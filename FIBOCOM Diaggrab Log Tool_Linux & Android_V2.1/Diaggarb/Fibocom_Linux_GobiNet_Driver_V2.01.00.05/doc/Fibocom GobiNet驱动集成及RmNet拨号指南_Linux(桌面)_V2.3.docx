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EB0D56" w14:textId="643A2AA7" w:rsidR="00746569" w:rsidRDefault="00E45F43">
      <w:pPr>
        <w:spacing w:line="240" w:lineRule="auto"/>
        <w:rPr>
          <w:rFonts w:eastAsiaTheme="minorEastAsia"/>
          <w:spacing w:val="-2"/>
        </w:rPr>
      </w:pPr>
      <w:r w:rsidRPr="00746569">
        <w:rPr>
          <w:rFonts w:ascii="微软雅黑" w:eastAsiaTheme="minorEastAsia" w:hAnsi="微软雅黑" w:cs="微软雅黑"/>
          <w:noProof/>
          <w:spacing w:val="-2"/>
        </w:rPr>
        <w:drawing>
          <wp:anchor distT="0" distB="0" distL="114300" distR="114300" simplePos="0" relativeHeight="251686912" behindDoc="1" locked="0" layoutInCell="1" allowOverlap="1" wp14:anchorId="5BB7D25D" wp14:editId="0CB4D6FB">
            <wp:simplePos x="0" y="0"/>
            <wp:positionH relativeFrom="page">
              <wp:posOffset>-90170</wp:posOffset>
            </wp:positionH>
            <wp:positionV relativeFrom="paragraph">
              <wp:posOffset>-763905</wp:posOffset>
            </wp:positionV>
            <wp:extent cx="7703185" cy="10675620"/>
            <wp:effectExtent l="0" t="0" r="0" b="0"/>
            <wp:wrapNone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新英文产品文档封面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185" cy="1067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E9E5A" w14:textId="2295679D" w:rsidR="009A38C5" w:rsidRPr="00E45F43" w:rsidRDefault="00746569">
      <w:pPr>
        <w:widowControl/>
        <w:spacing w:line="240" w:lineRule="auto"/>
        <w:rPr>
          <w:rFonts w:eastAsiaTheme="minorEastAsia"/>
          <w:spacing w:val="-2"/>
        </w:rPr>
      </w:pPr>
      <w:r w:rsidRPr="00746569">
        <w:rPr>
          <w:rFonts w:eastAsiaTheme="minorEastAsia"/>
          <w:noProof/>
          <w:spacing w:val="-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91B5FC" wp14:editId="7CB90CE5">
                <wp:simplePos x="0" y="0"/>
                <wp:positionH relativeFrom="margin">
                  <wp:align>right</wp:align>
                </wp:positionH>
                <wp:positionV relativeFrom="paragraph">
                  <wp:posOffset>2367280</wp:posOffset>
                </wp:positionV>
                <wp:extent cx="6442517" cy="3951798"/>
                <wp:effectExtent l="0" t="0" r="0" b="0"/>
                <wp:wrapNone/>
                <wp:docPr id="32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517" cy="39517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5C9A04B9" w14:textId="526B2331" w:rsidR="00746569" w:rsidRPr="009C03E6" w:rsidRDefault="00746569" w:rsidP="009C03E6">
                            <w:pPr>
                              <w:pStyle w:val="Fibocomzh7"/>
                            </w:pPr>
                            <w:proofErr w:type="spellStart"/>
                            <w:r w:rsidRPr="009C03E6">
                              <w:rPr>
                                <w:rFonts w:hint="eastAsia"/>
                              </w:rPr>
                              <w:t>Gobi</w:t>
                            </w:r>
                            <w:r w:rsidRPr="009C03E6">
                              <w:t>N</w:t>
                            </w:r>
                            <w:r w:rsidRPr="009C03E6">
                              <w:rPr>
                                <w:rFonts w:hint="eastAsia"/>
                              </w:rPr>
                              <w:t>et</w:t>
                            </w:r>
                            <w:proofErr w:type="spellEnd"/>
                            <w:r w:rsidRPr="009C03E6">
                              <w:rPr>
                                <w:rFonts w:hint="eastAsia"/>
                              </w:rPr>
                              <w:t>驱动集成及</w:t>
                            </w:r>
                            <w:proofErr w:type="spellStart"/>
                            <w:r w:rsidR="00F9359C" w:rsidRPr="009C03E6">
                              <w:rPr>
                                <w:rFonts w:hint="eastAsia"/>
                              </w:rPr>
                              <w:t>RmN</w:t>
                            </w:r>
                            <w:r w:rsidRPr="009C03E6">
                              <w:rPr>
                                <w:rFonts w:hint="eastAsia"/>
                              </w:rPr>
                              <w:t>et</w:t>
                            </w:r>
                            <w:proofErr w:type="spellEnd"/>
                            <w:r w:rsidRPr="009C03E6">
                              <w:rPr>
                                <w:rFonts w:hint="eastAsia"/>
                              </w:rPr>
                              <w:t>拨号指南</w:t>
                            </w:r>
                            <w:r w:rsidRPr="009C03E6">
                              <w:rPr>
                                <w:rFonts w:hint="eastAsia"/>
                              </w:rPr>
                              <w:t>_Linux</w:t>
                            </w:r>
                            <w:r w:rsidR="002D303A" w:rsidRPr="009C03E6">
                              <w:rPr>
                                <w:rFonts w:hint="eastAsia"/>
                              </w:rPr>
                              <w:t>（</w:t>
                            </w:r>
                            <w:r w:rsidR="004C50F7" w:rsidRPr="009C03E6">
                              <w:rPr>
                                <w:rFonts w:hint="eastAsia"/>
                              </w:rPr>
                              <w:t>桌面</w:t>
                            </w:r>
                            <w:r w:rsidR="002D303A" w:rsidRPr="009C03E6"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1BB40939" w14:textId="77777777" w:rsidR="00746569" w:rsidRDefault="00746569" w:rsidP="00746569">
                            <w:pPr>
                              <w:pStyle w:val="FrameContents"/>
                              <w:rPr>
                                <w:rFonts w:eastAsia="黑体"/>
                                <w:color w:val="1E5096"/>
                                <w:sz w:val="24"/>
                                <w:szCs w:val="24"/>
                              </w:rPr>
                            </w:pPr>
                          </w:p>
                          <w:p w14:paraId="360C8B1D" w14:textId="45940593" w:rsidR="00746569" w:rsidRPr="009C03E6" w:rsidRDefault="005102D3" w:rsidP="009C03E6">
                            <w:pPr>
                              <w:pStyle w:val="Fibocomzh9"/>
                            </w:pPr>
                            <w:r w:rsidRPr="009C03E6">
                              <w:t>V</w:t>
                            </w:r>
                            <w:r w:rsidR="00DD2F0F">
                              <w:t>2.3</w:t>
                            </w: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1B5FC" id="文本框 53" o:spid="_x0000_s1026" style="position:absolute;margin-left:456.1pt;margin-top:186.4pt;width:507.3pt;height:311.1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r4ygEAAGEDAAAOAAAAZHJzL2Uyb0RvYy54bWysU82O0zAQviPxDpbvNG26XbZR0xViVS4I&#10;Vlp4ANexE0v+Y+w26QvAG3Diwp3n6nPs2Aldfm6IHJwZe+bzfN+MN7eD0eQoIChna7qYzSkRlrtG&#10;2bamHz/sXtxQEiKzDdPOipqeRKC32+fPNr2vROk6pxsBBEFsqHpf0y5GXxVF4J0wLMycFxYPpQPD&#10;IrrQFg2wHtGNLsr5/LroHTQeHBch4O7deEi3GV9KweN7KYOIRNcUa4t5hbzu01psN6xqgflO8akM&#10;9g9VGKYsXnqBumORkQOov6CM4uCCk3HGnSmclIqLzAHZLOZ/sHnomBeZC4oT/EWm8P9g+bvjPRDV&#10;1HRZUmKZwR6dv345f/tx/v6ZrJZJoN6HCuMe/D1MXkAzsR0kmPRHHmTIop4uooohEo6b11dX5Wrx&#10;khKOZ8s1muubhFo8pXsI8Y1whiSjpoBdy2Ky49sQx9CfIem24LRqdkrr7EC7f62BHBl2eJe/Cf23&#10;MG1JX9P1qlxlZOtS/gitbcIReVim+xLjkWOy4rAfJuJ715xQrx4Hpqbh04GBoOTgQbUdFr6YsF8d&#10;opMqV57yxyRknBzsY+Y+zVwalF/9HPX0MraPAAAA//8DAFBLAwQUAAYACAAAACEARV3ppt4AAAAJ&#10;AQAADwAAAGRycy9kb3ducmV2LnhtbEyPy07DMBBF90j8gzVI7KidPkITMqkQUlfAghap22k8TSJi&#10;O8ROG/4edwXL0R3de06xmUwnzjz41lmEZKZAsK2cbm2N8LnfPqxB+EBWU+csI/ywh015e1NQrt3F&#10;fvB5F2oRS6zPCaEJoc+l9FXDhvzM9WxjdnKDoRDPoZZ6oEssN52cK5VKQ62NCw31/NJw9bUbDQKl&#10;S/39flq87V/HlLJ6UtvVQSHe303PTyACT+HvGa74ER3KyHR0o9VedAhRJCAsHudR4BqrZJmCOCJk&#10;2SoBWRbyv0H5CwAA//8DAFBLAQItABQABgAIAAAAIQC2gziS/gAAAOEBAAATAAAAAAAAAAAAAAAA&#10;AAAAAABbQ29udGVudF9UeXBlc10ueG1sUEsBAi0AFAAGAAgAAAAhADj9If/WAAAAlAEAAAsAAAAA&#10;AAAAAAAAAAAALwEAAF9yZWxzLy5yZWxzUEsBAi0AFAAGAAgAAAAhAOukGvjKAQAAYQMAAA4AAAAA&#10;AAAAAAAAAAAALgIAAGRycy9lMm9Eb2MueG1sUEsBAi0AFAAGAAgAAAAhAEVd6abeAAAACQEAAA8A&#10;AAAAAAAAAAAAAAAAJAQAAGRycy9kb3ducmV2LnhtbFBLBQYAAAAABAAEAPMAAAAvBQAAAAA=&#10;" stroked="f">
                <v:textbox>
                  <w:txbxContent>
                    <w:p w14:paraId="5C9A04B9" w14:textId="526B2331" w:rsidR="00746569" w:rsidRPr="009C03E6" w:rsidRDefault="00746569" w:rsidP="009C03E6">
                      <w:pPr>
                        <w:pStyle w:val="Fibocomzh7"/>
                      </w:pPr>
                      <w:proofErr w:type="spellStart"/>
                      <w:r w:rsidRPr="009C03E6">
                        <w:rPr>
                          <w:rFonts w:hint="eastAsia"/>
                        </w:rPr>
                        <w:t>Gobi</w:t>
                      </w:r>
                      <w:r w:rsidRPr="009C03E6">
                        <w:t>N</w:t>
                      </w:r>
                      <w:r w:rsidRPr="009C03E6">
                        <w:rPr>
                          <w:rFonts w:hint="eastAsia"/>
                        </w:rPr>
                        <w:t>et</w:t>
                      </w:r>
                      <w:proofErr w:type="spellEnd"/>
                      <w:r w:rsidRPr="009C03E6">
                        <w:rPr>
                          <w:rFonts w:hint="eastAsia"/>
                        </w:rPr>
                        <w:t>驱动集成及</w:t>
                      </w:r>
                      <w:proofErr w:type="spellStart"/>
                      <w:r w:rsidR="00F9359C" w:rsidRPr="009C03E6">
                        <w:rPr>
                          <w:rFonts w:hint="eastAsia"/>
                        </w:rPr>
                        <w:t>RmN</w:t>
                      </w:r>
                      <w:r w:rsidRPr="009C03E6">
                        <w:rPr>
                          <w:rFonts w:hint="eastAsia"/>
                        </w:rPr>
                        <w:t>et</w:t>
                      </w:r>
                      <w:proofErr w:type="spellEnd"/>
                      <w:r w:rsidRPr="009C03E6">
                        <w:rPr>
                          <w:rFonts w:hint="eastAsia"/>
                        </w:rPr>
                        <w:t>拨号指南</w:t>
                      </w:r>
                      <w:r w:rsidRPr="009C03E6">
                        <w:rPr>
                          <w:rFonts w:hint="eastAsia"/>
                        </w:rPr>
                        <w:t>_Linux</w:t>
                      </w:r>
                      <w:r w:rsidR="002D303A" w:rsidRPr="009C03E6">
                        <w:rPr>
                          <w:rFonts w:hint="eastAsia"/>
                        </w:rPr>
                        <w:t>（</w:t>
                      </w:r>
                      <w:r w:rsidR="004C50F7" w:rsidRPr="009C03E6">
                        <w:rPr>
                          <w:rFonts w:hint="eastAsia"/>
                        </w:rPr>
                        <w:t>桌面</w:t>
                      </w:r>
                      <w:r w:rsidR="002D303A" w:rsidRPr="009C03E6">
                        <w:rPr>
                          <w:rFonts w:hint="eastAsia"/>
                        </w:rPr>
                        <w:t>）</w:t>
                      </w:r>
                    </w:p>
                    <w:p w14:paraId="1BB40939" w14:textId="77777777" w:rsidR="00746569" w:rsidRDefault="00746569" w:rsidP="00746569">
                      <w:pPr>
                        <w:pStyle w:val="FrameContents"/>
                        <w:rPr>
                          <w:rFonts w:eastAsia="黑体"/>
                          <w:color w:val="1E5096"/>
                          <w:sz w:val="24"/>
                          <w:szCs w:val="24"/>
                        </w:rPr>
                      </w:pPr>
                    </w:p>
                    <w:p w14:paraId="360C8B1D" w14:textId="45940593" w:rsidR="00746569" w:rsidRPr="009C03E6" w:rsidRDefault="005102D3" w:rsidP="009C03E6">
                      <w:pPr>
                        <w:pStyle w:val="Fibocomzh9"/>
                      </w:pPr>
                      <w:r w:rsidRPr="009C03E6">
                        <w:t>V</w:t>
                      </w:r>
                      <w:r w:rsidR="00DD2F0F">
                        <w:t>2.3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eastAsiaTheme="minorEastAsia"/>
          <w:spacing w:val="-2"/>
        </w:rPr>
        <w:br w:type="page"/>
      </w:r>
    </w:p>
    <w:p w14:paraId="7AD1F929" w14:textId="77777777" w:rsidR="00E45F43" w:rsidRPr="000C5008" w:rsidRDefault="00E45F43" w:rsidP="00E45F43">
      <w:pPr>
        <w:rPr>
          <w:rFonts w:ascii="思源黑体 CN Regular" w:eastAsia="思源黑体 CN Regular" w:hAnsi="思源黑体 CN Regular"/>
          <w:sz w:val="28"/>
          <w:szCs w:val="28"/>
        </w:rPr>
      </w:pPr>
      <w:r w:rsidRPr="000C5008">
        <w:rPr>
          <w:rFonts w:ascii="思源黑体 CN Regular" w:eastAsia="思源黑体 CN Regular" w:hAnsi="思源黑体 CN Regular"/>
          <w:sz w:val="28"/>
          <w:szCs w:val="28"/>
        </w:rPr>
        <w:lastRenderedPageBreak/>
        <w:t>版权声明</w:t>
      </w:r>
    </w:p>
    <w:p w14:paraId="645094DA" w14:textId="77777777" w:rsidR="00E45F43" w:rsidRPr="002405D6" w:rsidRDefault="00E45F43" w:rsidP="00E45F43">
      <w:r w:rsidRPr="002405D6">
        <w:rPr>
          <w:rFonts w:hint="eastAsia"/>
        </w:rPr>
        <w:t>版权所有</w:t>
      </w:r>
      <w:r w:rsidRPr="002405D6">
        <w:rPr>
          <w:rFonts w:hint="eastAsia"/>
        </w:rPr>
        <w:t>©</w:t>
      </w:r>
      <w:r w:rsidRPr="002405D6">
        <w:t>2021</w:t>
      </w:r>
      <w:r w:rsidRPr="002405D6">
        <w:t>深圳市广和通无线股份有限公司。保留一切权利。</w:t>
      </w:r>
    </w:p>
    <w:p w14:paraId="026B4BE3" w14:textId="77777777" w:rsidR="00E45F43" w:rsidRDefault="00E45F43" w:rsidP="00E45F43">
      <w:r w:rsidRPr="002405D6">
        <w:rPr>
          <w:rFonts w:hint="eastAsia"/>
        </w:rPr>
        <w:t>非经本公司书面许可，任何单位和个人不得擅自摘抄、复制本文档内容的部分或全部，并不得以任何形式传播。</w:t>
      </w:r>
    </w:p>
    <w:p w14:paraId="694AEB06" w14:textId="77777777" w:rsidR="00E45F43" w:rsidRPr="000C5008" w:rsidRDefault="00E45F43" w:rsidP="00E45F43"/>
    <w:p w14:paraId="7A2741C9" w14:textId="77777777" w:rsidR="00E45F43" w:rsidRPr="00110705" w:rsidRDefault="00E45F43" w:rsidP="00E45F43"/>
    <w:p w14:paraId="4F13AF7C" w14:textId="77777777" w:rsidR="00E45F43" w:rsidRPr="00110705" w:rsidRDefault="00E45F43" w:rsidP="00E45F43">
      <w:pPr>
        <w:spacing w:before="240" w:after="312" w:line="288" w:lineRule="auto"/>
        <w:rPr>
          <w:rFonts w:eastAsia="思源黑体 CN Regular"/>
          <w:sz w:val="28"/>
        </w:rPr>
      </w:pPr>
      <w:r w:rsidRPr="00110705">
        <w:rPr>
          <w:rFonts w:eastAsia="思源黑体 CN Regular"/>
          <w:sz w:val="28"/>
        </w:rPr>
        <w:t>注意</w:t>
      </w:r>
    </w:p>
    <w:p w14:paraId="413FFE70" w14:textId="77777777" w:rsidR="00E45F43" w:rsidRPr="002405D6" w:rsidRDefault="00E45F43" w:rsidP="00E45F43">
      <w:pPr>
        <w:spacing w:after="312"/>
      </w:pPr>
      <w:r w:rsidRPr="002405D6">
        <w:rPr>
          <w:rFonts w:hint="eastAsia"/>
        </w:rPr>
        <w:t>由于产品版本升级或其他原因，本文档内容会不定期进行更新。除非另有约定，本文档仅作为使用指导，本文档中的所有陈述、信息和建议不构成任何明示或暗示的担保。</w:t>
      </w:r>
    </w:p>
    <w:p w14:paraId="4F10F916" w14:textId="77777777" w:rsidR="00E45F43" w:rsidRPr="00984A13" w:rsidRDefault="00E45F43" w:rsidP="00E45F43"/>
    <w:p w14:paraId="59309822" w14:textId="77777777" w:rsidR="00E45F43" w:rsidRPr="00984A13" w:rsidRDefault="00E45F43" w:rsidP="00E45F43"/>
    <w:p w14:paraId="384933B5" w14:textId="77777777" w:rsidR="00E45F43" w:rsidRPr="00110705" w:rsidRDefault="00E45F43" w:rsidP="00E45F43">
      <w:pPr>
        <w:spacing w:before="240" w:after="312" w:line="288" w:lineRule="auto"/>
        <w:rPr>
          <w:rFonts w:eastAsia="思源黑体 CN Regular"/>
          <w:sz w:val="28"/>
        </w:rPr>
      </w:pPr>
      <w:r w:rsidRPr="00110705">
        <w:rPr>
          <w:rFonts w:eastAsia="思源黑体 CN Regular"/>
          <w:sz w:val="28"/>
        </w:rPr>
        <w:t>商标申明</w:t>
      </w:r>
    </w:p>
    <w:p w14:paraId="6B517B0C" w14:textId="77777777" w:rsidR="00E45F43" w:rsidRPr="00984A13" w:rsidRDefault="00E45F43" w:rsidP="00E45F43">
      <w:pPr>
        <w:spacing w:after="312"/>
      </w:pPr>
      <w:r w:rsidRPr="00110705">
        <w:rPr>
          <w:noProof/>
        </w:rPr>
        <w:drawing>
          <wp:inline distT="0" distB="0" distL="0" distR="0" wp14:anchorId="18682FEB" wp14:editId="700315D2">
            <wp:extent cx="972980" cy="136800"/>
            <wp:effectExtent l="0" t="0" r="0" b="0"/>
            <wp:docPr id="15" name="图片 15" descr="G:\repos\cbb\zh\static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epos\cbb\zh\static\images\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980" cy="1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2405D6">
        <w:rPr>
          <w:rFonts w:hint="eastAsia"/>
        </w:rPr>
        <w:t>为深圳市广和通无线股份有限公司的注册商标，由所有人拥有。</w:t>
      </w:r>
    </w:p>
    <w:p w14:paraId="2FEA6276" w14:textId="77777777" w:rsidR="00E45F43" w:rsidRDefault="00E45F43" w:rsidP="00E45F43">
      <w:pPr>
        <w:spacing w:after="312"/>
      </w:pPr>
    </w:p>
    <w:p w14:paraId="4DD0204F" w14:textId="77777777" w:rsidR="00E45F43" w:rsidRDefault="00E45F43" w:rsidP="00E45F43">
      <w:pPr>
        <w:spacing w:after="312"/>
      </w:pPr>
    </w:p>
    <w:p w14:paraId="44744F90" w14:textId="77777777" w:rsidR="00E45F43" w:rsidRPr="00110705" w:rsidRDefault="00E45F43" w:rsidP="00E45F43">
      <w:pPr>
        <w:tabs>
          <w:tab w:val="right" w:pos="9740"/>
        </w:tabs>
        <w:spacing w:before="240" w:after="312" w:line="288" w:lineRule="auto"/>
        <w:rPr>
          <w:rFonts w:eastAsia="思源黑体 CN Regular"/>
          <w:sz w:val="28"/>
        </w:rPr>
      </w:pPr>
      <w:r w:rsidRPr="00110705">
        <w:rPr>
          <w:rFonts w:eastAsia="思源黑体 CN Regular"/>
          <w:sz w:val="28"/>
        </w:rPr>
        <w:t>联系方式</w:t>
      </w:r>
      <w:r>
        <w:rPr>
          <w:rFonts w:eastAsia="思源黑体 CN Regular"/>
          <w:sz w:val="28"/>
        </w:rPr>
        <w:tab/>
      </w:r>
    </w:p>
    <w:p w14:paraId="3D1D317D" w14:textId="381F19DE" w:rsidR="00E45F43" w:rsidRPr="002405D6" w:rsidRDefault="00E45F43" w:rsidP="00E45F43">
      <w:r w:rsidRPr="002405D6">
        <w:rPr>
          <w:rFonts w:hint="eastAsia"/>
        </w:rPr>
        <w:t>公司网址：</w:t>
      </w:r>
      <w:r w:rsidRPr="002405D6">
        <w:t xml:space="preserve"> </w:t>
      </w:r>
      <w:r w:rsidRPr="002405D6">
        <w:rPr>
          <w:color w:val="428BCA"/>
        </w:rPr>
        <w:t>https://www.</w:t>
      </w:r>
      <w:r w:rsidR="007619B6">
        <w:rPr>
          <w:color w:val="428BCA"/>
        </w:rPr>
        <w:t>Fibocom</w:t>
      </w:r>
      <w:r w:rsidRPr="002405D6">
        <w:rPr>
          <w:color w:val="428BCA"/>
        </w:rPr>
        <w:t>.com/</w:t>
      </w:r>
    </w:p>
    <w:p w14:paraId="24004AA6" w14:textId="77777777" w:rsidR="00E45F43" w:rsidRPr="002405D6" w:rsidRDefault="00E45F43" w:rsidP="00E45F43">
      <w:r w:rsidRPr="002405D6">
        <w:rPr>
          <w:rFonts w:hint="eastAsia"/>
        </w:rPr>
        <w:t>总部地址：深圳市南山区西丽街道西丽社区打石一路深圳国际创新谷六栋</w:t>
      </w:r>
      <w:r w:rsidRPr="002405D6">
        <w:t>A</w:t>
      </w:r>
      <w:r w:rsidRPr="002405D6">
        <w:t>座</w:t>
      </w:r>
      <w:r w:rsidRPr="002405D6">
        <w:t>10-14</w:t>
      </w:r>
      <w:r w:rsidRPr="002405D6">
        <w:t>层</w:t>
      </w:r>
    </w:p>
    <w:p w14:paraId="6C4343B6" w14:textId="1A4F2A22" w:rsidR="00E45F43" w:rsidRPr="00596546" w:rsidRDefault="00E45F43" w:rsidP="00596546">
      <w:pPr>
        <w:sectPr w:rsidR="00E45F43" w:rsidRPr="00596546" w:rsidSect="00A400B1">
          <w:headerReference w:type="default" r:id="rId11"/>
          <w:footerReference w:type="default" r:id="rId12"/>
          <w:pgSz w:w="11906" w:h="16838"/>
          <w:pgMar w:top="1440" w:right="1083" w:bottom="1440" w:left="1083" w:header="851" w:footer="850" w:gutter="0"/>
          <w:pgNumType w:fmt="lowerRoman" w:start="1"/>
          <w:cols w:space="425"/>
          <w:docGrid w:type="lines" w:linePitch="312"/>
        </w:sectPr>
      </w:pPr>
      <w:r w:rsidRPr="002405D6">
        <w:rPr>
          <w:rFonts w:hint="eastAsia"/>
        </w:rPr>
        <w:t>总机：</w:t>
      </w:r>
      <w:proofErr w:type="gramStart"/>
      <w:r w:rsidRPr="002405D6">
        <w:t>+86</w:t>
      </w:r>
      <w:proofErr w:type="gramEnd"/>
      <w:r w:rsidRPr="002405D6">
        <w:t xml:space="preserve"> 755-26733555</w:t>
      </w:r>
    </w:p>
    <w:p w14:paraId="7AE0B336" w14:textId="51EBAC12" w:rsidR="009A38C5" w:rsidRPr="00596546" w:rsidRDefault="0040110C" w:rsidP="00596546">
      <w:pPr>
        <w:pStyle w:val="Fibocomzhf"/>
      </w:pPr>
      <w:r w:rsidRPr="00BC31A5">
        <w:rPr>
          <w:rFonts w:hint="eastAsia"/>
        </w:rPr>
        <w:lastRenderedPageBreak/>
        <w:t>目录</w:t>
      </w:r>
    </w:p>
    <w:p w14:paraId="0790AD39" w14:textId="63143467" w:rsidR="007E4D34" w:rsidRDefault="001667DD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r w:rsidRPr="00355D03">
        <w:rPr>
          <w:rFonts w:eastAsiaTheme="minorEastAsia"/>
          <w:b/>
          <w:sz w:val="21"/>
        </w:rPr>
        <w:fldChar w:fldCharType="begin"/>
      </w:r>
      <w:r w:rsidRPr="00355D03">
        <w:rPr>
          <w:rFonts w:eastAsiaTheme="minorEastAsia"/>
          <w:sz w:val="21"/>
        </w:rPr>
        <w:instrText xml:space="preserve"> TOC \o "1-4" \h \z \u </w:instrText>
      </w:r>
      <w:r w:rsidRPr="00355D03">
        <w:rPr>
          <w:rFonts w:eastAsiaTheme="minorEastAsia"/>
          <w:b/>
          <w:sz w:val="21"/>
        </w:rPr>
        <w:fldChar w:fldCharType="separate"/>
      </w:r>
      <w:hyperlink w:anchor="_Toc86747335" w:history="1">
        <w:r w:rsidR="007E4D34" w:rsidRPr="0024079E">
          <w:rPr>
            <w:rStyle w:val="afa"/>
            <w:noProof/>
          </w:rPr>
          <w:t>修订记录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_Toc86747335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3</w:t>
        </w:r>
        <w:r w:rsidR="007E4D34">
          <w:rPr>
            <w:noProof/>
            <w:webHidden/>
          </w:rPr>
          <w:fldChar w:fldCharType="end"/>
        </w:r>
      </w:hyperlink>
    </w:p>
    <w:p w14:paraId="545205B9" w14:textId="6B1943EF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36" w:history="1">
        <w:r w:rsidR="007E4D34" w:rsidRPr="0024079E">
          <w:rPr>
            <w:rStyle w:val="afa"/>
            <w:noProof/>
          </w:rPr>
          <w:t>1 引言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_Toc86747336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5</w:t>
        </w:r>
        <w:r w:rsidR="007E4D34">
          <w:rPr>
            <w:noProof/>
            <w:webHidden/>
          </w:rPr>
          <w:fldChar w:fldCharType="end"/>
        </w:r>
      </w:hyperlink>
    </w:p>
    <w:p w14:paraId="69B275E0" w14:textId="7167D0F7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37" w:history="1">
        <w:r w:rsidR="007E4D34" w:rsidRPr="0024079E">
          <w:rPr>
            <w:rStyle w:val="afa"/>
            <w:noProof/>
          </w:rPr>
          <w:t>1.1 目的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_Toc86747337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5</w:t>
        </w:r>
        <w:r w:rsidR="007E4D34">
          <w:rPr>
            <w:noProof/>
            <w:webHidden/>
          </w:rPr>
          <w:fldChar w:fldCharType="end"/>
        </w:r>
      </w:hyperlink>
    </w:p>
    <w:p w14:paraId="7E611340" w14:textId="45AF82B7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38" w:history="1">
        <w:r w:rsidR="007E4D34" w:rsidRPr="0024079E">
          <w:rPr>
            <w:rStyle w:val="afa"/>
            <w:noProof/>
          </w:rPr>
          <w:t>1.2 适用范围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_Toc86747338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5</w:t>
        </w:r>
        <w:r w:rsidR="007E4D34">
          <w:rPr>
            <w:noProof/>
            <w:webHidden/>
          </w:rPr>
          <w:fldChar w:fldCharType="end"/>
        </w:r>
      </w:hyperlink>
    </w:p>
    <w:p w14:paraId="6D2C6845" w14:textId="3A86BFBB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39" w:history="1">
        <w:r w:rsidR="007E4D34" w:rsidRPr="0024079E">
          <w:rPr>
            <w:rStyle w:val="afa"/>
            <w:noProof/>
          </w:rPr>
          <w:t>1.3 预置条件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_Toc86747339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5</w:t>
        </w:r>
        <w:r w:rsidR="007E4D34">
          <w:rPr>
            <w:noProof/>
            <w:webHidden/>
          </w:rPr>
          <w:fldChar w:fldCharType="end"/>
        </w:r>
      </w:hyperlink>
    </w:p>
    <w:p w14:paraId="5BA9202B" w14:textId="77405661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40" w:history="1">
        <w:r w:rsidR="007E4D34" w:rsidRPr="0024079E">
          <w:rPr>
            <w:rStyle w:val="afa"/>
            <w:noProof/>
          </w:rPr>
          <w:t>1.4 已适配的系统及内核版本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_Toc86747340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6</w:t>
        </w:r>
        <w:r w:rsidR="007E4D34">
          <w:rPr>
            <w:noProof/>
            <w:webHidden/>
          </w:rPr>
          <w:fldChar w:fldCharType="end"/>
        </w:r>
      </w:hyperlink>
    </w:p>
    <w:p w14:paraId="0243EA44" w14:textId="52E6A948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41" w:history="1">
        <w:r w:rsidR="007E4D34" w:rsidRPr="0024079E">
          <w:rPr>
            <w:rStyle w:val="afa"/>
            <w:noProof/>
          </w:rPr>
          <w:t>2 Ubuntu环境下Host侧驱动编译环境搭建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_Toc86747341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8</w:t>
        </w:r>
        <w:r w:rsidR="007E4D34">
          <w:rPr>
            <w:noProof/>
            <w:webHidden/>
          </w:rPr>
          <w:fldChar w:fldCharType="end"/>
        </w:r>
      </w:hyperlink>
    </w:p>
    <w:p w14:paraId="027EE19D" w14:textId="71AC4456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42" w:history="1">
        <w:r w:rsidR="007E4D34" w:rsidRPr="0024079E">
          <w:rPr>
            <w:rStyle w:val="afa"/>
            <w:noProof/>
          </w:rPr>
          <w:t>3 Fedora环境下Host侧驱动编译环境搭建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_Toc86747342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10</w:t>
        </w:r>
        <w:r w:rsidR="007E4D34">
          <w:rPr>
            <w:noProof/>
            <w:webHidden/>
          </w:rPr>
          <w:fldChar w:fldCharType="end"/>
        </w:r>
      </w:hyperlink>
    </w:p>
    <w:p w14:paraId="58A1EC46" w14:textId="729EE556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43" w:history="1">
        <w:r w:rsidR="007E4D34" w:rsidRPr="0024079E">
          <w:rPr>
            <w:rStyle w:val="afa"/>
            <w:noProof/>
          </w:rPr>
          <w:t>3.1 Fedora系统信息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_Toc86747343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10</w:t>
        </w:r>
        <w:r w:rsidR="007E4D34">
          <w:rPr>
            <w:noProof/>
            <w:webHidden/>
          </w:rPr>
          <w:fldChar w:fldCharType="end"/>
        </w:r>
      </w:hyperlink>
    </w:p>
    <w:p w14:paraId="56F218A8" w14:textId="70895382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44" w:history="1">
        <w:r w:rsidR="007E4D34" w:rsidRPr="0024079E">
          <w:rPr>
            <w:rStyle w:val="afa"/>
            <w:noProof/>
          </w:rPr>
          <w:t>3.2 Fedora 29/30下编译环境搭建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_Toc86747344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10</w:t>
        </w:r>
        <w:r w:rsidR="007E4D34">
          <w:rPr>
            <w:noProof/>
            <w:webHidden/>
          </w:rPr>
          <w:fldChar w:fldCharType="end"/>
        </w:r>
      </w:hyperlink>
    </w:p>
    <w:p w14:paraId="20A8D86C" w14:textId="71765C9A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45" w:history="1">
        <w:r w:rsidR="007E4D34" w:rsidRPr="0024079E">
          <w:rPr>
            <w:rStyle w:val="afa"/>
            <w:noProof/>
          </w:rPr>
          <w:t>4 OpenSUSE环境下Host侧驱动编译环境搭建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_Toc86747345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13</w:t>
        </w:r>
        <w:r w:rsidR="007E4D34">
          <w:rPr>
            <w:noProof/>
            <w:webHidden/>
          </w:rPr>
          <w:fldChar w:fldCharType="end"/>
        </w:r>
      </w:hyperlink>
    </w:p>
    <w:p w14:paraId="08837696" w14:textId="6BF7BB08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46" w:history="1">
        <w:r w:rsidR="007E4D34" w:rsidRPr="0024079E">
          <w:rPr>
            <w:rStyle w:val="afa"/>
            <w:noProof/>
          </w:rPr>
          <w:t>4.1 OpenSUSE维护支持系统信息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_Toc86747346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13</w:t>
        </w:r>
        <w:r w:rsidR="007E4D34">
          <w:rPr>
            <w:noProof/>
            <w:webHidden/>
          </w:rPr>
          <w:fldChar w:fldCharType="end"/>
        </w:r>
      </w:hyperlink>
    </w:p>
    <w:p w14:paraId="366919AE" w14:textId="392E8B93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47" w:history="1">
        <w:r w:rsidR="007E4D34" w:rsidRPr="0024079E">
          <w:rPr>
            <w:rStyle w:val="afa"/>
            <w:noProof/>
          </w:rPr>
          <w:t>4.2 OpenSUSE Leap 15.0/15.1下编译环境搭建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_Toc86747347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13</w:t>
        </w:r>
        <w:r w:rsidR="007E4D34">
          <w:rPr>
            <w:noProof/>
            <w:webHidden/>
          </w:rPr>
          <w:fldChar w:fldCharType="end"/>
        </w:r>
      </w:hyperlink>
    </w:p>
    <w:p w14:paraId="790B0319" w14:textId="1932B4A4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48" w:history="1">
        <w:r w:rsidR="007E4D34" w:rsidRPr="0024079E">
          <w:rPr>
            <w:rStyle w:val="afa"/>
            <w:noProof/>
          </w:rPr>
          <w:t>5 集成Fibocom模块option驱动信息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_Toc86747348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15</w:t>
        </w:r>
        <w:r w:rsidR="007E4D34">
          <w:rPr>
            <w:noProof/>
            <w:webHidden/>
          </w:rPr>
          <w:fldChar w:fldCharType="end"/>
        </w:r>
      </w:hyperlink>
    </w:p>
    <w:p w14:paraId="3682BC96" w14:textId="0583567E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49" w:history="1">
        <w:r w:rsidR="007E4D34" w:rsidRPr="0024079E">
          <w:rPr>
            <w:rStyle w:val="afa"/>
            <w:noProof/>
          </w:rPr>
          <w:t>5.1 配置Linux内核option串口驱动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_Toc86747349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15</w:t>
        </w:r>
        <w:r w:rsidR="007E4D34">
          <w:rPr>
            <w:noProof/>
            <w:webHidden/>
          </w:rPr>
          <w:fldChar w:fldCharType="end"/>
        </w:r>
      </w:hyperlink>
    </w:p>
    <w:p w14:paraId="50898C8D" w14:textId="1A303117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50" w:history="1">
        <w:r w:rsidR="007E4D34" w:rsidRPr="0024079E">
          <w:rPr>
            <w:rStyle w:val="afa"/>
            <w:noProof/>
          </w:rPr>
          <w:t>5.2 添加Fibocom模块VID/PID信息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_Toc86747350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15</w:t>
        </w:r>
        <w:r w:rsidR="007E4D34">
          <w:rPr>
            <w:noProof/>
            <w:webHidden/>
          </w:rPr>
          <w:fldChar w:fldCharType="end"/>
        </w:r>
      </w:hyperlink>
    </w:p>
    <w:p w14:paraId="47E1D0B1" w14:textId="08498A07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51" w:history="1">
        <w:r w:rsidR="007E4D34" w:rsidRPr="0024079E">
          <w:rPr>
            <w:rStyle w:val="afa"/>
            <w:noProof/>
          </w:rPr>
          <w:t>6 集成Fibocom模块GobiNet驱动信息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_Toc86747351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19</w:t>
        </w:r>
        <w:r w:rsidR="007E4D34">
          <w:rPr>
            <w:noProof/>
            <w:webHidden/>
          </w:rPr>
          <w:fldChar w:fldCharType="end"/>
        </w:r>
      </w:hyperlink>
    </w:p>
    <w:p w14:paraId="3D0FFD7A" w14:textId="3ECF2D19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52" w:history="1">
        <w:r w:rsidR="007E4D34" w:rsidRPr="0024079E">
          <w:rPr>
            <w:rStyle w:val="afa"/>
            <w:noProof/>
          </w:rPr>
          <w:t>6.1 GobiNet驱动代码结构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_Toc86747352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19</w:t>
        </w:r>
        <w:r w:rsidR="007E4D34">
          <w:rPr>
            <w:noProof/>
            <w:webHidden/>
          </w:rPr>
          <w:fldChar w:fldCharType="end"/>
        </w:r>
      </w:hyperlink>
    </w:p>
    <w:p w14:paraId="297C0FBB" w14:textId="3D322D59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53" w:history="1">
        <w:r w:rsidR="007E4D34" w:rsidRPr="0024079E">
          <w:rPr>
            <w:rStyle w:val="afa"/>
            <w:noProof/>
          </w:rPr>
          <w:t>6.2 GobiNet驱动中添加Fibocom模块VID/PID信息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_Toc86747353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19</w:t>
        </w:r>
        <w:r w:rsidR="007E4D34">
          <w:rPr>
            <w:noProof/>
            <w:webHidden/>
          </w:rPr>
          <w:fldChar w:fldCharType="end"/>
        </w:r>
      </w:hyperlink>
    </w:p>
    <w:p w14:paraId="17744DAE" w14:textId="01AE4AA7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54" w:history="1">
        <w:r w:rsidR="007E4D34" w:rsidRPr="0024079E">
          <w:rPr>
            <w:rStyle w:val="afa"/>
            <w:noProof/>
          </w:rPr>
          <w:t>6.3 GobiNet驱动配置说明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_Toc86747354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20</w:t>
        </w:r>
        <w:r w:rsidR="007E4D34">
          <w:rPr>
            <w:noProof/>
            <w:webHidden/>
          </w:rPr>
          <w:fldChar w:fldCharType="end"/>
        </w:r>
      </w:hyperlink>
    </w:p>
    <w:p w14:paraId="63D4D065" w14:textId="43E5FFBF" w:rsidR="007E4D34" w:rsidRDefault="00B0101C">
      <w:pPr>
        <w:pStyle w:val="31"/>
        <w:tabs>
          <w:tab w:val="right" w:leader="dot" w:pos="9730"/>
        </w:tabs>
        <w:rPr>
          <w:rFonts w:asciiTheme="minorHAnsi" w:eastAsiaTheme="minorEastAsia" w:hAnsiTheme="minorHAnsi" w:cstheme="minorBidi"/>
          <w:noProof/>
        </w:rPr>
      </w:pPr>
      <w:hyperlink w:anchor="_Toc86747355" w:history="1">
        <w:r w:rsidR="007E4D34" w:rsidRPr="0024079E">
          <w:rPr>
            <w:rStyle w:val="afa"/>
            <w:rFonts w:cs="Times New Roman"/>
            <w:noProof/>
          </w:rPr>
          <w:t>6.3.1 GobiNet驱动2.0.0.x以上版本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_Toc86747355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20</w:t>
        </w:r>
        <w:r w:rsidR="007E4D34">
          <w:rPr>
            <w:noProof/>
            <w:webHidden/>
          </w:rPr>
          <w:fldChar w:fldCharType="end"/>
        </w:r>
      </w:hyperlink>
    </w:p>
    <w:p w14:paraId="764B97C4" w14:textId="012DD524" w:rsidR="007E4D34" w:rsidRDefault="00B0101C">
      <w:pPr>
        <w:pStyle w:val="41"/>
        <w:tabs>
          <w:tab w:val="right" w:leader="dot" w:pos="9730"/>
        </w:tabs>
        <w:rPr>
          <w:rFonts w:asciiTheme="minorHAnsi" w:eastAsiaTheme="minorEastAsia" w:hAnsiTheme="minorHAnsi" w:cstheme="minorBidi"/>
          <w:noProof/>
        </w:rPr>
      </w:pPr>
      <w:hyperlink w:anchor="_Toc86747356" w:history="1">
        <w:r w:rsidR="007E4D34" w:rsidRPr="0024079E">
          <w:rPr>
            <w:rStyle w:val="afa"/>
            <w:noProof/>
          </w:rPr>
          <w:t>6.3.1.1 AT模式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_Toc86747356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20</w:t>
        </w:r>
        <w:r w:rsidR="007E4D34">
          <w:rPr>
            <w:noProof/>
            <w:webHidden/>
          </w:rPr>
          <w:fldChar w:fldCharType="end"/>
        </w:r>
      </w:hyperlink>
    </w:p>
    <w:p w14:paraId="4D0A3BAE" w14:textId="4CE420E2" w:rsidR="007E4D34" w:rsidRDefault="00B0101C">
      <w:pPr>
        <w:pStyle w:val="41"/>
        <w:tabs>
          <w:tab w:val="right" w:leader="dot" w:pos="9730"/>
        </w:tabs>
        <w:rPr>
          <w:rFonts w:asciiTheme="minorHAnsi" w:eastAsiaTheme="minorEastAsia" w:hAnsiTheme="minorHAnsi" w:cstheme="minorBidi"/>
          <w:noProof/>
        </w:rPr>
      </w:pPr>
      <w:hyperlink w:anchor="_Toc86747357" w:history="1">
        <w:r w:rsidR="007E4D34" w:rsidRPr="0024079E">
          <w:rPr>
            <w:rStyle w:val="afa"/>
            <w:noProof/>
          </w:rPr>
          <w:t>6.3.1.2 QMI模式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_Toc86747357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21</w:t>
        </w:r>
        <w:r w:rsidR="007E4D34">
          <w:rPr>
            <w:noProof/>
            <w:webHidden/>
          </w:rPr>
          <w:fldChar w:fldCharType="end"/>
        </w:r>
      </w:hyperlink>
    </w:p>
    <w:p w14:paraId="1CA05742" w14:textId="13A93A64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58" w:history="1">
        <w:r w:rsidR="007E4D34" w:rsidRPr="0024079E">
          <w:rPr>
            <w:rStyle w:val="afa"/>
            <w:noProof/>
          </w:rPr>
          <w:t>6.4 GobiNet驱动log打印部分说明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_Toc86747358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22</w:t>
        </w:r>
        <w:r w:rsidR="007E4D34">
          <w:rPr>
            <w:noProof/>
            <w:webHidden/>
          </w:rPr>
          <w:fldChar w:fldCharType="end"/>
        </w:r>
      </w:hyperlink>
    </w:p>
    <w:p w14:paraId="4E4038AC" w14:textId="384911F6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59" w:history="1">
        <w:r w:rsidR="007E4D34" w:rsidRPr="0024079E">
          <w:rPr>
            <w:rStyle w:val="afa"/>
            <w:noProof/>
          </w:rPr>
          <w:t>7 Fibocom模块Host侧驱动编译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_Toc86747359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24</w:t>
        </w:r>
        <w:r w:rsidR="007E4D34">
          <w:rPr>
            <w:noProof/>
            <w:webHidden/>
          </w:rPr>
          <w:fldChar w:fldCharType="end"/>
        </w:r>
      </w:hyperlink>
    </w:p>
    <w:p w14:paraId="10CAF315" w14:textId="2FD7AFD0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60" w:history="1">
        <w:r w:rsidR="007E4D34" w:rsidRPr="0024079E">
          <w:rPr>
            <w:rStyle w:val="afa"/>
            <w:noProof/>
          </w:rPr>
          <w:t>7.1 usb_driver_option驱动编译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_Toc86747360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24</w:t>
        </w:r>
        <w:r w:rsidR="007E4D34">
          <w:rPr>
            <w:noProof/>
            <w:webHidden/>
          </w:rPr>
          <w:fldChar w:fldCharType="end"/>
        </w:r>
      </w:hyperlink>
    </w:p>
    <w:p w14:paraId="54DC22E0" w14:textId="60D953C9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61" w:history="1">
        <w:r w:rsidR="007E4D34" w:rsidRPr="0024079E">
          <w:rPr>
            <w:rStyle w:val="afa"/>
            <w:noProof/>
          </w:rPr>
          <w:t>7.2 GobiNet驱动编译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_Toc86747361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24</w:t>
        </w:r>
        <w:r w:rsidR="007E4D34">
          <w:rPr>
            <w:noProof/>
            <w:webHidden/>
          </w:rPr>
          <w:fldChar w:fldCharType="end"/>
        </w:r>
      </w:hyperlink>
    </w:p>
    <w:p w14:paraId="1C32D8B3" w14:textId="47DE9164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62" w:history="1">
        <w:r w:rsidR="007E4D34" w:rsidRPr="0024079E">
          <w:rPr>
            <w:rStyle w:val="afa"/>
            <w:noProof/>
          </w:rPr>
          <w:t>8 Fibocom模块设备加载检测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_Toc86747362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26</w:t>
        </w:r>
        <w:r w:rsidR="007E4D34">
          <w:rPr>
            <w:noProof/>
            <w:webHidden/>
          </w:rPr>
          <w:fldChar w:fldCharType="end"/>
        </w:r>
      </w:hyperlink>
    </w:p>
    <w:p w14:paraId="65AFFF07" w14:textId="01CCB0CD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63" w:history="1">
        <w:r w:rsidR="007E4D34" w:rsidRPr="0024079E">
          <w:rPr>
            <w:rStyle w:val="afa"/>
            <w:noProof/>
          </w:rPr>
          <w:t>9 Fibocom模块拨号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_Toc86747363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27</w:t>
        </w:r>
        <w:r w:rsidR="007E4D34">
          <w:rPr>
            <w:noProof/>
            <w:webHidden/>
          </w:rPr>
          <w:fldChar w:fldCharType="end"/>
        </w:r>
      </w:hyperlink>
    </w:p>
    <w:p w14:paraId="2BD78BA2" w14:textId="41A7E029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64" w:history="1">
        <w:r w:rsidR="007E4D34" w:rsidRPr="0024079E">
          <w:rPr>
            <w:rStyle w:val="afa"/>
            <w:noProof/>
          </w:rPr>
          <w:t>9.1 RMNET拨号参考流程图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_Toc86747364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27</w:t>
        </w:r>
        <w:r w:rsidR="007E4D34">
          <w:rPr>
            <w:noProof/>
            <w:webHidden/>
          </w:rPr>
          <w:fldChar w:fldCharType="end"/>
        </w:r>
      </w:hyperlink>
    </w:p>
    <w:p w14:paraId="07148266" w14:textId="611FF663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65" w:history="1">
        <w:r w:rsidR="007E4D34" w:rsidRPr="0024079E">
          <w:rPr>
            <w:rStyle w:val="afa"/>
            <w:noProof/>
          </w:rPr>
          <w:t>9.2 关键AT命令说明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_Toc86747365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29</w:t>
        </w:r>
        <w:r w:rsidR="007E4D34">
          <w:rPr>
            <w:noProof/>
            <w:webHidden/>
          </w:rPr>
          <w:fldChar w:fldCharType="end"/>
        </w:r>
      </w:hyperlink>
    </w:p>
    <w:p w14:paraId="38DB2D8A" w14:textId="78FDDA8F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66" w:history="1">
        <w:r w:rsidR="007E4D34" w:rsidRPr="0024079E">
          <w:rPr>
            <w:rStyle w:val="afa"/>
            <w:noProof/>
          </w:rPr>
          <w:t>9.3 相关AT log和说明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_Toc86747366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30</w:t>
        </w:r>
        <w:r w:rsidR="007E4D34">
          <w:rPr>
            <w:noProof/>
            <w:webHidden/>
          </w:rPr>
          <w:fldChar w:fldCharType="end"/>
        </w:r>
      </w:hyperlink>
    </w:p>
    <w:p w14:paraId="4B6EE099" w14:textId="22222A3B" w:rsidR="007E4D34" w:rsidRDefault="00B0101C">
      <w:pPr>
        <w:pStyle w:val="15"/>
        <w:tabs>
          <w:tab w:val="right" w:leader="dot" w:pos="9730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86747367" w:history="1">
        <w:r w:rsidR="007E4D34" w:rsidRPr="0024079E">
          <w:rPr>
            <w:rStyle w:val="afa"/>
            <w:noProof/>
          </w:rPr>
          <w:t>10 常见问题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_Toc86747367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33</w:t>
        </w:r>
        <w:r w:rsidR="007E4D34">
          <w:rPr>
            <w:noProof/>
            <w:webHidden/>
          </w:rPr>
          <w:fldChar w:fldCharType="end"/>
        </w:r>
      </w:hyperlink>
    </w:p>
    <w:p w14:paraId="77AB22C6" w14:textId="021CE3C2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68" w:history="1">
        <w:r w:rsidR="007E4D34" w:rsidRPr="0024079E">
          <w:rPr>
            <w:rStyle w:val="afa"/>
            <w:noProof/>
          </w:rPr>
          <w:t>10.1 IP获取失败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_Toc86747368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33</w:t>
        </w:r>
        <w:r w:rsidR="007E4D34">
          <w:rPr>
            <w:noProof/>
            <w:webHidden/>
          </w:rPr>
          <w:fldChar w:fldCharType="end"/>
        </w:r>
      </w:hyperlink>
    </w:p>
    <w:p w14:paraId="7B61F3EC" w14:textId="055A1466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69" w:history="1">
        <w:r w:rsidR="007E4D34" w:rsidRPr="0024079E">
          <w:rPr>
            <w:rStyle w:val="afa"/>
            <w:noProof/>
          </w:rPr>
          <w:t>10.2 ping域名失败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_Toc86747369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33</w:t>
        </w:r>
        <w:r w:rsidR="007E4D34">
          <w:rPr>
            <w:noProof/>
            <w:webHidden/>
          </w:rPr>
          <w:fldChar w:fldCharType="end"/>
        </w:r>
      </w:hyperlink>
    </w:p>
    <w:p w14:paraId="77D79772" w14:textId="3A1ACB22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70" w:history="1">
        <w:r w:rsidR="007E4D34" w:rsidRPr="0024079E">
          <w:rPr>
            <w:rStyle w:val="afa"/>
            <w:noProof/>
          </w:rPr>
          <w:t>10.3 IP地址刷新失败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_Toc86747370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34</w:t>
        </w:r>
        <w:r w:rsidR="007E4D34">
          <w:rPr>
            <w:noProof/>
            <w:webHidden/>
          </w:rPr>
          <w:fldChar w:fldCharType="end"/>
        </w:r>
      </w:hyperlink>
    </w:p>
    <w:p w14:paraId="24D9F437" w14:textId="763F788A" w:rsidR="007E4D34" w:rsidRDefault="00B0101C">
      <w:pPr>
        <w:pStyle w:val="22"/>
        <w:tabs>
          <w:tab w:val="right" w:leader="dot" w:pos="9730"/>
        </w:tabs>
        <w:rPr>
          <w:rFonts w:asciiTheme="minorHAnsi" w:eastAsiaTheme="minorEastAsia" w:hAnsiTheme="minorHAnsi"/>
          <w:noProof/>
          <w:sz w:val="21"/>
        </w:rPr>
      </w:pPr>
      <w:hyperlink w:anchor="_Toc86747371" w:history="1">
        <w:r w:rsidR="007E4D34" w:rsidRPr="0024079E">
          <w:rPr>
            <w:rStyle w:val="afa"/>
            <w:noProof/>
          </w:rPr>
          <w:t>10.4 网卡名称被修改</w:t>
        </w:r>
        <w:r w:rsidR="007E4D34">
          <w:rPr>
            <w:noProof/>
            <w:webHidden/>
          </w:rPr>
          <w:tab/>
        </w:r>
        <w:r w:rsidR="007E4D34">
          <w:rPr>
            <w:noProof/>
            <w:webHidden/>
          </w:rPr>
          <w:fldChar w:fldCharType="begin"/>
        </w:r>
        <w:r w:rsidR="007E4D34">
          <w:rPr>
            <w:noProof/>
            <w:webHidden/>
          </w:rPr>
          <w:instrText xml:space="preserve"> PAGEREF _Toc86747371 \h </w:instrText>
        </w:r>
        <w:r w:rsidR="007E4D34">
          <w:rPr>
            <w:noProof/>
            <w:webHidden/>
          </w:rPr>
        </w:r>
        <w:r w:rsidR="007E4D34">
          <w:rPr>
            <w:noProof/>
            <w:webHidden/>
          </w:rPr>
          <w:fldChar w:fldCharType="separate"/>
        </w:r>
        <w:r w:rsidR="000D3B46">
          <w:rPr>
            <w:noProof/>
            <w:webHidden/>
          </w:rPr>
          <w:t>34</w:t>
        </w:r>
        <w:r w:rsidR="007E4D34">
          <w:rPr>
            <w:noProof/>
            <w:webHidden/>
          </w:rPr>
          <w:fldChar w:fldCharType="end"/>
        </w:r>
      </w:hyperlink>
    </w:p>
    <w:p w14:paraId="118F0700" w14:textId="542BC11E" w:rsidR="009B766C" w:rsidRDefault="001667DD" w:rsidP="00984720">
      <w:pPr>
        <w:ind w:right="44"/>
        <w:rPr>
          <w:rFonts w:eastAsiaTheme="minorEastAsia"/>
          <w:b/>
          <w:sz w:val="18"/>
          <w:szCs w:val="18"/>
        </w:rPr>
      </w:pPr>
      <w:r w:rsidRPr="00355D03">
        <w:rPr>
          <w:rFonts w:eastAsiaTheme="minorEastAsia"/>
        </w:rPr>
        <w:fldChar w:fldCharType="end"/>
      </w:r>
    </w:p>
    <w:p w14:paraId="5517602C" w14:textId="77777777" w:rsidR="009B766C" w:rsidRPr="009B766C" w:rsidRDefault="009B766C" w:rsidP="009B766C">
      <w:pPr>
        <w:rPr>
          <w:rFonts w:eastAsiaTheme="minorEastAsia"/>
          <w:sz w:val="18"/>
          <w:szCs w:val="18"/>
        </w:rPr>
      </w:pPr>
    </w:p>
    <w:p w14:paraId="07FB2A34" w14:textId="41D66A36" w:rsidR="00984720" w:rsidRPr="009B766C" w:rsidRDefault="009B766C" w:rsidP="009B766C">
      <w:pPr>
        <w:tabs>
          <w:tab w:val="left" w:pos="6687"/>
        </w:tabs>
        <w:rPr>
          <w:rFonts w:eastAsiaTheme="minorEastAsia"/>
          <w:sz w:val="18"/>
          <w:szCs w:val="18"/>
        </w:rPr>
        <w:sectPr w:rsidR="00984720" w:rsidRPr="009B766C" w:rsidSect="00A76AE3">
          <w:headerReference w:type="default" r:id="rId13"/>
          <w:footerReference w:type="default" r:id="rId14"/>
          <w:pgSz w:w="11906" w:h="16838"/>
          <w:pgMar w:top="1440" w:right="1083" w:bottom="1440" w:left="1083" w:header="851" w:footer="850" w:gutter="0"/>
          <w:pgNumType w:start="1"/>
          <w:cols w:space="425"/>
          <w:docGrid w:type="lines" w:linePitch="312"/>
        </w:sectPr>
      </w:pP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</w:p>
    <w:bookmarkStart w:id="0" w:name="_Toc86747335"/>
    <w:p w14:paraId="79428B87" w14:textId="10E365A1" w:rsidR="009A38C5" w:rsidRDefault="00266BF0" w:rsidP="00F62935">
      <w:pPr>
        <w:pStyle w:val="1"/>
        <w:numPr>
          <w:ilvl w:val="0"/>
          <w:numId w:val="0"/>
        </w:numPr>
      </w:pPr>
      <w:r w:rsidRPr="006A5485">
        <w:rPr>
          <w:rFonts w:hint="eastAsia"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45C9D2" wp14:editId="6F3750AF">
                <wp:simplePos x="0" y="0"/>
                <wp:positionH relativeFrom="margin">
                  <wp:align>left</wp:align>
                </wp:positionH>
                <wp:positionV relativeFrom="paragraph">
                  <wp:posOffset>585099</wp:posOffset>
                </wp:positionV>
                <wp:extent cx="6188451" cy="0"/>
                <wp:effectExtent l="0" t="0" r="22225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986052" id="直接连接符 26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46.05pt" to="487.3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JeCAIAAEoEAAAOAAAAZHJzL2Uyb0RvYy54bWysVMuO0zAU3SPxD5b3NEnFlCpqOouphg2P&#10;iscHuI7dWPJLtqdJf4IfQGIHK5bs+ZsZPoNrO00prEBsnNj3nnPvObnO6npQEh2Y88LoBlezEiOm&#10;qWmF3jf4/bvbJ0uMfCC6JdJo1uAj8/h6/fjRqrc1m5vOyJY5BCTa171tcBeCrYvC044p4mfGMg1B&#10;bpwiAbZuX7SO9MCuZDEvy0XRG9daZyjzHk43OYjXiZ9zRsNrzj0LSDYYegtpdWndxbVYr0i9d8R2&#10;go5tkH/oQhGhoehEtSGBoDsn/qBSgjrjDQ8zalRhOBeUJQ2gpip/U/O2I5YlLWCOt5NN/v/R0leH&#10;rUOibfB8gZEmCr7Rw8dv9x8+//j+CdaHr18QRMCm3voasm/01o07b7cuah64U/EJatCQrD1O1rIh&#10;IAqHi2q5fHpVYURPseIMtM6H58woFF8aLIWOqklNDi98gGKQekqJx1KjHmZt/qwsU5o3UrS3QsoY&#10;TJPDbqRDBwLffLevUo68Uy9Nm8+WVyUgM++UnqpcMMWSG+K7DPJHvzFhREkN6dGQbEF6C0fJcndv&#10;GAdHQXQuPZXIRIRSpkM1MUF2hHHofwKOuuIlOEu5BI75EcrSnP8NeEKkykaHCayENi67elk9DKeW&#10;ec4/OZB1Rwt2pj2m4UjWwMAmT8fLFW/Er/sEP/8C1j8BAAD//wMAUEsDBBQABgAIAAAAIQCtqt6u&#10;3QAAAAYBAAAPAAAAZHJzL2Rvd25yZXYueG1sTI/BTsMwEETvSPyDtUjcqJMKlSbEqSokKiSgagsH&#10;jm68JFHjdWo7bfh7FnGA486MZt4Wi9F24oQ+tI4UpJMEBFLlTEu1gve3x5s5iBA1Gd05QgVfGGBR&#10;Xl4UOjfuTFs87WItuIRCrhU0Mfa5lKFq0OowcT0Se5/OWx359LU0Xp+53HZymiQzaXVLvNDoHh8a&#10;rA67wSpYvX6kL8cnNM/H7WqdbmrMvBmUur4al/cgIo7xLww/+IwOJTPt3UAmiE4BPxIVZNMUBLvZ&#10;3e0MxP5XkGUh/+OX3wAAAP//AwBQSwECLQAUAAYACAAAACEAtoM4kv4AAADhAQAAEwAAAAAAAAAA&#10;AAAAAAAAAAAAW0NvbnRlbnRfVHlwZXNdLnhtbFBLAQItABQABgAIAAAAIQA4/SH/1gAAAJQBAAAL&#10;AAAAAAAAAAAAAAAAAC8BAABfcmVscy8ucmVsc1BLAQItABQABgAIAAAAIQCQ+iJeCAIAAEoEAAAO&#10;AAAAAAAAAAAAAAAAAC4CAABkcnMvZTJvRG9jLnhtbFBLAQItABQABgAIAAAAIQCtqt6u3QAAAAYB&#10;AAAPAAAAAAAAAAAAAAAAAGIEAABkcnMvZG93bnJldi54bWxQSwUGAAAAAAQABADzAAAAbAUAAAAA&#10;" strokecolor="#d8d8d8 [2732]" strokeweight="1pt">
                <v:stroke dashstyle="1 1"/>
                <w10:wrap anchorx="margin"/>
              </v:line>
            </w:pict>
          </mc:Fallback>
        </mc:AlternateContent>
      </w:r>
      <w:r w:rsidR="00596546" w:rsidRPr="00FA7A9C">
        <w:rPr>
          <w:rFonts w:hint="eastAsia"/>
        </w:rPr>
        <w:t>修订记录</w:t>
      </w:r>
      <w:bookmarkEnd w:id="0"/>
    </w:p>
    <w:tbl>
      <w:tblPr>
        <w:tblW w:w="16863" w:type="dxa"/>
        <w:tblLook w:val="04A0" w:firstRow="1" w:lastRow="0" w:firstColumn="1" w:lastColumn="0" w:noHBand="0" w:noVBand="1"/>
      </w:tblPr>
      <w:tblGrid>
        <w:gridCol w:w="2689"/>
        <w:gridCol w:w="7087"/>
        <w:gridCol w:w="7087"/>
      </w:tblGrid>
      <w:tr w:rsidR="005919BC" w:rsidRPr="00B9008D" w14:paraId="0565C4C8" w14:textId="77777777" w:rsidTr="00267EA7">
        <w:trPr>
          <w:trHeight w:val="595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2E17FB06" w14:textId="3602DE78" w:rsidR="005919BC" w:rsidRDefault="005919BC" w:rsidP="00267EA7">
            <w:pPr>
              <w:pStyle w:val="Fibocomzhb"/>
            </w:pPr>
            <w:r>
              <w:rPr>
                <w:rFonts w:hint="eastAsia"/>
              </w:rPr>
              <w:t>V</w:t>
            </w:r>
            <w:r>
              <w:t>2.3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11-02</w:t>
            </w:r>
            <w:r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6905DFF5" w14:textId="23C730F1" w:rsidR="005919BC" w:rsidRDefault="005919BC" w:rsidP="00CD639F">
            <w:pPr>
              <w:pStyle w:val="Fibocomzhb"/>
              <w:rPr>
                <w:szCs w:val="21"/>
              </w:rPr>
            </w:pPr>
            <w:r>
              <w:rPr>
                <w:rFonts w:hint="eastAsia"/>
                <w:szCs w:val="21"/>
              </w:rPr>
              <w:t>增加</w:t>
            </w:r>
            <w:proofErr w:type="gramStart"/>
            <w:r>
              <w:rPr>
                <w:rFonts w:hint="eastAsia"/>
                <w:szCs w:val="21"/>
              </w:rPr>
              <w:t>适</w:t>
            </w:r>
            <w:proofErr w:type="gramEnd"/>
            <w:r>
              <w:rPr>
                <w:rFonts w:hint="eastAsia"/>
                <w:szCs w:val="21"/>
              </w:rPr>
              <w:t>配模块型号，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M101</w:t>
            </w:r>
            <w:r>
              <w:rPr>
                <w:rFonts w:hint="eastAsia"/>
                <w:szCs w:val="21"/>
              </w:rPr>
              <w:t>系列，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M130</w:t>
            </w:r>
            <w:r>
              <w:rPr>
                <w:rFonts w:hint="eastAsia"/>
                <w:szCs w:val="21"/>
              </w:rPr>
              <w:t>系列和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M160</w:t>
            </w:r>
            <w:r>
              <w:rPr>
                <w:rFonts w:hint="eastAsia"/>
                <w:szCs w:val="21"/>
              </w:rPr>
              <w:t>系列</w:t>
            </w:r>
          </w:p>
        </w:tc>
        <w:tc>
          <w:tcPr>
            <w:tcW w:w="7087" w:type="dxa"/>
          </w:tcPr>
          <w:p w14:paraId="216D9E7C" w14:textId="77777777" w:rsidR="005919BC" w:rsidRPr="00B9008D" w:rsidRDefault="005919BC" w:rsidP="00267EA7">
            <w:pPr>
              <w:widowControl/>
              <w:wordWrap/>
              <w:spacing w:before="0" w:after="0" w:line="240" w:lineRule="auto"/>
              <w:rPr>
                <w:szCs w:val="21"/>
              </w:rPr>
            </w:pPr>
          </w:p>
        </w:tc>
      </w:tr>
      <w:tr w:rsidR="00267EA7" w:rsidRPr="00B9008D" w14:paraId="6B055DFC" w14:textId="422AAADF" w:rsidTr="00267EA7">
        <w:trPr>
          <w:trHeight w:val="595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14A16581" w14:textId="3A52D4C6" w:rsidR="00267EA7" w:rsidRPr="00B9008D" w:rsidRDefault="00267EA7" w:rsidP="00267EA7">
            <w:pPr>
              <w:pStyle w:val="Fibocomzhb"/>
            </w:pPr>
            <w:r>
              <w:rPr>
                <w:rFonts w:hint="eastAsia"/>
              </w:rPr>
              <w:t>V</w:t>
            </w:r>
            <w:r>
              <w:t>2.2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1</w:t>
            </w:r>
            <w:r w:rsidR="00511C71">
              <w:t>0-09</w:t>
            </w:r>
            <w:r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04244C9C" w14:textId="5D30BED2" w:rsidR="00CD639F" w:rsidRDefault="009E48DD" w:rsidP="00CD639F">
            <w:pPr>
              <w:pStyle w:val="Fibocomzhb"/>
              <w:rPr>
                <w:szCs w:val="21"/>
              </w:rPr>
            </w:pPr>
            <w:r>
              <w:rPr>
                <w:rFonts w:hint="eastAsia"/>
                <w:szCs w:val="21"/>
              </w:rPr>
              <w:t>修改“</w:t>
            </w:r>
            <w:proofErr w:type="spellStart"/>
            <w:r w:rsidRPr="009E48DD">
              <w:rPr>
                <w:rFonts w:hint="eastAsia"/>
                <w:szCs w:val="21"/>
              </w:rPr>
              <w:t>GobiNet</w:t>
            </w:r>
            <w:proofErr w:type="spellEnd"/>
            <w:r w:rsidRPr="009E48DD">
              <w:rPr>
                <w:rFonts w:hint="eastAsia"/>
                <w:szCs w:val="21"/>
              </w:rPr>
              <w:t>驱动</w:t>
            </w:r>
            <w:r w:rsidRPr="009E48DD">
              <w:rPr>
                <w:rFonts w:hint="eastAsia"/>
                <w:szCs w:val="21"/>
              </w:rPr>
              <w:t>2.0.0.x</w:t>
            </w:r>
            <w:r w:rsidRPr="009E48DD">
              <w:rPr>
                <w:rFonts w:hint="eastAsia"/>
                <w:szCs w:val="21"/>
              </w:rPr>
              <w:t>以上版</w:t>
            </w:r>
            <w:r>
              <w:rPr>
                <w:rFonts w:hint="eastAsia"/>
                <w:szCs w:val="21"/>
              </w:rPr>
              <w:t>”</w:t>
            </w:r>
            <w:r w:rsidR="00CD639F">
              <w:rPr>
                <w:rFonts w:hint="eastAsia"/>
                <w:szCs w:val="21"/>
              </w:rPr>
              <w:t>章节中“切换</w:t>
            </w:r>
            <w:r w:rsidR="00CD639F">
              <w:rPr>
                <w:rFonts w:hint="eastAsia"/>
                <w:szCs w:val="21"/>
              </w:rPr>
              <w:t>A</w:t>
            </w:r>
            <w:r w:rsidR="00CD639F">
              <w:rPr>
                <w:szCs w:val="21"/>
              </w:rPr>
              <w:t>T</w:t>
            </w:r>
            <w:r w:rsidR="00CD639F">
              <w:rPr>
                <w:rFonts w:hint="eastAsia"/>
                <w:szCs w:val="21"/>
              </w:rPr>
              <w:t>模式与</w:t>
            </w:r>
            <w:r w:rsidR="00CD639F">
              <w:rPr>
                <w:rFonts w:hint="eastAsia"/>
                <w:szCs w:val="21"/>
              </w:rPr>
              <w:t>Q</w:t>
            </w:r>
            <w:r w:rsidR="00CD639F">
              <w:rPr>
                <w:szCs w:val="21"/>
              </w:rPr>
              <w:t>MI</w:t>
            </w:r>
            <w:r w:rsidR="00CD639F">
              <w:rPr>
                <w:rFonts w:hint="eastAsia"/>
                <w:szCs w:val="21"/>
              </w:rPr>
              <w:t>模式”的描述</w:t>
            </w:r>
          </w:p>
          <w:p w14:paraId="0EBFB166" w14:textId="1EB8F34B" w:rsidR="00267EA7" w:rsidRPr="00B9008D" w:rsidRDefault="00267EA7" w:rsidP="00267EA7">
            <w:pPr>
              <w:pStyle w:val="Fibocomzhb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GobiNet</w:t>
            </w:r>
            <w:proofErr w:type="spellEnd"/>
            <w:r>
              <w:rPr>
                <w:rFonts w:hint="eastAsia"/>
                <w:szCs w:val="21"/>
              </w:rPr>
              <w:t>驱动</w:t>
            </w:r>
            <w:r>
              <w:rPr>
                <w:rFonts w:hint="eastAsia"/>
                <w:szCs w:val="21"/>
              </w:rPr>
              <w:t>log</w:t>
            </w:r>
            <w:r>
              <w:rPr>
                <w:rFonts w:hint="eastAsia"/>
                <w:szCs w:val="21"/>
              </w:rPr>
              <w:t>等级改变，修改</w:t>
            </w:r>
            <w:r>
              <w:rPr>
                <w:szCs w:val="21"/>
              </w:rPr>
              <w:t>6.4</w:t>
            </w:r>
            <w:r>
              <w:rPr>
                <w:rFonts w:hint="eastAsia"/>
                <w:szCs w:val="21"/>
              </w:rPr>
              <w:t>节</w:t>
            </w:r>
            <w:proofErr w:type="spellStart"/>
            <w:r>
              <w:rPr>
                <w:rFonts w:hint="eastAsia"/>
                <w:szCs w:val="21"/>
              </w:rPr>
              <w:t>GobiNet</w:t>
            </w:r>
            <w:proofErr w:type="spellEnd"/>
            <w:r>
              <w:rPr>
                <w:rFonts w:hint="eastAsia"/>
                <w:szCs w:val="21"/>
              </w:rPr>
              <w:t>驱动</w:t>
            </w:r>
            <w:r>
              <w:rPr>
                <w:rFonts w:hint="eastAsia"/>
                <w:szCs w:val="21"/>
              </w:rPr>
              <w:t>log</w:t>
            </w:r>
            <w:r>
              <w:rPr>
                <w:rFonts w:hint="eastAsia"/>
                <w:szCs w:val="21"/>
              </w:rPr>
              <w:t>打印部分说明</w:t>
            </w:r>
          </w:p>
        </w:tc>
        <w:tc>
          <w:tcPr>
            <w:tcW w:w="7087" w:type="dxa"/>
          </w:tcPr>
          <w:p w14:paraId="79EA01C1" w14:textId="77777777" w:rsidR="00267EA7" w:rsidRPr="00B9008D" w:rsidRDefault="00267EA7" w:rsidP="00267EA7">
            <w:pPr>
              <w:widowControl/>
              <w:wordWrap/>
              <w:spacing w:before="0" w:after="0" w:line="240" w:lineRule="auto"/>
              <w:rPr>
                <w:szCs w:val="21"/>
              </w:rPr>
            </w:pPr>
          </w:p>
        </w:tc>
      </w:tr>
      <w:tr w:rsidR="00267EA7" w:rsidRPr="00B9008D" w14:paraId="1EACD137" w14:textId="77777777" w:rsidTr="00267EA7">
        <w:trPr>
          <w:gridAfter w:val="1"/>
          <w:wAfter w:w="7087" w:type="dxa"/>
          <w:trHeight w:val="223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7BD64047" w14:textId="400B69B7" w:rsidR="00267EA7" w:rsidRPr="00B9008D" w:rsidRDefault="00267EA7" w:rsidP="00267EA7">
            <w:pPr>
              <w:pStyle w:val="Fibocomzhb"/>
            </w:pPr>
            <w:r w:rsidRPr="00B9008D">
              <w:rPr>
                <w:rFonts w:hint="eastAsia"/>
              </w:rPr>
              <w:t>V</w:t>
            </w:r>
            <w:r w:rsidRPr="00B9008D">
              <w:t>2.</w:t>
            </w:r>
            <w:r>
              <w:t>1</w:t>
            </w:r>
            <w:r w:rsidRPr="00B9008D">
              <w:rPr>
                <w:rFonts w:hint="eastAsia"/>
              </w:rPr>
              <w:t>（</w:t>
            </w:r>
            <w:r w:rsidRPr="00B9008D">
              <w:rPr>
                <w:rFonts w:hint="eastAsia"/>
              </w:rPr>
              <w:t>2</w:t>
            </w:r>
            <w:r w:rsidRPr="00B9008D">
              <w:t>021</w:t>
            </w:r>
            <w:r w:rsidRPr="00B9008D">
              <w:rPr>
                <w:rFonts w:hint="eastAsia"/>
              </w:rPr>
              <w:t>-</w:t>
            </w:r>
            <w:r w:rsidRPr="00B9008D">
              <w:t>0</w:t>
            </w:r>
            <w:r>
              <w:rPr>
                <w:rFonts w:hint="eastAsia"/>
              </w:rPr>
              <w:t>8-</w:t>
            </w:r>
            <w:r>
              <w:t>25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4E53B9D4" w14:textId="2BEBA2B5" w:rsidR="00267EA7" w:rsidRPr="0041419E" w:rsidRDefault="00267EA7" w:rsidP="00267EA7">
            <w:pPr>
              <w:pStyle w:val="Fibocomzhb"/>
            </w:pPr>
            <w:r w:rsidRPr="0041419E">
              <w:rPr>
                <w:rFonts w:hint="eastAsia"/>
              </w:rPr>
              <w:t>完善</w:t>
            </w:r>
            <w:r w:rsidRPr="0041419E">
              <w:rPr>
                <w:rFonts w:hint="eastAsia"/>
              </w:rPr>
              <w:t>5.2</w:t>
            </w:r>
            <w:r w:rsidRPr="0041419E">
              <w:rPr>
                <w:rFonts w:hint="eastAsia"/>
              </w:rPr>
              <w:t>节添加模块</w:t>
            </w:r>
            <w:proofErr w:type="spellStart"/>
            <w:r w:rsidRPr="0041419E"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/vid</w:t>
            </w:r>
            <w:r w:rsidRPr="0041419E">
              <w:rPr>
                <w:rFonts w:hint="eastAsia"/>
              </w:rPr>
              <w:t>信息步骤。完善</w:t>
            </w:r>
            <w:r w:rsidRPr="0041419E">
              <w:rPr>
                <w:rFonts w:hint="eastAsia"/>
              </w:rPr>
              <w:t>6.2</w:t>
            </w:r>
            <w:r w:rsidRPr="0041419E">
              <w:rPr>
                <w:rFonts w:hint="eastAsia"/>
              </w:rPr>
              <w:t>节</w:t>
            </w:r>
            <w:proofErr w:type="spellStart"/>
            <w:r w:rsidRPr="0041419E">
              <w:rPr>
                <w:rFonts w:hint="eastAsia"/>
              </w:rPr>
              <w:t>gobinet</w:t>
            </w:r>
            <w:proofErr w:type="spellEnd"/>
            <w:r w:rsidRPr="0041419E">
              <w:rPr>
                <w:rFonts w:hint="eastAsia"/>
              </w:rPr>
              <w:t>驱动添加</w:t>
            </w:r>
            <w:r w:rsidRPr="0041419E">
              <w:rPr>
                <w:rFonts w:hint="eastAsia"/>
              </w:rPr>
              <w:t>VID/PID</w:t>
            </w:r>
            <w:r>
              <w:rPr>
                <w:rFonts w:hint="eastAsia"/>
              </w:rPr>
              <w:t>步骤</w:t>
            </w:r>
          </w:p>
          <w:p w14:paraId="0B45A4BA" w14:textId="34B24DC1" w:rsidR="00267EA7" w:rsidRPr="0041419E" w:rsidRDefault="00267EA7" w:rsidP="00267EA7">
            <w:pPr>
              <w:pStyle w:val="Fibocomzhb"/>
            </w:pPr>
            <w:r>
              <w:rPr>
                <w:rFonts w:hint="eastAsia"/>
                <w:szCs w:val="21"/>
              </w:rPr>
              <w:t>修改</w:t>
            </w:r>
            <w:r w:rsidRPr="00AB74E3">
              <w:rPr>
                <w:rFonts w:hint="eastAsia"/>
              </w:rPr>
              <w:t>表</w:t>
            </w:r>
            <w:r>
              <w:t>8</w:t>
            </w:r>
            <w:r w:rsidRPr="0095429F">
              <w:t>&lt;</w:t>
            </w:r>
            <w:proofErr w:type="spellStart"/>
            <w:r w:rsidRPr="0095429F">
              <w:t>umts_profile</w:t>
            </w:r>
            <w:proofErr w:type="spellEnd"/>
            <w:r w:rsidRPr="0095429F">
              <w:t>&gt;</w:t>
            </w:r>
            <w:r>
              <w:rPr>
                <w:rFonts w:hint="eastAsia"/>
              </w:rPr>
              <w:t>参数的说明，补充</w:t>
            </w:r>
            <w:r w:rsidRPr="001667DD">
              <w:t>驱动代码结构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统一</w:t>
            </w:r>
            <w:r>
              <w:rPr>
                <w:rFonts w:hint="eastAsia"/>
              </w:rPr>
              <w:t>4</w:t>
            </w:r>
            <w:r>
              <w:t>.6</w:t>
            </w:r>
            <w:r>
              <w:rPr>
                <w:rFonts w:hint="eastAsia"/>
              </w:rPr>
              <w:t>节中粘贴代码与库上一致</w:t>
            </w:r>
          </w:p>
          <w:p w14:paraId="656CEC29" w14:textId="20C3168B" w:rsidR="00267EA7" w:rsidRPr="0041419E" w:rsidRDefault="00267EA7" w:rsidP="00267EA7">
            <w:pPr>
              <w:pStyle w:val="Fibocomzhb"/>
            </w:pPr>
            <w:r w:rsidRPr="00B9008D">
              <w:rPr>
                <w:rFonts w:hint="eastAsia"/>
                <w:szCs w:val="21"/>
              </w:rPr>
              <w:t>增加章节</w:t>
            </w:r>
            <w:r w:rsidRPr="00B9008D">
              <w:rPr>
                <w:rFonts w:hint="eastAsia"/>
                <w:szCs w:val="21"/>
              </w:rPr>
              <w:t>10.</w:t>
            </w:r>
            <w:r>
              <w:rPr>
                <w:rFonts w:hint="eastAsia"/>
                <w:szCs w:val="21"/>
              </w:rPr>
              <w:t>常见</w:t>
            </w:r>
            <w:r w:rsidRPr="00B9008D">
              <w:rPr>
                <w:rFonts w:hint="eastAsia"/>
                <w:szCs w:val="21"/>
              </w:rPr>
              <w:t>问题</w:t>
            </w:r>
          </w:p>
        </w:tc>
      </w:tr>
      <w:tr w:rsidR="00267EA7" w:rsidRPr="00B9008D" w14:paraId="2BAFDB74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4C9AFB82" w14:textId="7BA818A2" w:rsidR="00267EA7" w:rsidRPr="00B9008D" w:rsidRDefault="00267EA7" w:rsidP="00267EA7">
            <w:pPr>
              <w:pStyle w:val="Fibocomzhb"/>
            </w:pPr>
            <w:r w:rsidRPr="00B9008D">
              <w:rPr>
                <w:rFonts w:hint="eastAsia"/>
              </w:rPr>
              <w:t>V</w:t>
            </w:r>
            <w:r w:rsidRPr="00B9008D">
              <w:t>2.0</w:t>
            </w:r>
            <w:r w:rsidRPr="00B9008D">
              <w:rPr>
                <w:rFonts w:hint="eastAsia"/>
              </w:rPr>
              <w:t>（</w:t>
            </w:r>
            <w:r w:rsidRPr="00B9008D">
              <w:rPr>
                <w:rFonts w:hint="eastAsia"/>
              </w:rPr>
              <w:t>2</w:t>
            </w:r>
            <w:r w:rsidRPr="00B9008D">
              <w:t>021</w:t>
            </w:r>
            <w:r w:rsidRPr="00B9008D">
              <w:rPr>
                <w:rFonts w:hint="eastAsia"/>
              </w:rPr>
              <w:t>-</w:t>
            </w:r>
            <w:r w:rsidRPr="00B9008D">
              <w:t>06</w:t>
            </w:r>
            <w:r w:rsidRPr="00B9008D">
              <w:rPr>
                <w:rFonts w:hint="eastAsia"/>
              </w:rPr>
              <w:t>-</w:t>
            </w:r>
            <w:r w:rsidRPr="00B9008D">
              <w:t>26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70AF9718" w14:textId="16F416A7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修改书写有误的</w:t>
            </w:r>
            <w:r w:rsidRPr="00B9008D">
              <w:rPr>
                <w:rFonts w:hint="eastAsia"/>
                <w:szCs w:val="21"/>
              </w:rPr>
              <w:t>log</w:t>
            </w:r>
            <w:r w:rsidRPr="00B9008D">
              <w:rPr>
                <w:rFonts w:hint="eastAsia"/>
                <w:szCs w:val="21"/>
              </w:rPr>
              <w:t>打印命令（</w:t>
            </w:r>
            <w:proofErr w:type="spellStart"/>
            <w:r w:rsidRPr="00B9008D">
              <w:rPr>
                <w:rFonts w:hint="eastAsia"/>
                <w:szCs w:val="21"/>
              </w:rPr>
              <w:t>ehco</w:t>
            </w:r>
            <w:proofErr w:type="spellEnd"/>
            <w:r w:rsidRPr="00B9008D">
              <w:rPr>
                <w:rFonts w:hint="eastAsia"/>
                <w:szCs w:val="21"/>
              </w:rPr>
              <w:t>改为</w:t>
            </w:r>
            <w:r w:rsidRPr="00B9008D">
              <w:rPr>
                <w:rFonts w:hint="eastAsia"/>
                <w:szCs w:val="21"/>
              </w:rPr>
              <w:t>e</w:t>
            </w:r>
            <w:r w:rsidRPr="00B9008D">
              <w:rPr>
                <w:szCs w:val="21"/>
              </w:rPr>
              <w:t>cho</w:t>
            </w:r>
            <w:r w:rsidRPr="00B9008D">
              <w:rPr>
                <w:rFonts w:hint="eastAsia"/>
                <w:szCs w:val="21"/>
              </w:rPr>
              <w:t>）</w:t>
            </w:r>
          </w:p>
          <w:p w14:paraId="6E772391" w14:textId="351144F9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增加“网卡</w:t>
            </w:r>
            <w:r w:rsidRPr="00B9008D">
              <w:rPr>
                <w:rFonts w:hint="eastAsia"/>
                <w:szCs w:val="21"/>
              </w:rPr>
              <w:t>down</w:t>
            </w:r>
            <w:r w:rsidRPr="00B9008D">
              <w:rPr>
                <w:rFonts w:hint="eastAsia"/>
                <w:szCs w:val="21"/>
              </w:rPr>
              <w:t>掉后再</w:t>
            </w:r>
            <w:r w:rsidRPr="00B9008D">
              <w:rPr>
                <w:rFonts w:hint="eastAsia"/>
                <w:szCs w:val="21"/>
              </w:rPr>
              <w:t>u</w:t>
            </w:r>
            <w:r w:rsidRPr="00B9008D">
              <w:rPr>
                <w:szCs w:val="21"/>
              </w:rPr>
              <w:t>p</w:t>
            </w:r>
            <w:r w:rsidRPr="00B9008D">
              <w:rPr>
                <w:rFonts w:hint="eastAsia"/>
                <w:szCs w:val="21"/>
              </w:rPr>
              <w:t>起来无法获取到</w:t>
            </w:r>
            <w:r w:rsidRPr="00B9008D">
              <w:rPr>
                <w:rFonts w:hint="eastAsia"/>
                <w:szCs w:val="21"/>
              </w:rPr>
              <w:t>I</w:t>
            </w:r>
            <w:r w:rsidRPr="00B9008D">
              <w:rPr>
                <w:szCs w:val="21"/>
              </w:rPr>
              <w:t>P</w:t>
            </w:r>
            <w:r w:rsidRPr="00B9008D">
              <w:rPr>
                <w:rFonts w:hint="eastAsia"/>
                <w:szCs w:val="21"/>
              </w:rPr>
              <w:t>地址”的解决方法</w:t>
            </w:r>
          </w:p>
          <w:p w14:paraId="1B447100" w14:textId="67E52E7E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对外发布文档新版本的版本号从三位数修改为两位数</w:t>
            </w:r>
          </w:p>
        </w:tc>
      </w:tr>
      <w:tr w:rsidR="00267EA7" w:rsidRPr="00B9008D" w14:paraId="08F30BA3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0FB06524" w14:textId="3E63DC1D" w:rsidR="00267EA7" w:rsidRPr="00B9008D" w:rsidRDefault="00267EA7" w:rsidP="00267EA7">
            <w:pPr>
              <w:pStyle w:val="Fibocomzhb"/>
            </w:pPr>
            <w:r w:rsidRPr="00B9008D">
              <w:rPr>
                <w:rFonts w:hint="eastAsia"/>
              </w:rPr>
              <w:t>V1.0.9</w:t>
            </w:r>
            <w:r w:rsidRPr="00B9008D">
              <w:rPr>
                <w:rFonts w:hint="eastAsia"/>
              </w:rPr>
              <w:t>（</w:t>
            </w:r>
            <w:r w:rsidRPr="00B9008D">
              <w:t>2021</w:t>
            </w:r>
            <w:r w:rsidRPr="00B9008D">
              <w:rPr>
                <w:rFonts w:hint="eastAsia"/>
              </w:rPr>
              <w:t>-</w:t>
            </w:r>
            <w:r w:rsidRPr="00B9008D">
              <w:t>05</w:t>
            </w:r>
            <w:r w:rsidRPr="00B9008D">
              <w:rPr>
                <w:rFonts w:hint="eastAsia"/>
              </w:rPr>
              <w:t>-</w:t>
            </w:r>
            <w:r w:rsidRPr="00B9008D">
              <w:t>11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7D24D457" w14:textId="102A7720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</w:rPr>
              <w:t>新增</w:t>
            </w:r>
            <w:r w:rsidRPr="00B9008D">
              <w:rPr>
                <w:rFonts w:hint="eastAsia"/>
              </w:rPr>
              <w:t>GobiNet</w:t>
            </w:r>
            <w:r w:rsidRPr="00B9008D">
              <w:t>2.1.0</w:t>
            </w:r>
            <w:r w:rsidRPr="00B9008D">
              <w:rPr>
                <w:rFonts w:hint="eastAsia"/>
              </w:rPr>
              <w:t>.x</w:t>
            </w:r>
            <w:r w:rsidRPr="00B9008D">
              <w:rPr>
                <w:rFonts w:hint="eastAsia"/>
              </w:rPr>
              <w:t>版本驱动配置</w:t>
            </w:r>
          </w:p>
        </w:tc>
      </w:tr>
      <w:tr w:rsidR="00267EA7" w:rsidRPr="00B9008D" w14:paraId="783AF6B1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6F1233C5" w14:textId="21A829B2" w:rsidR="00267EA7" w:rsidRPr="00B9008D" w:rsidRDefault="00267EA7" w:rsidP="00267EA7">
            <w:pPr>
              <w:pStyle w:val="Fibocomzhb"/>
            </w:pPr>
            <w:r w:rsidRPr="00B9008D">
              <w:t>V1.0.8</w:t>
            </w:r>
            <w:r w:rsidRPr="00B9008D">
              <w:rPr>
                <w:rFonts w:hint="eastAsia"/>
              </w:rPr>
              <w:t>（</w:t>
            </w:r>
            <w:r w:rsidRPr="00B9008D">
              <w:t>2021</w:t>
            </w:r>
            <w:r w:rsidRPr="00B9008D">
              <w:rPr>
                <w:rFonts w:hint="eastAsia"/>
              </w:rPr>
              <w:t>-</w:t>
            </w:r>
            <w:r w:rsidRPr="00B9008D">
              <w:t>02</w:t>
            </w:r>
            <w:r w:rsidRPr="00B9008D">
              <w:rPr>
                <w:rFonts w:hint="eastAsia"/>
              </w:rPr>
              <w:t>-</w:t>
            </w:r>
            <w:r w:rsidRPr="00B9008D">
              <w:t>20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2858F851" w14:textId="316EEF94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</w:rPr>
              <w:t>新增</w:t>
            </w:r>
            <w:r w:rsidRPr="00B9008D">
              <w:rPr>
                <w:rFonts w:hint="eastAsia"/>
              </w:rPr>
              <w:t>GobiNet</w:t>
            </w:r>
            <w:r w:rsidRPr="00B9008D">
              <w:t>2.0.0.x</w:t>
            </w:r>
            <w:r w:rsidRPr="00B9008D">
              <w:rPr>
                <w:rFonts w:hint="eastAsia"/>
              </w:rPr>
              <w:t>版本驱动配置</w:t>
            </w:r>
          </w:p>
        </w:tc>
      </w:tr>
      <w:tr w:rsidR="00267EA7" w:rsidRPr="00B9008D" w14:paraId="04D49C73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0916D825" w14:textId="77777777" w:rsidR="00267EA7" w:rsidRPr="00B9008D" w:rsidRDefault="00267EA7" w:rsidP="00267EA7">
            <w:pPr>
              <w:pStyle w:val="Fibocomzhb"/>
            </w:pPr>
            <w:r w:rsidRPr="00B9008D">
              <w:t>V1.0.7</w:t>
            </w:r>
            <w:r w:rsidRPr="00B9008D">
              <w:rPr>
                <w:rFonts w:hint="eastAsia"/>
              </w:rPr>
              <w:t>（</w:t>
            </w:r>
            <w:r w:rsidRPr="00B9008D">
              <w:t>2020-10-21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4C6EB006" w14:textId="5F4FF440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修改产品适用型号</w:t>
            </w:r>
          </w:p>
          <w:p w14:paraId="4D63B2F1" w14:textId="3E529006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新增所支持的系统及内核版本列表</w:t>
            </w:r>
          </w:p>
        </w:tc>
      </w:tr>
      <w:tr w:rsidR="00267EA7" w:rsidRPr="00B9008D" w14:paraId="27E6A6DB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6B829388" w14:textId="77777777" w:rsidR="00267EA7" w:rsidRPr="00B9008D" w:rsidRDefault="00267EA7" w:rsidP="00267EA7">
            <w:pPr>
              <w:pStyle w:val="Fibocomzhb"/>
            </w:pPr>
            <w:r w:rsidRPr="00B9008D">
              <w:rPr>
                <w:rFonts w:hint="eastAsia"/>
              </w:rPr>
              <w:t>V</w:t>
            </w:r>
            <w:r w:rsidRPr="00B9008D">
              <w:t>1.0.6</w:t>
            </w:r>
            <w:r w:rsidRPr="00B9008D">
              <w:rPr>
                <w:rFonts w:hint="eastAsia"/>
              </w:rPr>
              <w:t>（</w:t>
            </w:r>
            <w:r w:rsidRPr="00B9008D">
              <w:rPr>
                <w:rFonts w:hint="eastAsia"/>
              </w:rPr>
              <w:t>2</w:t>
            </w:r>
            <w:r w:rsidRPr="00B9008D">
              <w:t>020</w:t>
            </w:r>
            <w:r w:rsidRPr="00B9008D">
              <w:rPr>
                <w:rFonts w:hint="eastAsia"/>
              </w:rPr>
              <w:t>-</w:t>
            </w:r>
            <w:r w:rsidRPr="00B9008D">
              <w:t>09</w:t>
            </w:r>
            <w:r w:rsidRPr="00B9008D">
              <w:rPr>
                <w:rFonts w:hint="eastAsia"/>
              </w:rPr>
              <w:t>-</w:t>
            </w:r>
            <w:r w:rsidRPr="00B9008D">
              <w:t>25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0B62CB9C" w14:textId="35D3A5F6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增加在网络断开的情况下，</w:t>
            </w:r>
            <w:proofErr w:type="spellStart"/>
            <w:r w:rsidRPr="00B9008D">
              <w:rPr>
                <w:rFonts w:hint="eastAsia"/>
                <w:szCs w:val="21"/>
              </w:rPr>
              <w:t>ip</w:t>
            </w:r>
            <w:proofErr w:type="spellEnd"/>
            <w:r w:rsidRPr="00B9008D">
              <w:rPr>
                <w:rFonts w:hint="eastAsia"/>
                <w:szCs w:val="21"/>
              </w:rPr>
              <w:t>地址刷新不及时问题解决方案</w:t>
            </w:r>
          </w:p>
          <w:p w14:paraId="6829D53E" w14:textId="5E51809A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新增模块</w:t>
            </w:r>
            <w:r w:rsidRPr="00B9008D">
              <w:rPr>
                <w:rFonts w:hint="eastAsia"/>
                <w:szCs w:val="21"/>
              </w:rPr>
              <w:t>dump</w:t>
            </w:r>
            <w:r w:rsidRPr="00B9008D">
              <w:rPr>
                <w:rFonts w:hint="eastAsia"/>
                <w:szCs w:val="21"/>
              </w:rPr>
              <w:t>和</w:t>
            </w:r>
            <w:r w:rsidRPr="00B9008D">
              <w:rPr>
                <w:rFonts w:hint="eastAsia"/>
                <w:szCs w:val="21"/>
              </w:rPr>
              <w:t>download</w:t>
            </w:r>
            <w:r w:rsidRPr="00B9008D">
              <w:rPr>
                <w:rFonts w:hint="eastAsia"/>
                <w:szCs w:val="21"/>
              </w:rPr>
              <w:t>模式时的适配</w:t>
            </w:r>
          </w:p>
        </w:tc>
      </w:tr>
      <w:tr w:rsidR="00267EA7" w:rsidRPr="00B9008D" w14:paraId="3FC5890E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569BF8A6" w14:textId="77777777" w:rsidR="00267EA7" w:rsidRPr="00B9008D" w:rsidRDefault="00267EA7" w:rsidP="00267EA7">
            <w:pPr>
              <w:pStyle w:val="Fibocomzhb"/>
            </w:pPr>
            <w:r w:rsidRPr="00B9008D">
              <w:t>V1.0.5</w:t>
            </w:r>
            <w:r w:rsidRPr="00B9008D">
              <w:rPr>
                <w:rFonts w:hint="eastAsia"/>
              </w:rPr>
              <w:t>（</w:t>
            </w:r>
            <w:r w:rsidRPr="00B9008D">
              <w:t>2020-09-22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389ED105" w14:textId="3BD492FC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rFonts w:hint="eastAsia"/>
                <w:szCs w:val="21"/>
              </w:rPr>
              <w:t>增加</w:t>
            </w:r>
            <w:r w:rsidRPr="00B9008D">
              <w:rPr>
                <w:rFonts w:hint="eastAsia"/>
                <w:szCs w:val="21"/>
              </w:rPr>
              <w:t>log</w:t>
            </w:r>
            <w:r w:rsidRPr="00B9008D">
              <w:rPr>
                <w:rFonts w:hint="eastAsia"/>
                <w:szCs w:val="21"/>
              </w:rPr>
              <w:t>打印部分的说明</w:t>
            </w:r>
          </w:p>
        </w:tc>
      </w:tr>
      <w:tr w:rsidR="00267EA7" w:rsidRPr="00B9008D" w14:paraId="1B65B399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1827A891" w14:textId="77777777" w:rsidR="00267EA7" w:rsidRPr="00B9008D" w:rsidRDefault="00267EA7" w:rsidP="00267EA7">
            <w:pPr>
              <w:pStyle w:val="Fibocomzhb"/>
            </w:pPr>
            <w:r w:rsidRPr="00B9008D">
              <w:t>V1.0.4</w:t>
            </w:r>
            <w:r w:rsidRPr="00B9008D">
              <w:rPr>
                <w:rFonts w:hint="eastAsia"/>
              </w:rPr>
              <w:t>（</w:t>
            </w:r>
            <w:r w:rsidRPr="00B9008D">
              <w:t>2020-05-12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447A8B48" w14:textId="306014C0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修改格式和拼写</w:t>
            </w:r>
          </w:p>
          <w:p w14:paraId="2C3E235F" w14:textId="1387DC3F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完善表格</w:t>
            </w:r>
          </w:p>
          <w:p w14:paraId="66DFC1A9" w14:textId="044DBF71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文档</w:t>
            </w:r>
            <w:r w:rsidRPr="00B9008D">
              <w:rPr>
                <w:szCs w:val="21"/>
              </w:rPr>
              <w:t>review</w:t>
            </w:r>
            <w:r w:rsidRPr="00B9008D">
              <w:rPr>
                <w:szCs w:val="21"/>
              </w:rPr>
              <w:t>问题修改</w:t>
            </w:r>
          </w:p>
          <w:p w14:paraId="31155B8B" w14:textId="1A28D984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修改图片格式</w:t>
            </w:r>
          </w:p>
        </w:tc>
      </w:tr>
      <w:tr w:rsidR="00267EA7" w:rsidRPr="00B9008D" w14:paraId="341D6BC9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27A7AEBA" w14:textId="4F831218" w:rsidR="00267EA7" w:rsidRPr="00B9008D" w:rsidRDefault="00267EA7" w:rsidP="00267EA7">
            <w:pPr>
              <w:pStyle w:val="Fibocomzhb"/>
            </w:pPr>
            <w:r w:rsidRPr="00B9008D">
              <w:t>V 1.0.3</w:t>
            </w:r>
            <w:r w:rsidRPr="00B9008D">
              <w:rPr>
                <w:rFonts w:hint="eastAsia"/>
              </w:rPr>
              <w:t>（</w:t>
            </w:r>
            <w:r w:rsidRPr="00B9008D">
              <w:t>2020-02-27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66E6ED9C" w14:textId="7EDE5421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增加支持的产品信息</w:t>
            </w:r>
          </w:p>
          <w:p w14:paraId="443663EC" w14:textId="05602FCB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增加支持</w:t>
            </w:r>
            <w:r w:rsidRPr="00B9008D">
              <w:rPr>
                <w:szCs w:val="21"/>
              </w:rPr>
              <w:t>USB mode</w:t>
            </w:r>
            <w:r w:rsidRPr="00B9008D">
              <w:rPr>
                <w:szCs w:val="21"/>
              </w:rPr>
              <w:t>信息</w:t>
            </w:r>
          </w:p>
          <w:p w14:paraId="75A41DF0" w14:textId="0F300E31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文档</w:t>
            </w:r>
            <w:r w:rsidRPr="00B9008D">
              <w:rPr>
                <w:szCs w:val="21"/>
              </w:rPr>
              <w:t>review</w:t>
            </w:r>
            <w:r w:rsidRPr="00B9008D">
              <w:rPr>
                <w:szCs w:val="21"/>
              </w:rPr>
              <w:t>问题修改</w:t>
            </w:r>
          </w:p>
        </w:tc>
      </w:tr>
      <w:tr w:rsidR="00267EA7" w:rsidRPr="00B9008D" w14:paraId="5E80B5CA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67BCD190" w14:textId="77777777" w:rsidR="00267EA7" w:rsidRPr="00B9008D" w:rsidRDefault="00267EA7" w:rsidP="00267EA7">
            <w:pPr>
              <w:pStyle w:val="Fibocomzhb"/>
            </w:pPr>
            <w:r w:rsidRPr="00B9008D">
              <w:lastRenderedPageBreak/>
              <w:t>V 1.0.2</w:t>
            </w:r>
            <w:r w:rsidRPr="00B9008D">
              <w:rPr>
                <w:rFonts w:hint="eastAsia"/>
              </w:rPr>
              <w:t>（</w:t>
            </w:r>
            <w:r w:rsidRPr="00B9008D">
              <w:t>2020-01-09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51C06F75" w14:textId="1437CC23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增加支持的产品信息</w:t>
            </w:r>
          </w:p>
        </w:tc>
      </w:tr>
      <w:tr w:rsidR="00267EA7" w:rsidRPr="00B9008D" w14:paraId="67AF6789" w14:textId="77777777" w:rsidTr="00267EA7">
        <w:trPr>
          <w:gridAfter w:val="1"/>
          <w:wAfter w:w="7087" w:type="dxa"/>
          <w:trHeight w:val="558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0ACB01DE" w14:textId="4EE22352" w:rsidR="00267EA7" w:rsidRPr="00B9008D" w:rsidRDefault="00267EA7" w:rsidP="00267EA7">
            <w:pPr>
              <w:pStyle w:val="Fibocomzhb"/>
            </w:pPr>
            <w:r w:rsidRPr="00B9008D">
              <w:t>V 1.0.1</w:t>
            </w:r>
            <w:r w:rsidRPr="00B9008D">
              <w:rPr>
                <w:rFonts w:hint="eastAsia"/>
              </w:rPr>
              <w:t>（</w:t>
            </w:r>
            <w:r w:rsidRPr="00B9008D">
              <w:t>2019-09-09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29136250" w14:textId="31E678F5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根据评审建议修改文档</w:t>
            </w:r>
          </w:p>
        </w:tc>
      </w:tr>
      <w:tr w:rsidR="00267EA7" w:rsidRPr="00B9008D" w14:paraId="32F0BEC4" w14:textId="77777777" w:rsidTr="00267EA7">
        <w:trPr>
          <w:gridAfter w:val="1"/>
          <w:wAfter w:w="7087" w:type="dxa"/>
          <w:trHeight w:val="595"/>
        </w:trPr>
        <w:tc>
          <w:tcPr>
            <w:tcW w:w="2689" w:type="dxa"/>
            <w:shd w:val="clear" w:color="auto" w:fill="auto"/>
            <w:tcMar>
              <w:left w:w="108" w:type="dxa"/>
            </w:tcMar>
          </w:tcPr>
          <w:p w14:paraId="4F23CFC1" w14:textId="73DA521C" w:rsidR="00267EA7" w:rsidRPr="00B9008D" w:rsidRDefault="00267EA7" w:rsidP="00267EA7">
            <w:pPr>
              <w:pStyle w:val="Fibocomzhb"/>
            </w:pPr>
            <w:r w:rsidRPr="00B9008D">
              <w:t>V 1.0.0</w:t>
            </w:r>
            <w:r w:rsidRPr="00B9008D">
              <w:rPr>
                <w:rFonts w:hint="eastAsia"/>
              </w:rPr>
              <w:t>（</w:t>
            </w:r>
            <w:r w:rsidRPr="00B9008D">
              <w:t>2019-08-29</w:t>
            </w:r>
            <w:r w:rsidRPr="00B9008D">
              <w:rPr>
                <w:rFonts w:hint="eastAsia"/>
              </w:rPr>
              <w:t>）</w:t>
            </w:r>
          </w:p>
        </w:tc>
        <w:tc>
          <w:tcPr>
            <w:tcW w:w="7087" w:type="dxa"/>
            <w:shd w:val="clear" w:color="auto" w:fill="auto"/>
            <w:tcMar>
              <w:left w:w="108" w:type="dxa"/>
            </w:tcMar>
          </w:tcPr>
          <w:p w14:paraId="2BE608EA" w14:textId="716E9ADC" w:rsidR="00267EA7" w:rsidRPr="00B9008D" w:rsidRDefault="00267EA7" w:rsidP="00267EA7">
            <w:pPr>
              <w:pStyle w:val="Fibocomzhb"/>
              <w:rPr>
                <w:szCs w:val="21"/>
              </w:rPr>
            </w:pPr>
            <w:r w:rsidRPr="00B9008D">
              <w:rPr>
                <w:szCs w:val="21"/>
              </w:rPr>
              <w:t>初始版本</w:t>
            </w:r>
          </w:p>
        </w:tc>
      </w:tr>
    </w:tbl>
    <w:p w14:paraId="10BF7E27" w14:textId="6BFCB969" w:rsidR="00984720" w:rsidRPr="00596546" w:rsidRDefault="00984720" w:rsidP="00984720">
      <w:pPr>
        <w:sectPr w:rsidR="00984720" w:rsidRPr="00596546" w:rsidSect="00CC0A99">
          <w:headerReference w:type="default" r:id="rId15"/>
          <w:footerReference w:type="default" r:id="rId16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</w:p>
    <w:p w14:paraId="4494D196" w14:textId="5EB4C27C" w:rsidR="009A38C5" w:rsidRPr="001667DD" w:rsidRDefault="0040110C" w:rsidP="00984720">
      <w:pPr>
        <w:pStyle w:val="1"/>
      </w:pPr>
      <w:bookmarkStart w:id="1" w:name="_Toc24839"/>
      <w:bookmarkStart w:id="2" w:name="_Toc395703439"/>
      <w:bookmarkStart w:id="3" w:name="_Toc19113225"/>
      <w:bookmarkStart w:id="4" w:name="_Toc43645323"/>
      <w:bookmarkStart w:id="5" w:name="_Toc86747336"/>
      <w:bookmarkEnd w:id="1"/>
      <w:bookmarkEnd w:id="2"/>
      <w:bookmarkEnd w:id="3"/>
      <w:r w:rsidRPr="001667DD">
        <w:lastRenderedPageBreak/>
        <w:t>引言</w:t>
      </w:r>
      <w:bookmarkEnd w:id="4"/>
      <w:bookmarkEnd w:id="5"/>
    </w:p>
    <w:p w14:paraId="3F6D6B1B" w14:textId="455A7BA9" w:rsidR="009A38C5" w:rsidRPr="0095429F" w:rsidRDefault="00FA7A9C" w:rsidP="004C50F7">
      <w:r w:rsidRPr="00FA7A9C">
        <w:rPr>
          <w:rFonts w:ascii="思源黑体 CN Regular" w:eastAsia="思源黑体 CN Regular" w:hAnsi="思源黑体 CN Light" w:cs="Noto Sans Light"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74F21B" wp14:editId="4878CCF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66F773" id="直接连接符 37" o:spid="_x0000_s1026" style="position:absolute;left:0;text-align:lef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U27CQIAAEoEAAAOAAAAZHJzL2Uyb0RvYy54bWysVMuO0zAU3SPxD5b3NElhZqqo6SymGjY8&#10;Kh4f4Dp2Y8kv2Z4m/Ql+AIkdrFiyn79h+Ayu7TSlsAKxcWLfe8695+Q6y+tBSbRnzgujG1zNSoyY&#10;pqYVetfg9+9unyww8oHolkijWYMPzOPr1eNHy97WbG46I1vmEJBoX/e2wV0Iti4KTzumiJ8ZyzQE&#10;uXGKBNi6XdE60gO7ksW8LC+L3rjWOkOZ93C6zkG8SvycMxpec+5ZQLLB0FtIq0vrNq7FaknqnSO2&#10;E3Rsg/xDF4oIDUUnqjUJBN058QeVEtQZb3iYUaMKw7mgLGkANVX5m5q3HbEsaQFzvJ1s8v+Plr7a&#10;bxwSbYOfXmGkiYJv9PDx2/cPn3/cf4L14esXBBGwqbe+huwbvXHjztuNi5oH7lR8gho0JGsPk7Vs&#10;CIjC4WW1WDy7qDCix1hxAlrnw3NmFIovDZZCR9WkJvsXPkAxSD2mxGOpUQ+zNr8qy5TmjRTtrZAy&#10;BtPksBvp0J7AN9/uqpQj79RL0+azxUUJyMw7pacqZ0yx5Jr4LoP8wa9NGFFSQ3o0JFuQ3sJBstzd&#10;G8bBURCdS08lMhGhlOlQTUyQHWEc+p+Ao654CU5SzoFjfoSyNOd/A54QqbLRYQIroY3Lrp5XD8Ox&#10;ZZ7zjw5k3dGCrWkPaTiSNTCwydPxcsUb8es+wU+/gNVPAAAA//8DAFBLAwQUAAYACAAAACEA6FzO&#10;UdsAAAAEAQAADwAAAGRycy9kb3ducmV2LnhtbEyPQU/CQBSE7yb+h80z8QbbGoNQuiXGRGKiEkAO&#10;HB/dR9vYfVt2t1D/vasXPU5mMvNNvhhMK87kfGNZQTpOQBCXVjdcKdh9PI+mIHxA1thaJgVf5GFR&#10;XF/lmGl74Q2dt6ESsYR9hgrqELpMSl/WZNCPbUccvaN1BkOUrpLa4SWWm1beJclEGmw4LtTY0VNN&#10;5ee2NwqW7/v07fRC+vW0Wa7SdUUzp3ulbm+GxzmIQEP4C8MPfkSHIjIdbM/ai1ZBPBIUjFIQ0Zw9&#10;3E9AHH61LHL5H774BgAA//8DAFBLAQItABQABgAIAAAAIQC2gziS/gAAAOEBAAATAAAAAAAAAAAA&#10;AAAAAAAAAABbQ29udGVudF9UeXBlc10ueG1sUEsBAi0AFAAGAAgAAAAhADj9If/WAAAAlAEAAAsA&#10;AAAAAAAAAAAAAAAALwEAAF9yZWxzLy5yZWxzUEsBAi0AFAAGAAgAAAAhAPkVTbsJAgAASgQAAA4A&#10;AAAAAAAAAAAAAAAALgIAAGRycy9lMm9Eb2MueG1sUEsBAi0AFAAGAAgAAAAhAOhczlHbAAAABAEA&#10;AA8AAAAAAAAAAAAAAAAAYwQAAGRycy9kb3ducmV2LnhtbFBLBQYAAAAABAAEAPMAAABrBQAAAAA=&#10;" strokecolor="#d8d8d8 [2732]" strokeweight="1pt">
                <v:stroke dashstyle="1 1"/>
              </v:line>
            </w:pict>
          </mc:Fallback>
        </mc:AlternateContent>
      </w:r>
      <w:r w:rsidR="004C50F7" w:rsidRPr="004C50F7">
        <w:rPr>
          <w:rFonts w:hint="eastAsia"/>
        </w:rPr>
        <w:t>桌面</w:t>
      </w:r>
      <w:r w:rsidR="004C50F7" w:rsidRPr="004C50F7">
        <w:rPr>
          <w:rFonts w:hint="eastAsia"/>
        </w:rPr>
        <w:t>Linux</w:t>
      </w:r>
      <w:r w:rsidR="004C50F7" w:rsidRPr="004C50F7">
        <w:rPr>
          <w:rFonts w:hint="eastAsia"/>
        </w:rPr>
        <w:t>发行版本众多，</w:t>
      </w:r>
      <w:proofErr w:type="spellStart"/>
      <w:r w:rsidR="00347B67" w:rsidRPr="00347B67">
        <w:rPr>
          <w:rFonts w:hint="eastAsia"/>
          <w:szCs w:val="21"/>
        </w:rPr>
        <w:t>F</w:t>
      </w:r>
      <w:r w:rsidR="00347B67">
        <w:rPr>
          <w:szCs w:val="36"/>
        </w:rPr>
        <w:t>ibocom</w:t>
      </w:r>
      <w:proofErr w:type="spellEnd"/>
      <w:r w:rsidR="004C50F7" w:rsidRPr="004C50F7">
        <w:rPr>
          <w:rFonts w:hint="eastAsia"/>
        </w:rPr>
        <w:t>模块</w:t>
      </w:r>
      <w:r w:rsidR="004C50F7" w:rsidRPr="004C50F7">
        <w:rPr>
          <w:rFonts w:hint="eastAsia"/>
        </w:rPr>
        <w:t>Host</w:t>
      </w:r>
      <w:r w:rsidR="004C50F7" w:rsidRPr="004C50F7">
        <w:rPr>
          <w:rFonts w:hint="eastAsia"/>
        </w:rPr>
        <w:t>侧驱动基于</w:t>
      </w:r>
      <w:r w:rsidR="004C50F7" w:rsidRPr="004C50F7">
        <w:rPr>
          <w:rFonts w:hint="eastAsia"/>
        </w:rPr>
        <w:t>Ubuntu</w:t>
      </w:r>
      <w:r w:rsidR="004C50F7" w:rsidRPr="004C50F7">
        <w:rPr>
          <w:rFonts w:hint="eastAsia"/>
        </w:rPr>
        <w:t>、</w:t>
      </w:r>
      <w:proofErr w:type="spellStart"/>
      <w:r w:rsidR="004C50F7" w:rsidRPr="004C50F7">
        <w:rPr>
          <w:rFonts w:hint="eastAsia"/>
        </w:rPr>
        <w:t>OpenSUSE</w:t>
      </w:r>
      <w:proofErr w:type="spellEnd"/>
      <w:r w:rsidR="004C50F7" w:rsidRPr="004C50F7">
        <w:rPr>
          <w:rFonts w:hint="eastAsia"/>
        </w:rPr>
        <w:t>、</w:t>
      </w:r>
      <w:r w:rsidR="004C50F7" w:rsidRPr="004C50F7">
        <w:rPr>
          <w:rFonts w:hint="eastAsia"/>
        </w:rPr>
        <w:t>Fedora</w:t>
      </w:r>
      <w:r w:rsidR="004C50F7" w:rsidRPr="004C50F7">
        <w:rPr>
          <w:rFonts w:hint="eastAsia"/>
        </w:rPr>
        <w:t>三大主流系统进行编译使用。</w:t>
      </w:r>
    </w:p>
    <w:p w14:paraId="63B2C9D1" w14:textId="0411423A" w:rsidR="009A38C5" w:rsidRPr="00377003" w:rsidRDefault="0040110C" w:rsidP="00377003">
      <w:pPr>
        <w:pStyle w:val="2"/>
      </w:pPr>
      <w:bookmarkStart w:id="6" w:name="_Toc19003357"/>
      <w:bookmarkStart w:id="7" w:name="_Toc19113226"/>
      <w:bookmarkStart w:id="8" w:name="_Toc43645324"/>
      <w:bookmarkStart w:id="9" w:name="_Toc86747337"/>
      <w:bookmarkEnd w:id="6"/>
      <w:bookmarkEnd w:id="7"/>
      <w:r w:rsidRPr="00377003">
        <w:t>目的</w:t>
      </w:r>
      <w:bookmarkEnd w:id="8"/>
      <w:bookmarkEnd w:id="9"/>
    </w:p>
    <w:p w14:paraId="5CF53D0D" w14:textId="6614899E" w:rsidR="009A38C5" w:rsidRPr="0095429F" w:rsidRDefault="0040110C" w:rsidP="00327CC3">
      <w:r w:rsidRPr="0095429F">
        <w:t>本文</w:t>
      </w:r>
      <w:r w:rsidR="004C50F7" w:rsidRPr="004C50F7">
        <w:rPr>
          <w:rFonts w:hint="eastAsia"/>
        </w:rPr>
        <w:t>主要介绍桌面</w:t>
      </w:r>
      <w:r w:rsidR="004C50F7" w:rsidRPr="004C50F7">
        <w:rPr>
          <w:rFonts w:hint="eastAsia"/>
        </w:rPr>
        <w:t>Linux</w:t>
      </w:r>
      <w:r w:rsidR="004C50F7" w:rsidRPr="004C50F7">
        <w:rPr>
          <w:rFonts w:hint="eastAsia"/>
        </w:rPr>
        <w:t>下</w:t>
      </w:r>
      <w:r w:rsidR="004C50F7" w:rsidRPr="004C50F7">
        <w:rPr>
          <w:rFonts w:hint="eastAsia"/>
        </w:rPr>
        <w:t>Host</w:t>
      </w:r>
      <w:r w:rsidR="004C50F7" w:rsidRPr="004C50F7">
        <w:rPr>
          <w:rFonts w:hint="eastAsia"/>
        </w:rPr>
        <w:t>侧</w:t>
      </w:r>
      <w:r w:rsidR="004C50F7" w:rsidRPr="004C50F7">
        <w:rPr>
          <w:rFonts w:hint="eastAsia"/>
        </w:rPr>
        <w:t>option/</w:t>
      </w:r>
      <w:proofErr w:type="spellStart"/>
      <w:r w:rsidR="004C50F7" w:rsidRPr="004C50F7">
        <w:rPr>
          <w:rFonts w:hint="eastAsia"/>
        </w:rPr>
        <w:t>GobiNet</w:t>
      </w:r>
      <w:proofErr w:type="spellEnd"/>
      <w:r w:rsidR="004C50F7" w:rsidRPr="004C50F7">
        <w:rPr>
          <w:rFonts w:hint="eastAsia"/>
        </w:rPr>
        <w:t>驱动在</w:t>
      </w:r>
      <w:r w:rsidR="004C50F7" w:rsidRPr="004C50F7">
        <w:rPr>
          <w:rFonts w:hint="eastAsia"/>
        </w:rPr>
        <w:t>Ubuntu</w:t>
      </w:r>
      <w:r w:rsidR="004C50F7" w:rsidRPr="004C50F7">
        <w:rPr>
          <w:rFonts w:hint="eastAsia"/>
        </w:rPr>
        <w:t>、</w:t>
      </w:r>
      <w:proofErr w:type="spellStart"/>
      <w:r w:rsidR="004C50F7" w:rsidRPr="004C50F7">
        <w:rPr>
          <w:rFonts w:hint="eastAsia"/>
        </w:rPr>
        <w:t>OpenSUSE</w:t>
      </w:r>
      <w:proofErr w:type="spellEnd"/>
      <w:r w:rsidR="004C50F7" w:rsidRPr="004C50F7">
        <w:rPr>
          <w:rFonts w:hint="eastAsia"/>
        </w:rPr>
        <w:t>、</w:t>
      </w:r>
      <w:r w:rsidR="004C50F7" w:rsidRPr="004C50F7">
        <w:rPr>
          <w:rFonts w:hint="eastAsia"/>
        </w:rPr>
        <w:t>Fedora</w:t>
      </w:r>
      <w:r w:rsidR="004C50F7" w:rsidRPr="004C50F7">
        <w:rPr>
          <w:rFonts w:hint="eastAsia"/>
        </w:rPr>
        <w:t>编译环境搭建方法，为</w:t>
      </w:r>
      <w:proofErr w:type="spellStart"/>
      <w:r w:rsidR="00347B67" w:rsidRPr="00347B67">
        <w:rPr>
          <w:rFonts w:hint="eastAsia"/>
          <w:szCs w:val="21"/>
        </w:rPr>
        <w:t>F</w:t>
      </w:r>
      <w:r w:rsidR="00347B67">
        <w:rPr>
          <w:szCs w:val="36"/>
        </w:rPr>
        <w:t>ibocom</w:t>
      </w:r>
      <w:proofErr w:type="spellEnd"/>
      <w:r w:rsidR="004C50F7" w:rsidRPr="004C50F7">
        <w:rPr>
          <w:rFonts w:hint="eastAsia"/>
        </w:rPr>
        <w:t>模块产品在桌面</w:t>
      </w:r>
      <w:r w:rsidR="004C50F7" w:rsidRPr="004C50F7">
        <w:rPr>
          <w:rFonts w:hint="eastAsia"/>
        </w:rPr>
        <w:t>Linux</w:t>
      </w:r>
      <w:r w:rsidR="004C50F7" w:rsidRPr="004C50F7">
        <w:rPr>
          <w:rFonts w:hint="eastAsia"/>
        </w:rPr>
        <w:t>上正常使用</w:t>
      </w:r>
      <w:r w:rsidR="004C50F7" w:rsidRPr="004C50F7">
        <w:rPr>
          <w:rFonts w:hint="eastAsia"/>
        </w:rPr>
        <w:t>option</w:t>
      </w:r>
      <w:r w:rsidR="004C50F7" w:rsidRPr="004C50F7">
        <w:rPr>
          <w:rFonts w:hint="eastAsia"/>
        </w:rPr>
        <w:t>和</w:t>
      </w:r>
      <w:proofErr w:type="spellStart"/>
      <w:r w:rsidR="004C50F7" w:rsidRPr="004C50F7">
        <w:rPr>
          <w:rFonts w:hint="eastAsia"/>
        </w:rPr>
        <w:t>GobiNet</w:t>
      </w:r>
      <w:proofErr w:type="spellEnd"/>
      <w:r w:rsidR="004C50F7" w:rsidRPr="004C50F7">
        <w:rPr>
          <w:rFonts w:hint="eastAsia"/>
        </w:rPr>
        <w:t>驱动提供指导</w:t>
      </w:r>
      <w:r w:rsidRPr="0095429F">
        <w:t>。</w:t>
      </w:r>
    </w:p>
    <w:p w14:paraId="47340BAA" w14:textId="0791AB42" w:rsidR="009A38C5" w:rsidRPr="00377003" w:rsidRDefault="0040110C" w:rsidP="00377003">
      <w:pPr>
        <w:pStyle w:val="2"/>
      </w:pPr>
      <w:bookmarkStart w:id="10" w:name="_Toc19003358"/>
      <w:bookmarkStart w:id="11" w:name="_Toc19113227"/>
      <w:bookmarkStart w:id="12" w:name="_Toc43645325"/>
      <w:bookmarkStart w:id="13" w:name="_Toc86747338"/>
      <w:bookmarkEnd w:id="10"/>
      <w:bookmarkEnd w:id="11"/>
      <w:r w:rsidRPr="00377003">
        <w:t>适用范围</w:t>
      </w:r>
      <w:bookmarkEnd w:id="12"/>
      <w:bookmarkEnd w:id="13"/>
    </w:p>
    <w:p w14:paraId="22586E89" w14:textId="77777777" w:rsidR="00591D8C" w:rsidRDefault="0040110C" w:rsidP="00327CC3">
      <w:r w:rsidRPr="0095429F">
        <w:t>适用于</w:t>
      </w:r>
      <w:proofErr w:type="gramStart"/>
      <w:r w:rsidRPr="0095429F">
        <w:t>测试部</w:t>
      </w:r>
      <w:proofErr w:type="gramEnd"/>
      <w:r w:rsidRPr="0095429F">
        <w:t>/</w:t>
      </w:r>
      <w:r w:rsidRPr="0095429F">
        <w:t>市场导入人员参考文档或指导客户搭建嵌入式</w:t>
      </w:r>
      <w:r w:rsidRPr="0095429F">
        <w:t>Linux Host</w:t>
      </w:r>
      <w:r w:rsidRPr="0095429F">
        <w:t>驱动编译环境使用。</w:t>
      </w:r>
    </w:p>
    <w:p w14:paraId="32B060D6" w14:textId="0A89FB89" w:rsidR="009A38C5" w:rsidRDefault="00591D8C" w:rsidP="00327CC3">
      <w:proofErr w:type="spellStart"/>
      <w:r>
        <w:rPr>
          <w:rFonts w:hint="eastAsia"/>
        </w:rPr>
        <w:t>Go</w:t>
      </w:r>
      <w:r>
        <w:t>biNet</w:t>
      </w:r>
      <w:proofErr w:type="spellEnd"/>
      <w:r>
        <w:rPr>
          <w:rFonts w:hint="eastAsia"/>
        </w:rPr>
        <w:t>驱动</w:t>
      </w:r>
      <w:r w:rsidR="007639E3">
        <w:rPr>
          <w:rFonts w:hint="eastAsia"/>
        </w:rPr>
        <w:t>目前适用的产品型号如下表所示：</w:t>
      </w:r>
    </w:p>
    <w:p w14:paraId="4FD40B29" w14:textId="0677A81F" w:rsidR="007639E3" w:rsidRPr="00AB74E3" w:rsidRDefault="009C03E6" w:rsidP="009C03E6">
      <w:pPr>
        <w:pStyle w:val="Fibocomzhd"/>
      </w:pPr>
      <w:r w:rsidRPr="00AB74E3">
        <w:rPr>
          <w:rFonts w:hint="eastAsia"/>
        </w:rPr>
        <w:t>表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表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1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适用型号</w:t>
      </w:r>
    </w:p>
    <w:tbl>
      <w:tblPr>
        <w:tblStyle w:val="af9"/>
        <w:tblW w:w="0" w:type="auto"/>
        <w:jc w:val="center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5"/>
        <w:gridCol w:w="2435"/>
        <w:gridCol w:w="4769"/>
      </w:tblGrid>
      <w:tr w:rsidR="007639E3" w:rsidRPr="00B9008D" w14:paraId="096CE01B" w14:textId="77777777" w:rsidTr="00C62A54">
        <w:trPr>
          <w:jc w:val="center"/>
        </w:trPr>
        <w:tc>
          <w:tcPr>
            <w:tcW w:w="2435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14BCFA11" w14:textId="5E8B8BB6" w:rsidR="007639E3" w:rsidRPr="00B9008D" w:rsidRDefault="007639E3" w:rsidP="00B9008D">
            <w:pPr>
              <w:pStyle w:val="Fibocomzhb"/>
            </w:pPr>
            <w:r w:rsidRPr="00B9008D">
              <w:rPr>
                <w:rFonts w:hint="eastAsia"/>
              </w:rPr>
              <w:t>序号</w:t>
            </w:r>
          </w:p>
        </w:tc>
        <w:tc>
          <w:tcPr>
            <w:tcW w:w="2435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30D20D4F" w14:textId="663CEFC4" w:rsidR="007639E3" w:rsidRPr="00B9008D" w:rsidRDefault="007639E3" w:rsidP="00B9008D">
            <w:pPr>
              <w:pStyle w:val="Fibocomzhb"/>
            </w:pPr>
            <w:r w:rsidRPr="00B9008D">
              <w:rPr>
                <w:rFonts w:hint="eastAsia"/>
              </w:rPr>
              <w:t>产品型号</w:t>
            </w:r>
          </w:p>
        </w:tc>
        <w:tc>
          <w:tcPr>
            <w:tcW w:w="4769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05554CD8" w14:textId="52F49ED8" w:rsidR="007639E3" w:rsidRPr="00B9008D" w:rsidRDefault="007639E3" w:rsidP="00B9008D">
            <w:pPr>
              <w:pStyle w:val="Fibocomzhb"/>
            </w:pPr>
            <w:r w:rsidRPr="00B9008D">
              <w:rPr>
                <w:rFonts w:hint="eastAsia"/>
              </w:rPr>
              <w:t>说明</w:t>
            </w:r>
          </w:p>
        </w:tc>
      </w:tr>
      <w:tr w:rsidR="007639E3" w:rsidRPr="00B9008D" w14:paraId="380FB654" w14:textId="77777777" w:rsidTr="00C62A54">
        <w:trPr>
          <w:jc w:val="center"/>
        </w:trPr>
        <w:tc>
          <w:tcPr>
            <w:tcW w:w="2435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30DE1DA3" w14:textId="51888076" w:rsidR="007639E3" w:rsidRPr="00B9008D" w:rsidRDefault="007639E3" w:rsidP="00B9008D">
            <w:pPr>
              <w:pStyle w:val="Fibocomzhb"/>
            </w:pPr>
            <w:r w:rsidRPr="00B9008D">
              <w:t>1</w:t>
            </w:r>
          </w:p>
        </w:tc>
        <w:tc>
          <w:tcPr>
            <w:tcW w:w="2435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5423C809" w14:textId="47444320" w:rsidR="007639E3" w:rsidRPr="00B9008D" w:rsidRDefault="007639E3" w:rsidP="00B9008D">
            <w:pPr>
              <w:pStyle w:val="Fibocomzhb"/>
            </w:pPr>
            <w:r w:rsidRPr="00B9008D">
              <w:t>NL95X</w:t>
            </w:r>
            <w:r w:rsidRPr="00B9008D">
              <w:rPr>
                <w:rFonts w:hint="eastAsia"/>
              </w:rPr>
              <w:t>系列</w:t>
            </w:r>
          </w:p>
        </w:tc>
        <w:tc>
          <w:tcPr>
            <w:tcW w:w="4769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7BBDE898" w14:textId="665A2FCC" w:rsidR="007639E3" w:rsidRPr="00B9008D" w:rsidRDefault="007639E3" w:rsidP="00B9008D">
            <w:pPr>
              <w:pStyle w:val="Fibocomzhb"/>
            </w:pPr>
            <w:r w:rsidRPr="00B9008D">
              <w:t>M.2</w:t>
            </w:r>
            <w:r w:rsidRPr="00B9008D">
              <w:rPr>
                <w:rFonts w:hint="eastAsia"/>
              </w:rPr>
              <w:t>接口</w:t>
            </w:r>
            <w:r w:rsidRPr="00B9008D">
              <w:t>4G</w:t>
            </w:r>
            <w:r w:rsidRPr="00B9008D">
              <w:rPr>
                <w:rFonts w:hint="eastAsia"/>
              </w:rPr>
              <w:t>通信模组。</w:t>
            </w:r>
          </w:p>
        </w:tc>
      </w:tr>
      <w:tr w:rsidR="007639E3" w:rsidRPr="00B9008D" w14:paraId="78F2E6AC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4DD28763" w14:textId="70B6A6CA" w:rsidR="007639E3" w:rsidRPr="00B9008D" w:rsidRDefault="007639E3" w:rsidP="00B9008D">
            <w:pPr>
              <w:pStyle w:val="Fibocomzhb"/>
            </w:pPr>
            <w:r w:rsidRPr="00B9008D">
              <w:t>2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20A0B6C3" w14:textId="14C85901" w:rsidR="007639E3" w:rsidRPr="00B9008D" w:rsidRDefault="007639E3" w:rsidP="00B9008D">
            <w:pPr>
              <w:pStyle w:val="Fibocomzhb"/>
            </w:pPr>
            <w:r w:rsidRPr="00B9008D">
              <w:t>FG150</w:t>
            </w:r>
            <w:r w:rsidRPr="00B9008D"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5090097E" w14:textId="7C273C36" w:rsidR="007639E3" w:rsidRPr="00B9008D" w:rsidRDefault="007639E3" w:rsidP="00B9008D">
            <w:pPr>
              <w:pStyle w:val="Fibocomzhb"/>
            </w:pPr>
            <w:r w:rsidRPr="00B9008D">
              <w:t>LGA</w:t>
            </w:r>
            <w:r w:rsidRPr="00B9008D">
              <w:rPr>
                <w:rFonts w:hint="eastAsia"/>
              </w:rPr>
              <w:t>封装，</w:t>
            </w:r>
            <w:r w:rsidRPr="00B9008D">
              <w:t>5G</w:t>
            </w:r>
            <w:r w:rsidRPr="00B9008D">
              <w:rPr>
                <w:rFonts w:hint="eastAsia"/>
              </w:rPr>
              <w:t>通信模组。</w:t>
            </w:r>
          </w:p>
        </w:tc>
      </w:tr>
      <w:tr w:rsidR="007639E3" w:rsidRPr="00B9008D" w14:paraId="540FE719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198844F4" w14:textId="462C458F" w:rsidR="007639E3" w:rsidRPr="00B9008D" w:rsidRDefault="007639E3" w:rsidP="00B9008D">
            <w:pPr>
              <w:pStyle w:val="Fibocomzhb"/>
            </w:pPr>
            <w:r w:rsidRPr="00B9008D">
              <w:t>3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1BCA10D8" w14:textId="5B4E0A90" w:rsidR="007639E3" w:rsidRPr="00B9008D" w:rsidRDefault="007639E3" w:rsidP="00B9008D">
            <w:pPr>
              <w:pStyle w:val="Fibocomzhb"/>
            </w:pPr>
            <w:r w:rsidRPr="00B9008D">
              <w:t>FM150</w:t>
            </w:r>
            <w:r w:rsidRPr="00B9008D"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31F4FDE5" w14:textId="13A61FE6" w:rsidR="007639E3" w:rsidRPr="00B9008D" w:rsidRDefault="007639E3" w:rsidP="00B9008D">
            <w:pPr>
              <w:pStyle w:val="Fibocomzhb"/>
            </w:pPr>
            <w:r w:rsidRPr="00B9008D">
              <w:t>M.2</w:t>
            </w:r>
            <w:r w:rsidRPr="00B9008D">
              <w:rPr>
                <w:rFonts w:hint="eastAsia"/>
              </w:rPr>
              <w:t>接口</w:t>
            </w:r>
            <w:r w:rsidRPr="00B9008D">
              <w:t>5G</w:t>
            </w:r>
            <w:r w:rsidRPr="00B9008D">
              <w:rPr>
                <w:rFonts w:hint="eastAsia"/>
              </w:rPr>
              <w:t>通信模组。</w:t>
            </w:r>
          </w:p>
        </w:tc>
      </w:tr>
      <w:tr w:rsidR="007639E3" w:rsidRPr="00B9008D" w14:paraId="3A574809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26B465F4" w14:textId="468DAB65" w:rsidR="007639E3" w:rsidRPr="00B9008D" w:rsidRDefault="007639E3" w:rsidP="00B9008D">
            <w:pPr>
              <w:pStyle w:val="Fibocomzhb"/>
            </w:pPr>
            <w:r w:rsidRPr="00B9008D">
              <w:t>4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71B81B2D" w14:textId="527038C9" w:rsidR="007639E3" w:rsidRPr="00B9008D" w:rsidRDefault="007639E3" w:rsidP="00B9008D">
            <w:pPr>
              <w:pStyle w:val="Fibocomzhb"/>
            </w:pPr>
            <w:r w:rsidRPr="00B9008D">
              <w:t>NL668</w:t>
            </w:r>
            <w:r w:rsidR="008A3250" w:rsidRPr="00B9008D"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3EF78FE0" w14:textId="19326B7A" w:rsidR="007639E3" w:rsidRPr="00B9008D" w:rsidRDefault="00C62A54" w:rsidP="00B9008D">
            <w:pPr>
              <w:pStyle w:val="Fibocomzhb"/>
            </w:pPr>
            <w:r>
              <w:t>NA</w:t>
            </w:r>
          </w:p>
        </w:tc>
      </w:tr>
      <w:tr w:rsidR="007639E3" w:rsidRPr="00B9008D" w14:paraId="7440EF5E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17001C81" w14:textId="41F122F5" w:rsidR="007639E3" w:rsidRPr="00B9008D" w:rsidRDefault="007639E3" w:rsidP="00B9008D">
            <w:pPr>
              <w:pStyle w:val="Fibocomzhb"/>
            </w:pPr>
            <w:r w:rsidRPr="00B9008D">
              <w:t>5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7A52390E" w14:textId="7AA1B781" w:rsidR="007639E3" w:rsidRPr="00B9008D" w:rsidRDefault="008A3250" w:rsidP="00B9008D">
            <w:pPr>
              <w:pStyle w:val="Fibocomzhb"/>
            </w:pPr>
            <w:r w:rsidRPr="00B9008D">
              <w:t>FM100</w:t>
            </w:r>
            <w:r w:rsidRPr="00B9008D"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3F63D721" w14:textId="5AA866DA" w:rsidR="007639E3" w:rsidRPr="00B9008D" w:rsidRDefault="0093684A" w:rsidP="00B9008D">
            <w:pPr>
              <w:pStyle w:val="Fibocomzhb"/>
            </w:pPr>
            <w:r w:rsidRPr="00B9008D">
              <w:t>M.2</w:t>
            </w:r>
            <w:r w:rsidRPr="00B9008D">
              <w:rPr>
                <w:rFonts w:hint="eastAsia"/>
              </w:rPr>
              <w:t>接口</w:t>
            </w:r>
            <w:r>
              <w:t>4</w:t>
            </w:r>
            <w:r w:rsidRPr="00B9008D">
              <w:t>G</w:t>
            </w:r>
            <w:r w:rsidRPr="00B9008D">
              <w:rPr>
                <w:rFonts w:hint="eastAsia"/>
              </w:rPr>
              <w:t>通信模组</w:t>
            </w:r>
          </w:p>
        </w:tc>
      </w:tr>
      <w:tr w:rsidR="007639E3" w:rsidRPr="00B9008D" w14:paraId="2BFCD1D2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020220E9" w14:textId="39A69C24" w:rsidR="007639E3" w:rsidRPr="00B9008D" w:rsidRDefault="008A3250" w:rsidP="00B9008D">
            <w:pPr>
              <w:pStyle w:val="Fibocomzhb"/>
            </w:pPr>
            <w:r w:rsidRPr="00B9008D">
              <w:t>6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26B54E28" w14:textId="33D55793" w:rsidR="007639E3" w:rsidRPr="00B9008D" w:rsidRDefault="00090F4E" w:rsidP="00B9008D">
            <w:pPr>
              <w:pStyle w:val="Fibocomzhb"/>
            </w:pPr>
            <w:r w:rsidRPr="00B9008D">
              <w:t>FG101</w:t>
            </w:r>
            <w:r w:rsidR="008A3250" w:rsidRPr="00B9008D"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14842143" w14:textId="28144949" w:rsidR="007639E3" w:rsidRPr="00B9008D" w:rsidRDefault="0093684A" w:rsidP="00B9008D">
            <w:pPr>
              <w:pStyle w:val="Fibocomzhb"/>
            </w:pPr>
            <w:r w:rsidRPr="00B9008D">
              <w:t>LGA</w:t>
            </w:r>
            <w:r w:rsidRPr="00B9008D">
              <w:rPr>
                <w:rFonts w:hint="eastAsia"/>
              </w:rPr>
              <w:t>封装，</w:t>
            </w:r>
            <w:r w:rsidRPr="00B9008D">
              <w:t>5G</w:t>
            </w:r>
            <w:r w:rsidRPr="00B9008D">
              <w:rPr>
                <w:rFonts w:hint="eastAsia"/>
              </w:rPr>
              <w:t>通信模组。</w:t>
            </w:r>
          </w:p>
        </w:tc>
      </w:tr>
      <w:tr w:rsidR="0093684A" w:rsidRPr="00B9008D" w14:paraId="0592A829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2F04866A" w14:textId="7A549F5D" w:rsidR="0093684A" w:rsidRPr="00B9008D" w:rsidRDefault="0093684A" w:rsidP="0093684A">
            <w:pPr>
              <w:pStyle w:val="Fibocomzhb"/>
            </w:pPr>
            <w:r>
              <w:rPr>
                <w:rFonts w:hint="eastAsia"/>
              </w:rPr>
              <w:t>7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5BA568B2" w14:textId="50064755" w:rsidR="0093684A" w:rsidRPr="00B9008D" w:rsidRDefault="0093684A" w:rsidP="0093684A">
            <w:pPr>
              <w:pStyle w:val="Fibocomzhb"/>
            </w:pPr>
            <w:r>
              <w:t>FM101</w:t>
            </w:r>
            <w:r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73AE6CD9" w14:textId="50474C66" w:rsidR="0093684A" w:rsidRPr="00B9008D" w:rsidRDefault="0093684A" w:rsidP="0093684A">
            <w:pPr>
              <w:pStyle w:val="Fibocomzhb"/>
            </w:pPr>
            <w:r w:rsidRPr="00B9008D">
              <w:t>M.2</w:t>
            </w:r>
            <w:r w:rsidRPr="00B9008D">
              <w:rPr>
                <w:rFonts w:hint="eastAsia"/>
              </w:rPr>
              <w:t>接口</w:t>
            </w:r>
            <w:r>
              <w:t>4</w:t>
            </w:r>
            <w:r w:rsidRPr="00B9008D">
              <w:t>G</w:t>
            </w:r>
            <w:r w:rsidRPr="00B9008D">
              <w:rPr>
                <w:rFonts w:hint="eastAsia"/>
              </w:rPr>
              <w:t>通信模组。</w:t>
            </w:r>
          </w:p>
        </w:tc>
      </w:tr>
      <w:tr w:rsidR="0093684A" w:rsidRPr="00B9008D" w14:paraId="01EFC4BC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652C59C7" w14:textId="3AFBA035" w:rsidR="0093684A" w:rsidRPr="00B9008D" w:rsidRDefault="0093684A" w:rsidP="0093684A">
            <w:pPr>
              <w:pStyle w:val="Fibocomzhb"/>
            </w:pPr>
            <w:r>
              <w:rPr>
                <w:rFonts w:hint="eastAsia"/>
              </w:rPr>
              <w:t>8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717D07DF" w14:textId="0C28758E" w:rsidR="0093684A" w:rsidRPr="00B9008D" w:rsidRDefault="0093684A" w:rsidP="0093684A">
            <w:pPr>
              <w:pStyle w:val="Fibocomzhb"/>
            </w:pPr>
            <w:r>
              <w:rPr>
                <w:rFonts w:hint="eastAsia"/>
              </w:rPr>
              <w:t>F</w:t>
            </w:r>
            <w:r>
              <w:t>M130</w:t>
            </w:r>
            <w:r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64A3FB62" w14:textId="613896E0" w:rsidR="0093684A" w:rsidRPr="00B9008D" w:rsidRDefault="0093684A" w:rsidP="0093684A">
            <w:pPr>
              <w:pStyle w:val="Fibocomzhb"/>
            </w:pPr>
            <w:r w:rsidRPr="00B9008D">
              <w:t>M.2</w:t>
            </w:r>
            <w:r w:rsidRPr="00B9008D">
              <w:rPr>
                <w:rFonts w:hint="eastAsia"/>
              </w:rPr>
              <w:t>接口</w:t>
            </w:r>
            <w:r w:rsidRPr="00B9008D">
              <w:t>5G</w:t>
            </w:r>
            <w:r w:rsidRPr="00B9008D">
              <w:rPr>
                <w:rFonts w:hint="eastAsia"/>
              </w:rPr>
              <w:t>通信模组。</w:t>
            </w:r>
          </w:p>
        </w:tc>
      </w:tr>
      <w:tr w:rsidR="0093684A" w:rsidRPr="00B9008D" w14:paraId="733622F8" w14:textId="77777777" w:rsidTr="00C62A54">
        <w:trPr>
          <w:jc w:val="center"/>
        </w:trPr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1644AF5E" w14:textId="67249C73" w:rsidR="0093684A" w:rsidRDefault="0093684A" w:rsidP="0093684A">
            <w:pPr>
              <w:pStyle w:val="Fibocomzhb"/>
            </w:pPr>
            <w:r>
              <w:rPr>
                <w:rFonts w:hint="eastAsia"/>
              </w:rPr>
              <w:t>9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  <w:vAlign w:val="center"/>
          </w:tcPr>
          <w:p w14:paraId="64086743" w14:textId="220E5F8F" w:rsidR="0093684A" w:rsidRDefault="0093684A" w:rsidP="0093684A">
            <w:pPr>
              <w:pStyle w:val="Fibocomzhb"/>
            </w:pPr>
            <w:r>
              <w:rPr>
                <w:rFonts w:hint="eastAsia"/>
              </w:rPr>
              <w:t>F</w:t>
            </w:r>
            <w:r>
              <w:t>M160</w:t>
            </w:r>
            <w:r>
              <w:rPr>
                <w:rFonts w:hint="eastAsia"/>
              </w:rPr>
              <w:t>系列</w:t>
            </w:r>
          </w:p>
        </w:tc>
        <w:tc>
          <w:tcPr>
            <w:tcW w:w="4769" w:type="dxa"/>
            <w:tcMar>
              <w:left w:w="113" w:type="dxa"/>
              <w:right w:w="113" w:type="dxa"/>
            </w:tcMar>
            <w:vAlign w:val="center"/>
          </w:tcPr>
          <w:p w14:paraId="316E656F" w14:textId="73F31E10" w:rsidR="0093684A" w:rsidRPr="00B9008D" w:rsidRDefault="0093684A" w:rsidP="0093684A">
            <w:pPr>
              <w:pStyle w:val="Fibocomzhb"/>
            </w:pPr>
            <w:r w:rsidRPr="00B9008D">
              <w:t>M.2</w:t>
            </w:r>
            <w:r w:rsidRPr="00B9008D">
              <w:rPr>
                <w:rFonts w:hint="eastAsia"/>
              </w:rPr>
              <w:t>接口</w:t>
            </w:r>
            <w:r w:rsidRPr="00B9008D">
              <w:t>5G</w:t>
            </w:r>
            <w:r w:rsidRPr="00B9008D">
              <w:rPr>
                <w:rFonts w:hint="eastAsia"/>
              </w:rPr>
              <w:t>通信模组。</w:t>
            </w:r>
          </w:p>
        </w:tc>
      </w:tr>
    </w:tbl>
    <w:p w14:paraId="337FB0AF" w14:textId="501D9253" w:rsidR="009A38C5" w:rsidRPr="00377003" w:rsidRDefault="0040110C" w:rsidP="00377003">
      <w:pPr>
        <w:pStyle w:val="2"/>
      </w:pPr>
      <w:bookmarkStart w:id="14" w:name="_Toc19113228"/>
      <w:bookmarkStart w:id="15" w:name="_Toc19003359"/>
      <w:bookmarkStart w:id="16" w:name="_Toc43645326"/>
      <w:bookmarkStart w:id="17" w:name="_Toc86747339"/>
      <w:bookmarkEnd w:id="14"/>
      <w:bookmarkEnd w:id="15"/>
      <w:r w:rsidRPr="00377003">
        <w:t>预置条件</w:t>
      </w:r>
      <w:bookmarkEnd w:id="16"/>
      <w:bookmarkEnd w:id="17"/>
    </w:p>
    <w:p w14:paraId="4E866916" w14:textId="2B71DF96" w:rsidR="004C50F7" w:rsidRDefault="004C50F7" w:rsidP="00377003">
      <w:pPr>
        <w:pStyle w:val="Fibocomzh1"/>
      </w:pPr>
      <w:r>
        <w:rPr>
          <w:rFonts w:hint="eastAsia"/>
        </w:rPr>
        <w:t>P</w:t>
      </w:r>
      <w:r w:rsidR="00EA3498">
        <w:t>C</w:t>
      </w:r>
      <w:r w:rsidR="00EA3498">
        <w:rPr>
          <w:rFonts w:hint="eastAsia"/>
        </w:rPr>
        <w:t>需要安装下列的一种</w:t>
      </w:r>
      <w:r>
        <w:rPr>
          <w:rFonts w:hint="eastAsia"/>
        </w:rPr>
        <w:t>桌面</w:t>
      </w:r>
      <w:r>
        <w:rPr>
          <w:rFonts w:hint="eastAsia"/>
        </w:rPr>
        <w:t>Linux</w:t>
      </w:r>
      <w:r>
        <w:rPr>
          <w:rFonts w:hint="eastAsia"/>
        </w:rPr>
        <w:t>系统：</w:t>
      </w:r>
    </w:p>
    <w:p w14:paraId="157A4298" w14:textId="77777777" w:rsidR="004C50F7" w:rsidRPr="00377003" w:rsidRDefault="004C50F7" w:rsidP="00377003">
      <w:pPr>
        <w:pStyle w:val="Fibocomzh2"/>
      </w:pPr>
      <w:r w:rsidRPr="00377003">
        <w:lastRenderedPageBreak/>
        <w:t>Ubuntu Desktop 16.04 LTS</w:t>
      </w:r>
    </w:p>
    <w:p w14:paraId="0E596D48" w14:textId="77777777" w:rsidR="004C50F7" w:rsidRPr="00377003" w:rsidRDefault="004C50F7" w:rsidP="00377003">
      <w:pPr>
        <w:pStyle w:val="Fibocomzh2"/>
      </w:pPr>
      <w:r w:rsidRPr="00377003">
        <w:t>Ubuntu Desktop 18.04 LTS</w:t>
      </w:r>
    </w:p>
    <w:p w14:paraId="17C20F24" w14:textId="77777777" w:rsidR="004C50F7" w:rsidRPr="00377003" w:rsidRDefault="004C50F7" w:rsidP="00377003">
      <w:pPr>
        <w:pStyle w:val="Fibocomzh2"/>
      </w:pPr>
      <w:r w:rsidRPr="00377003">
        <w:t>Ubuntu Desktop 19.04 LTS</w:t>
      </w:r>
    </w:p>
    <w:p w14:paraId="0ACBA376" w14:textId="77777777" w:rsidR="004C50F7" w:rsidRPr="00377003" w:rsidRDefault="004C50F7" w:rsidP="00377003">
      <w:pPr>
        <w:pStyle w:val="Fibocomzh2"/>
      </w:pPr>
      <w:proofErr w:type="spellStart"/>
      <w:r w:rsidRPr="00377003">
        <w:t>OpenSUSE</w:t>
      </w:r>
      <w:proofErr w:type="spellEnd"/>
      <w:r w:rsidRPr="00377003">
        <w:t xml:space="preserve"> Leap 15.0</w:t>
      </w:r>
    </w:p>
    <w:p w14:paraId="414A8F01" w14:textId="77777777" w:rsidR="004C50F7" w:rsidRPr="00377003" w:rsidRDefault="004C50F7" w:rsidP="00377003">
      <w:pPr>
        <w:pStyle w:val="Fibocomzh2"/>
      </w:pPr>
      <w:proofErr w:type="spellStart"/>
      <w:r w:rsidRPr="00377003">
        <w:t>OpenSUSE</w:t>
      </w:r>
      <w:proofErr w:type="spellEnd"/>
      <w:r w:rsidRPr="00377003">
        <w:t xml:space="preserve"> Leap 15.1</w:t>
      </w:r>
    </w:p>
    <w:p w14:paraId="645CE87C" w14:textId="77777777" w:rsidR="004C50F7" w:rsidRPr="00377003" w:rsidRDefault="004C50F7" w:rsidP="00377003">
      <w:pPr>
        <w:pStyle w:val="Fibocomzh2"/>
      </w:pPr>
      <w:r w:rsidRPr="00377003">
        <w:t>Fedora 29 Workstation</w:t>
      </w:r>
    </w:p>
    <w:p w14:paraId="5B4FD60E" w14:textId="77777777" w:rsidR="004C50F7" w:rsidRPr="00377003" w:rsidRDefault="004C50F7" w:rsidP="00377003">
      <w:pPr>
        <w:pStyle w:val="Fibocomzh2"/>
      </w:pPr>
      <w:r w:rsidRPr="00377003">
        <w:t>Fedora 30 Workstation</w:t>
      </w:r>
    </w:p>
    <w:p w14:paraId="20D3BE57" w14:textId="72D7E5C0" w:rsidR="004C50F7" w:rsidRDefault="004C50F7" w:rsidP="00377003">
      <w:pPr>
        <w:pStyle w:val="Fibocomzh1"/>
      </w:pPr>
      <w:r>
        <w:rPr>
          <w:rFonts w:hint="eastAsia"/>
        </w:rPr>
        <w:t>PC</w:t>
      </w:r>
      <w:r>
        <w:rPr>
          <w:rFonts w:hint="eastAsia"/>
        </w:rPr>
        <w:t>已预置</w:t>
      </w:r>
      <w:proofErr w:type="spellStart"/>
      <w:r w:rsidR="00C62A54">
        <w:rPr>
          <w:rFonts w:hint="eastAsia"/>
        </w:rPr>
        <w:t>Fibocom</w:t>
      </w:r>
      <w:proofErr w:type="spellEnd"/>
      <w:r w:rsidR="00C62A54">
        <w:rPr>
          <w:rFonts w:hint="eastAsia"/>
        </w:rPr>
        <w:t>模</w:t>
      </w:r>
      <w:r>
        <w:rPr>
          <w:rFonts w:hint="eastAsia"/>
        </w:rPr>
        <w:t>块</w:t>
      </w:r>
      <w:r w:rsidR="00377003">
        <w:rPr>
          <w:rFonts w:hint="eastAsia"/>
        </w:rPr>
        <w:t>。</w:t>
      </w:r>
    </w:p>
    <w:p w14:paraId="2D19D3D8" w14:textId="3649B027" w:rsidR="00534D49" w:rsidRPr="00534D49" w:rsidRDefault="004C50F7" w:rsidP="00377003">
      <w:pPr>
        <w:pStyle w:val="Fibocomzh1"/>
      </w:pPr>
      <w:r>
        <w:rPr>
          <w:rFonts w:hint="eastAsia"/>
        </w:rPr>
        <w:t>用户具有</w:t>
      </w:r>
      <w:r>
        <w:rPr>
          <w:rFonts w:hint="eastAsia"/>
        </w:rPr>
        <w:t>root</w:t>
      </w:r>
      <w:r>
        <w:rPr>
          <w:rFonts w:hint="eastAsia"/>
        </w:rPr>
        <w:t>操作权限</w:t>
      </w:r>
      <w:bookmarkStart w:id="18" w:name="_Toc43645327"/>
      <w:r w:rsidR="00377003">
        <w:rPr>
          <w:rFonts w:hint="eastAsia"/>
        </w:rPr>
        <w:t>。</w:t>
      </w:r>
    </w:p>
    <w:p w14:paraId="69C5D01B" w14:textId="60A379D3" w:rsidR="00F90A79" w:rsidRPr="00377003" w:rsidRDefault="007C4BC3" w:rsidP="00377003">
      <w:pPr>
        <w:pStyle w:val="2"/>
      </w:pPr>
      <w:bookmarkStart w:id="19" w:name="_Toc86747340"/>
      <w:r w:rsidRPr="00377003">
        <w:rPr>
          <w:rFonts w:hint="eastAsia"/>
        </w:rPr>
        <w:t>已适配</w:t>
      </w:r>
      <w:r w:rsidR="00F90A79" w:rsidRPr="00377003">
        <w:rPr>
          <w:rFonts w:hint="eastAsia"/>
        </w:rPr>
        <w:t>的系统及内核版本</w:t>
      </w:r>
      <w:bookmarkEnd w:id="19"/>
    </w:p>
    <w:p w14:paraId="5CD9AD7C" w14:textId="4B25E8D8" w:rsidR="00BB7287" w:rsidRDefault="00BB7287" w:rsidP="00327CC3">
      <w:r w:rsidRPr="00BB7287">
        <w:rPr>
          <w:rFonts w:hint="eastAsia"/>
        </w:rPr>
        <w:t>当前已适配的系统及内核版本如下表所示，对于未列出的系统及内核版本，并非代表不支持，用户可直接进行集成验证。</w:t>
      </w:r>
    </w:p>
    <w:p w14:paraId="601B8176" w14:textId="3DEFEE26" w:rsidR="00327CC3" w:rsidRPr="00AB74E3" w:rsidRDefault="009C03E6" w:rsidP="009C03E6">
      <w:pPr>
        <w:pStyle w:val="Fibocomzhd"/>
      </w:pPr>
      <w:r w:rsidRPr="00AB74E3">
        <w:rPr>
          <w:rFonts w:hint="eastAsia"/>
        </w:rPr>
        <w:t>表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表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2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已适配的系统及内核版</w:t>
      </w:r>
      <w:r w:rsidR="007D6A1D">
        <w:rPr>
          <w:rFonts w:hint="eastAsia"/>
        </w:rPr>
        <w:t>本</w:t>
      </w:r>
      <w:bookmarkStart w:id="20" w:name="_GoBack"/>
      <w:bookmarkEnd w:id="20"/>
    </w:p>
    <w:tbl>
      <w:tblPr>
        <w:tblStyle w:val="af9"/>
        <w:tblW w:w="0" w:type="auto"/>
        <w:jc w:val="center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261"/>
        <w:gridCol w:w="3260"/>
        <w:gridCol w:w="3118"/>
      </w:tblGrid>
      <w:tr w:rsidR="00327CC3" w14:paraId="22C4074F" w14:textId="77777777" w:rsidTr="00342DDE">
        <w:trPr>
          <w:jc w:val="center"/>
        </w:trPr>
        <w:tc>
          <w:tcPr>
            <w:tcW w:w="3261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1A4280AF" w14:textId="5A1765E5" w:rsidR="00327CC3" w:rsidRPr="006A5485" w:rsidRDefault="00327CC3" w:rsidP="00327CC3">
            <w:pPr>
              <w:pStyle w:val="Fibocomzhf7"/>
            </w:pPr>
            <w:r w:rsidRPr="00A40646">
              <w:rPr>
                <w:rFonts w:hint="eastAsia"/>
              </w:rPr>
              <w:t>平台架构</w:t>
            </w:r>
          </w:p>
        </w:tc>
        <w:tc>
          <w:tcPr>
            <w:tcW w:w="3260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044F73DF" w14:textId="5BD4CA4C" w:rsidR="00327CC3" w:rsidRPr="00327CC3" w:rsidRDefault="00327CC3" w:rsidP="00327CC3">
            <w:pPr>
              <w:pStyle w:val="Fibocomzhf7"/>
            </w:pPr>
            <w:r w:rsidRPr="00327CC3">
              <w:rPr>
                <w:rFonts w:hint="eastAsia"/>
              </w:rPr>
              <w:t>操作系统</w:t>
            </w:r>
          </w:p>
        </w:tc>
        <w:tc>
          <w:tcPr>
            <w:tcW w:w="3118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771CF19F" w14:textId="764883C6" w:rsidR="00327CC3" w:rsidRPr="00327CC3" w:rsidRDefault="00327CC3" w:rsidP="00327CC3">
            <w:pPr>
              <w:pStyle w:val="Fibocomzhf7"/>
            </w:pPr>
            <w:r w:rsidRPr="00327CC3">
              <w:rPr>
                <w:rFonts w:hint="eastAsia"/>
              </w:rPr>
              <w:t>内核版本</w:t>
            </w:r>
          </w:p>
        </w:tc>
      </w:tr>
      <w:tr w:rsidR="00327CC3" w14:paraId="4D8C0134" w14:textId="77777777" w:rsidTr="00342DDE">
        <w:trPr>
          <w:jc w:val="center"/>
        </w:trPr>
        <w:tc>
          <w:tcPr>
            <w:tcW w:w="3261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55591FE4" w14:textId="70A6E4CA" w:rsidR="00327CC3" w:rsidRPr="00110705" w:rsidRDefault="00327CC3" w:rsidP="00327CC3">
            <w:pPr>
              <w:pStyle w:val="Fibocomzhb"/>
            </w:pPr>
            <w:r w:rsidRPr="00A40646">
              <w:rPr>
                <w:color w:val="000000" w:themeColor="text1"/>
              </w:rPr>
              <w:t>MT7621</w:t>
            </w:r>
          </w:p>
        </w:tc>
        <w:tc>
          <w:tcPr>
            <w:tcW w:w="3260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57293E86" w14:textId="2A6B0D58" w:rsidR="00327CC3" w:rsidRPr="00110705" w:rsidRDefault="00327CC3" w:rsidP="00327CC3">
            <w:pPr>
              <w:pStyle w:val="Fibocomzhb"/>
            </w:pPr>
            <w:proofErr w:type="spellStart"/>
            <w:r w:rsidRPr="00A40646">
              <w:rPr>
                <w:color w:val="000000" w:themeColor="text1"/>
              </w:rPr>
              <w:t>Openwrt</w:t>
            </w:r>
            <w:proofErr w:type="spellEnd"/>
          </w:p>
        </w:tc>
        <w:tc>
          <w:tcPr>
            <w:tcW w:w="3118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64508C92" w14:textId="56D49C74" w:rsidR="00327CC3" w:rsidRPr="00110705" w:rsidRDefault="00327CC3" w:rsidP="00327CC3">
            <w:pPr>
              <w:pStyle w:val="Fibocomzhb"/>
            </w:pPr>
            <w:r w:rsidRPr="00A40646">
              <w:rPr>
                <w:color w:val="000000" w:themeColor="text1"/>
              </w:rPr>
              <w:t>4.14.180</w:t>
            </w:r>
          </w:p>
        </w:tc>
      </w:tr>
      <w:tr w:rsidR="00327CC3" w14:paraId="0F428AA9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0F16FB4A" w14:textId="7B212D4F" w:rsidR="00327CC3" w:rsidRPr="00110705" w:rsidRDefault="00327CC3" w:rsidP="00327CC3">
            <w:pPr>
              <w:pStyle w:val="Fibocomzhb"/>
            </w:pPr>
            <w:r w:rsidRPr="00A40646">
              <w:rPr>
                <w:color w:val="000000" w:themeColor="text1"/>
              </w:rPr>
              <w:t>MT7621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7FB30B30" w14:textId="5EC33F52" w:rsidR="00327CC3" w:rsidRPr="00110705" w:rsidRDefault="00327CC3" w:rsidP="00327CC3">
            <w:pPr>
              <w:pStyle w:val="Fibocomzhb"/>
            </w:pPr>
            <w:proofErr w:type="spellStart"/>
            <w:r w:rsidRPr="00A40646">
              <w:rPr>
                <w:color w:val="000000" w:themeColor="text1"/>
              </w:rPr>
              <w:t>Openwrt</w:t>
            </w:r>
            <w:proofErr w:type="spellEnd"/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12C13151" w14:textId="3CCF3A15" w:rsidR="00327CC3" w:rsidRPr="00110705" w:rsidRDefault="00327CC3" w:rsidP="00327CC3">
            <w:pPr>
              <w:pStyle w:val="Fibocomzhb"/>
            </w:pPr>
            <w:r w:rsidRPr="00A40646">
              <w:rPr>
                <w:color w:val="000000" w:themeColor="text1"/>
              </w:rPr>
              <w:t>3.10.108</w:t>
            </w:r>
          </w:p>
        </w:tc>
      </w:tr>
      <w:tr w:rsidR="00327CC3" w14:paraId="3B58DB2B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06CE20A2" w14:textId="51F5DE46" w:rsidR="00327CC3" w:rsidRPr="00110705" w:rsidRDefault="00327CC3" w:rsidP="00327CC3">
            <w:pPr>
              <w:pStyle w:val="Fibocomzhb"/>
            </w:pPr>
            <w:r w:rsidRPr="00A40646">
              <w:rPr>
                <w:color w:val="000000" w:themeColor="text1"/>
              </w:rPr>
              <w:t>MT7621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2CC692E9" w14:textId="6C447C87" w:rsidR="00327CC3" w:rsidRPr="00110705" w:rsidRDefault="00327CC3" w:rsidP="00327CC3">
            <w:pPr>
              <w:pStyle w:val="Fibocomzhb"/>
            </w:pPr>
            <w:proofErr w:type="spellStart"/>
            <w:r w:rsidRPr="00A40646">
              <w:rPr>
                <w:color w:val="000000" w:themeColor="text1"/>
              </w:rPr>
              <w:t>Openwrt</w:t>
            </w:r>
            <w:proofErr w:type="spellEnd"/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58FEC6FD" w14:textId="769E7746" w:rsidR="00327CC3" w:rsidRPr="00110705" w:rsidRDefault="00327CC3" w:rsidP="00327CC3">
            <w:pPr>
              <w:pStyle w:val="Fibocomzhb"/>
            </w:pPr>
            <w:r w:rsidRPr="00A40646">
              <w:rPr>
                <w:color w:val="000000" w:themeColor="text1"/>
              </w:rPr>
              <w:t>3.10.14</w:t>
            </w:r>
          </w:p>
        </w:tc>
      </w:tr>
      <w:tr w:rsidR="00327CC3" w14:paraId="02877F02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36B079E7" w14:textId="1197D059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RTD1296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2B4164AB" w14:textId="0820B3D0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proofErr w:type="spellStart"/>
            <w:r w:rsidRPr="00A40646">
              <w:rPr>
                <w:color w:val="000000" w:themeColor="text1"/>
              </w:rPr>
              <w:t>Openwrt</w:t>
            </w:r>
            <w:proofErr w:type="spellEnd"/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06BFAE1F" w14:textId="699EDEFE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4.1.7</w:t>
            </w:r>
          </w:p>
        </w:tc>
      </w:tr>
      <w:tr w:rsidR="00327CC3" w14:paraId="73E7F4CF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5269C425" w14:textId="0EDDAB77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INTEL X86_64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3E9697A2" w14:textId="6907AB00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Centos 8.0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3243F3AD" w14:textId="663816BC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4.18.0</w:t>
            </w:r>
          </w:p>
        </w:tc>
      </w:tr>
      <w:tr w:rsidR="00327CC3" w14:paraId="36C67D47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2145687E" w14:textId="10CD0E2E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INTEL X86_64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7EC6620B" w14:textId="25A5B30F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Centos 7.6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1BAC29A6" w14:textId="60D310B4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3.10.108</w:t>
            </w:r>
          </w:p>
        </w:tc>
      </w:tr>
      <w:tr w:rsidR="00327CC3" w14:paraId="471EC186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0D28C8EA" w14:textId="1C34A375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INTEL X86_64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70B07D6A" w14:textId="2A6F7FB8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Ubuntu 12.04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3DC8457E" w14:textId="128382E0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3.13.0</w:t>
            </w:r>
          </w:p>
        </w:tc>
      </w:tr>
      <w:tr w:rsidR="00327CC3" w14:paraId="4B4C079C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2AE80EC1" w14:textId="5A40745C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INTEL X86_64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238AC1CE" w14:textId="75BCD4F8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Ubuntu 14.04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1D39BE73" w14:textId="68432F58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3.16.54</w:t>
            </w:r>
          </w:p>
        </w:tc>
      </w:tr>
      <w:tr w:rsidR="00327CC3" w14:paraId="45714C9F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08CAFC69" w14:textId="747C298B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INTEL X86_64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6E4208CE" w14:textId="5A52ACE2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Ubuntu 16.04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7658BDAB" w14:textId="30BF4FD1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4.15.0</w:t>
            </w:r>
          </w:p>
        </w:tc>
      </w:tr>
      <w:tr w:rsidR="00327CC3" w14:paraId="2D24B64A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7B401DDC" w14:textId="3665C61D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INTEL X86_64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65C6858B" w14:textId="796E216C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Ubuntu 18.04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0BFE12D2" w14:textId="110512BD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5.3.0</w:t>
            </w:r>
          </w:p>
        </w:tc>
      </w:tr>
      <w:tr w:rsidR="00327CC3" w14:paraId="50034CD4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328FB549" w14:textId="0AACA2B9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NVIDIA AGX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4E2A8D9B" w14:textId="1BEB4051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Ubuntu 18.04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51875637" w14:textId="2B0F243E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4.9.140</w:t>
            </w:r>
          </w:p>
        </w:tc>
      </w:tr>
      <w:tr w:rsidR="00327CC3" w14:paraId="33EAB1C8" w14:textId="77777777" w:rsidTr="00342DDE">
        <w:trPr>
          <w:jc w:val="center"/>
        </w:trPr>
        <w:tc>
          <w:tcPr>
            <w:tcW w:w="3261" w:type="dxa"/>
            <w:tcMar>
              <w:left w:w="113" w:type="dxa"/>
              <w:right w:w="113" w:type="dxa"/>
            </w:tcMar>
          </w:tcPr>
          <w:p w14:paraId="6862CD14" w14:textId="7EEE1691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lastRenderedPageBreak/>
              <w:t>INTEL X86_64</w:t>
            </w:r>
          </w:p>
        </w:tc>
        <w:tc>
          <w:tcPr>
            <w:tcW w:w="3260" w:type="dxa"/>
            <w:tcMar>
              <w:left w:w="113" w:type="dxa"/>
              <w:right w:w="113" w:type="dxa"/>
            </w:tcMar>
          </w:tcPr>
          <w:p w14:paraId="3162795E" w14:textId="0EE4B3C9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Ubuntu 20.04</w:t>
            </w:r>
          </w:p>
        </w:tc>
        <w:tc>
          <w:tcPr>
            <w:tcW w:w="3118" w:type="dxa"/>
            <w:tcMar>
              <w:left w:w="113" w:type="dxa"/>
              <w:right w:w="113" w:type="dxa"/>
            </w:tcMar>
          </w:tcPr>
          <w:p w14:paraId="29D6E3B7" w14:textId="76D1EA47" w:rsidR="00327CC3" w:rsidRPr="00A40646" w:rsidRDefault="00327CC3" w:rsidP="00327CC3">
            <w:pPr>
              <w:pStyle w:val="Fibocomzhb"/>
              <w:rPr>
                <w:color w:val="000000" w:themeColor="text1"/>
              </w:rPr>
            </w:pPr>
            <w:r w:rsidRPr="00A40646">
              <w:rPr>
                <w:color w:val="000000" w:themeColor="text1"/>
              </w:rPr>
              <w:t>5.4.0</w:t>
            </w:r>
          </w:p>
        </w:tc>
      </w:tr>
    </w:tbl>
    <w:p w14:paraId="0F6E1830" w14:textId="77777777" w:rsidR="00342DDE" w:rsidRPr="00596546" w:rsidRDefault="00342DDE" w:rsidP="00342DDE">
      <w:pPr>
        <w:sectPr w:rsidR="00342DDE" w:rsidRPr="00596546" w:rsidSect="00CC0A99">
          <w:headerReference w:type="default" r:id="rId17"/>
          <w:footerReference w:type="default" r:id="rId18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</w:p>
    <w:p w14:paraId="67C36A9A" w14:textId="233764CD" w:rsidR="009A38C5" w:rsidRDefault="004C50F7" w:rsidP="004C50F7">
      <w:pPr>
        <w:pStyle w:val="1"/>
      </w:pPr>
      <w:bookmarkStart w:id="21" w:name="_Toc86747341"/>
      <w:bookmarkEnd w:id="18"/>
      <w:r w:rsidRPr="004C50F7">
        <w:rPr>
          <w:rFonts w:hint="eastAsia"/>
        </w:rPr>
        <w:lastRenderedPageBreak/>
        <w:t>Ubuntu环境下Host侧驱动编译环境搭建</w:t>
      </w:r>
      <w:bookmarkEnd w:id="21"/>
    </w:p>
    <w:p w14:paraId="2677E7F2" w14:textId="3C6D0548" w:rsidR="008A3250" w:rsidRDefault="00CC0A99" w:rsidP="00377003">
      <w:r w:rsidRPr="00CC0A99">
        <w:rPr>
          <w:rFonts w:ascii="思源黑体 CN Regular" w:eastAsia="思源黑体 CN Regular" w:hAnsi="思源黑体 CN Light"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35A661" wp14:editId="263CDAF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AEEC56" id="直接连接符 13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O1bBwIAAEoEAAAOAAAAZHJzL2Uyb0RvYy54bWysVE2O0zAY3SNxB8t7mqQwQxU1ncVUw4af&#10;CpgDuI7dWPKfbE+TXoILILGDFUv23IbhGHy203QKKxAbN7bfe9/3nu0urwYl0Z45L4xucDUrMWKa&#10;mlboXYNv3988WWDkA9EtkUazBh+Yx1erx4+Wva3Z3HRGtswhENG+7m2DuxBsXRSedkwRPzOWadjk&#10;xikSYOp2RetID+pKFvOyvCx641rrDGXew+o6b+JV0uec0fCGc88Ckg2G3kIaXRq3cSxWS1LvHLGd&#10;oGMb5B+6UERoKDpJrUkg6M6JP6SUoM54w8OMGlUYzgVlyQO4qcrf3LzriGXJC4Tj7RST/3+y9PV+&#10;45Bo4eyeYqSJgjO6//jtx4fPP79/gvH+6xcEOxBTb30N6Gu9cePM242LngfuVPwFN2hI0R6maNkQ&#10;EIXFy2qxeHZRYUSPe8WJaJ0PL5hRKH40WAodXZOa7F/6AMUAeoTEZalRD/3On5dlgnkjRXsjpIyb&#10;6eawa+nQnsCZb3dVwsg79cq0eW1xUQIz607wVOVMKZZcE99lkj/4tQkjS2qAx0ByBOkrHCTL3b1l&#10;HBIF07n0VCILEUqZDtWkBOhI49D/RBx9xUdwsnJOHPGRytI9/xvyxEiVjQ4TWQltXE71vHoYji3z&#10;jD8mkH3HCLamPaTLkaKBC5syHR9XfBEP54l++gtY/QIAAP//AwBQSwMEFAAGAAgAAAAhAOhczlHb&#10;AAAABAEAAA8AAABkcnMvZG93bnJldi54bWxMj0FPwkAUhO8m/ofNM/EG2xqDULolxkRiohJADhwf&#10;3Ufb2H1bdrdQ/72rFz1OZjLzTb4YTCvO5HxjWUE6TkAQl1Y3XCnYfTyPpiB8QNbYWiYFX+RhUVxf&#10;5Zhpe+ENnbehErGEfYYK6hC6TEpf1mTQj21HHL2jdQZDlK6S2uEllptW3iXJRBpsOC7U2NFTTeXn&#10;tjcKlu/79O30Qvr1tFmu0nVFM6d7pW5vhsc5iEBD+AvDD35EhyIyHWzP2otWQTwSFIxSENGcPdxP&#10;QBx+tSxy+R+++AYAAP//AwBQSwECLQAUAAYACAAAACEAtoM4kv4AAADhAQAAEwAAAAAAAAAAAAAA&#10;AAAAAAAAW0NvbnRlbnRfVHlwZXNdLnhtbFBLAQItABQABgAIAAAAIQA4/SH/1gAAAJQBAAALAAAA&#10;AAAAAAAAAAAAAC8BAABfcmVscy8ucmVsc1BLAQItABQABgAIAAAAIQCXJO1bBwIAAEoEAAAOAAAA&#10;AAAAAAAAAAAAAC4CAABkcnMvZTJvRG9jLnhtbFBLAQItABQABgAIAAAAIQDoXM5R2wAAAAQBAAAP&#10;AAAAAAAAAAAAAAAAAGEEAABkcnMvZG93bnJldi54bWxQSwUGAAAAAAQABADzAAAAaQUAAAAA&#10;" strokecolor="#d8d8d8 [2732]" strokeweight="1pt">
                <v:stroke dashstyle="1 1"/>
              </v:line>
            </w:pict>
          </mc:Fallback>
        </mc:AlternateContent>
      </w:r>
      <w:r w:rsidR="004C50F7" w:rsidRPr="00DD7305">
        <w:t>Ubuntu</w:t>
      </w:r>
      <w:r w:rsidR="004C50F7" w:rsidRPr="00DD7305">
        <w:t>当前支持系统如</w:t>
      </w:r>
      <w:r w:rsidR="00687E9B">
        <w:rPr>
          <w:rFonts w:hint="eastAsia"/>
        </w:rPr>
        <w:t>下</w:t>
      </w:r>
      <w:r w:rsidR="004C50F7" w:rsidRPr="00DD7305">
        <w:t>表所示，其中</w:t>
      </w:r>
      <w:r w:rsidR="004C50F7" w:rsidRPr="00DD7305">
        <w:t>Ubuntu 16.04/19.04</w:t>
      </w:r>
      <w:r w:rsidR="004C50F7" w:rsidRPr="00DD7305">
        <w:t>缺省情况下，默认安装了</w:t>
      </w:r>
      <w:r w:rsidR="004C50F7" w:rsidRPr="00DD7305">
        <w:t>c/</w:t>
      </w:r>
      <w:proofErr w:type="spellStart"/>
      <w:r w:rsidR="004C50F7" w:rsidRPr="00DD7305">
        <w:t>c++</w:t>
      </w:r>
      <w:proofErr w:type="spellEnd"/>
      <w:r w:rsidR="004C50F7" w:rsidRPr="00DD7305">
        <w:t>的编译环境，所以</w:t>
      </w:r>
      <w:r w:rsidR="004C50F7" w:rsidRPr="00DD7305">
        <w:t>Ubuntu 16.04/19.04</w:t>
      </w:r>
      <w:r w:rsidR="004C50F7" w:rsidRPr="00DD7305">
        <w:t>系统上，不需要安装额外编译环境，可以直接编译</w:t>
      </w:r>
      <w:proofErr w:type="spellStart"/>
      <w:r w:rsidR="00347B67" w:rsidRPr="00347B67">
        <w:rPr>
          <w:rFonts w:hint="eastAsia"/>
          <w:szCs w:val="21"/>
        </w:rPr>
        <w:t>F</w:t>
      </w:r>
      <w:r w:rsidR="00347B67">
        <w:rPr>
          <w:szCs w:val="36"/>
        </w:rPr>
        <w:t>ibocom</w:t>
      </w:r>
      <w:proofErr w:type="spellEnd"/>
      <w:r w:rsidR="004C50F7" w:rsidRPr="00DD7305">
        <w:t>模块</w:t>
      </w:r>
      <w:r w:rsidR="004C50F7" w:rsidRPr="00DD7305">
        <w:t>Host</w:t>
      </w:r>
      <w:r w:rsidR="004C50F7" w:rsidRPr="00DD7305">
        <w:t>侧驱动</w:t>
      </w:r>
      <w:r w:rsidR="004C50F7">
        <w:rPr>
          <w:rFonts w:hint="eastAsia"/>
        </w:rPr>
        <w:t>。</w:t>
      </w:r>
    </w:p>
    <w:p w14:paraId="389050AD" w14:textId="2ED0075C" w:rsidR="004C50F7" w:rsidRPr="00AB74E3" w:rsidRDefault="009C03E6" w:rsidP="009C03E6">
      <w:pPr>
        <w:pStyle w:val="Fibocomzhd"/>
      </w:pPr>
      <w:r w:rsidRPr="00AB74E3">
        <w:rPr>
          <w:rFonts w:hint="eastAsia"/>
        </w:rPr>
        <w:t>表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表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3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Ubuntu系统版本信息</w:t>
      </w:r>
    </w:p>
    <w:tbl>
      <w:tblPr>
        <w:tblStyle w:val="af9"/>
        <w:tblW w:w="0" w:type="auto"/>
        <w:jc w:val="center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664"/>
        <w:gridCol w:w="1664"/>
        <w:gridCol w:w="1664"/>
        <w:gridCol w:w="1664"/>
        <w:gridCol w:w="1542"/>
        <w:gridCol w:w="1542"/>
      </w:tblGrid>
      <w:tr w:rsidR="004C50F7" w14:paraId="7E8AF1BA" w14:textId="11DA44CA" w:rsidTr="00C62A54">
        <w:trPr>
          <w:jc w:val="center"/>
        </w:trPr>
        <w:tc>
          <w:tcPr>
            <w:tcW w:w="1664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1373C5E8" w14:textId="2E7183A5" w:rsidR="004C50F7" w:rsidRPr="006A5485" w:rsidRDefault="004C50F7" w:rsidP="004C50F7">
            <w:pPr>
              <w:pStyle w:val="Fibocomzhf7"/>
            </w:pPr>
            <w:r w:rsidRPr="0077016C">
              <w:rPr>
                <w:rFonts w:hint="eastAsia"/>
              </w:rPr>
              <w:t>Ubuntu版本</w:t>
            </w:r>
          </w:p>
        </w:tc>
        <w:tc>
          <w:tcPr>
            <w:tcW w:w="1664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5B7C0C94" w14:textId="0BE79E70" w:rsidR="004C50F7" w:rsidRPr="006A5485" w:rsidRDefault="004C50F7" w:rsidP="004C50F7">
            <w:pPr>
              <w:pStyle w:val="Fibocomzhf7"/>
            </w:pPr>
            <w:r w:rsidRPr="0077016C">
              <w:rPr>
                <w:rFonts w:hint="eastAsia"/>
              </w:rPr>
              <w:t>发布日期</w:t>
            </w:r>
          </w:p>
        </w:tc>
        <w:tc>
          <w:tcPr>
            <w:tcW w:w="1664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40FB658E" w14:textId="0FDA751F" w:rsidR="004C50F7" w:rsidRPr="006A5485" w:rsidRDefault="004C50F7" w:rsidP="004C50F7">
            <w:pPr>
              <w:pStyle w:val="Fibocomzhf7"/>
            </w:pPr>
            <w:r w:rsidRPr="0077016C">
              <w:rPr>
                <w:rFonts w:hint="eastAsia"/>
              </w:rPr>
              <w:t>桌面版本支持结束时间</w:t>
            </w:r>
          </w:p>
        </w:tc>
        <w:tc>
          <w:tcPr>
            <w:tcW w:w="1664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0773BF9F" w14:textId="0C35D943" w:rsidR="004C50F7" w:rsidRPr="006A5485" w:rsidRDefault="004C50F7" w:rsidP="004C50F7">
            <w:pPr>
              <w:pStyle w:val="Fibocomzhf7"/>
            </w:pPr>
            <w:r w:rsidRPr="0077016C">
              <w:rPr>
                <w:rFonts w:hint="eastAsia"/>
              </w:rPr>
              <w:t>内核版本</w:t>
            </w:r>
          </w:p>
        </w:tc>
        <w:tc>
          <w:tcPr>
            <w:tcW w:w="1542" w:type="dxa"/>
            <w:tcBorders>
              <w:bottom w:val="single" w:sz="12" w:space="0" w:color="DDDDDD"/>
            </w:tcBorders>
          </w:tcPr>
          <w:p w14:paraId="2489BAE3" w14:textId="08DCA028" w:rsidR="004C50F7" w:rsidRPr="006A5485" w:rsidRDefault="004C50F7" w:rsidP="004C50F7">
            <w:pPr>
              <w:pStyle w:val="Fibocomzhf7"/>
            </w:pPr>
            <w:r w:rsidRPr="0077016C">
              <w:rPr>
                <w:rFonts w:hint="eastAsia"/>
              </w:rPr>
              <w:t>Make版本</w:t>
            </w:r>
          </w:p>
        </w:tc>
        <w:tc>
          <w:tcPr>
            <w:tcW w:w="1542" w:type="dxa"/>
            <w:tcBorders>
              <w:bottom w:val="single" w:sz="12" w:space="0" w:color="DDDDDD"/>
            </w:tcBorders>
          </w:tcPr>
          <w:p w14:paraId="7D8DA25D" w14:textId="12F8D695" w:rsidR="004C50F7" w:rsidRPr="006A5485" w:rsidRDefault="004C50F7" w:rsidP="004C50F7">
            <w:pPr>
              <w:pStyle w:val="Fibocomzhf7"/>
            </w:pPr>
            <w:r w:rsidRPr="0077016C">
              <w:rPr>
                <w:rFonts w:hint="eastAsia"/>
              </w:rPr>
              <w:t>GCC版本</w:t>
            </w:r>
          </w:p>
        </w:tc>
      </w:tr>
      <w:tr w:rsidR="004C50F7" w14:paraId="08FC5E88" w14:textId="3D9AD7B3" w:rsidTr="00C62A54">
        <w:trPr>
          <w:jc w:val="center"/>
        </w:trPr>
        <w:tc>
          <w:tcPr>
            <w:tcW w:w="1664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33686AE7" w14:textId="6E8225C6" w:rsidR="004C50F7" w:rsidRPr="00110705" w:rsidRDefault="004C50F7" w:rsidP="004C50F7">
            <w:pPr>
              <w:pStyle w:val="Fibocomzhb"/>
            </w:pPr>
            <w:r w:rsidRPr="0077016C">
              <w:t>16.04 LTS</w:t>
            </w:r>
          </w:p>
        </w:tc>
        <w:tc>
          <w:tcPr>
            <w:tcW w:w="1664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47D9DCFC" w14:textId="3F8FA1A8" w:rsidR="004C50F7" w:rsidRPr="00110705" w:rsidRDefault="004C50F7" w:rsidP="004C50F7">
            <w:pPr>
              <w:pStyle w:val="Fibocomzhb"/>
            </w:pPr>
            <w:r w:rsidRPr="0077016C">
              <w:t>2016-04-21</w:t>
            </w:r>
          </w:p>
        </w:tc>
        <w:tc>
          <w:tcPr>
            <w:tcW w:w="1664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0BFF8AD0" w14:textId="2C9BFE29" w:rsidR="004C50F7" w:rsidRPr="00110705" w:rsidRDefault="004C50F7" w:rsidP="004C50F7">
            <w:pPr>
              <w:pStyle w:val="Fibocomzhb"/>
            </w:pPr>
            <w:r w:rsidRPr="0077016C">
              <w:t>2021-04</w:t>
            </w:r>
          </w:p>
        </w:tc>
        <w:tc>
          <w:tcPr>
            <w:tcW w:w="1664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657D0A2D" w14:textId="73FAA687" w:rsidR="004C50F7" w:rsidRPr="00110705" w:rsidRDefault="004C50F7" w:rsidP="004C50F7">
            <w:pPr>
              <w:pStyle w:val="Fibocomzhb"/>
            </w:pPr>
            <w:r w:rsidRPr="0077016C">
              <w:t>4.4</w:t>
            </w:r>
          </w:p>
        </w:tc>
        <w:tc>
          <w:tcPr>
            <w:tcW w:w="1542" w:type="dxa"/>
            <w:tcBorders>
              <w:top w:val="single" w:sz="12" w:space="0" w:color="DDDDDD"/>
            </w:tcBorders>
          </w:tcPr>
          <w:p w14:paraId="109FDF04" w14:textId="71D38BF1" w:rsidR="004C50F7" w:rsidRPr="00110705" w:rsidRDefault="004C50F7" w:rsidP="004C50F7">
            <w:pPr>
              <w:pStyle w:val="Fibocomzhb"/>
            </w:pPr>
            <w:r w:rsidRPr="0077016C">
              <w:t>4.1</w:t>
            </w:r>
          </w:p>
        </w:tc>
        <w:tc>
          <w:tcPr>
            <w:tcW w:w="1542" w:type="dxa"/>
            <w:tcBorders>
              <w:top w:val="single" w:sz="12" w:space="0" w:color="DDDDDD"/>
            </w:tcBorders>
          </w:tcPr>
          <w:p w14:paraId="7851C910" w14:textId="5BAC82FA" w:rsidR="004C50F7" w:rsidRPr="00110705" w:rsidRDefault="004C50F7" w:rsidP="004C50F7">
            <w:pPr>
              <w:pStyle w:val="Fibocomzhb"/>
            </w:pPr>
            <w:r w:rsidRPr="0077016C">
              <w:t>5.4.0</w:t>
            </w:r>
          </w:p>
        </w:tc>
      </w:tr>
      <w:tr w:rsidR="004C50F7" w14:paraId="4FF5D511" w14:textId="749B5F40" w:rsidTr="00C62A54">
        <w:trPr>
          <w:jc w:val="center"/>
        </w:trPr>
        <w:tc>
          <w:tcPr>
            <w:tcW w:w="1664" w:type="dxa"/>
            <w:tcMar>
              <w:left w:w="113" w:type="dxa"/>
              <w:right w:w="113" w:type="dxa"/>
            </w:tcMar>
          </w:tcPr>
          <w:p w14:paraId="54C33663" w14:textId="4A79B2E4" w:rsidR="004C50F7" w:rsidRPr="00110705" w:rsidRDefault="004C50F7" w:rsidP="004C50F7">
            <w:pPr>
              <w:pStyle w:val="Fibocomzhb"/>
            </w:pPr>
            <w:r w:rsidRPr="0077016C">
              <w:t>18.04 LTS</w:t>
            </w:r>
          </w:p>
        </w:tc>
        <w:tc>
          <w:tcPr>
            <w:tcW w:w="1664" w:type="dxa"/>
            <w:tcMar>
              <w:left w:w="113" w:type="dxa"/>
              <w:right w:w="113" w:type="dxa"/>
            </w:tcMar>
          </w:tcPr>
          <w:p w14:paraId="600A4988" w14:textId="171CD889" w:rsidR="004C50F7" w:rsidRPr="00110705" w:rsidRDefault="004C50F7" w:rsidP="004C50F7">
            <w:pPr>
              <w:pStyle w:val="Fibocomzhb"/>
            </w:pPr>
            <w:r w:rsidRPr="0077016C">
              <w:t>2018-04-26</w:t>
            </w:r>
          </w:p>
        </w:tc>
        <w:tc>
          <w:tcPr>
            <w:tcW w:w="1664" w:type="dxa"/>
            <w:tcMar>
              <w:left w:w="113" w:type="dxa"/>
              <w:right w:w="113" w:type="dxa"/>
            </w:tcMar>
          </w:tcPr>
          <w:p w14:paraId="05B3D0E2" w14:textId="7FD434DD" w:rsidR="004C50F7" w:rsidRPr="00110705" w:rsidRDefault="004C50F7" w:rsidP="004C50F7">
            <w:pPr>
              <w:pStyle w:val="Fibocomzhb"/>
            </w:pPr>
            <w:r w:rsidRPr="0077016C">
              <w:t>2023-04</w:t>
            </w:r>
          </w:p>
        </w:tc>
        <w:tc>
          <w:tcPr>
            <w:tcW w:w="1664" w:type="dxa"/>
            <w:tcMar>
              <w:left w:w="113" w:type="dxa"/>
              <w:right w:w="113" w:type="dxa"/>
            </w:tcMar>
          </w:tcPr>
          <w:p w14:paraId="5E6125D9" w14:textId="2630145A" w:rsidR="004C50F7" w:rsidRPr="00110705" w:rsidRDefault="004C50F7" w:rsidP="004C50F7">
            <w:pPr>
              <w:pStyle w:val="Fibocomzhb"/>
            </w:pPr>
            <w:r w:rsidRPr="0077016C">
              <w:t>4.15</w:t>
            </w:r>
          </w:p>
        </w:tc>
        <w:tc>
          <w:tcPr>
            <w:tcW w:w="1542" w:type="dxa"/>
          </w:tcPr>
          <w:p w14:paraId="6098568F" w14:textId="1D89790B" w:rsidR="004C50F7" w:rsidRPr="00110705" w:rsidRDefault="004C50F7" w:rsidP="004C50F7">
            <w:pPr>
              <w:pStyle w:val="Fibocomzhb"/>
            </w:pPr>
            <w:r w:rsidRPr="0077016C">
              <w:t>NA</w:t>
            </w:r>
          </w:p>
        </w:tc>
        <w:tc>
          <w:tcPr>
            <w:tcW w:w="1542" w:type="dxa"/>
          </w:tcPr>
          <w:p w14:paraId="07A1FE95" w14:textId="3DF56540" w:rsidR="004C50F7" w:rsidRPr="00110705" w:rsidRDefault="004C50F7" w:rsidP="004C50F7">
            <w:pPr>
              <w:pStyle w:val="Fibocomzhb"/>
            </w:pPr>
            <w:r w:rsidRPr="0077016C">
              <w:t>NA</w:t>
            </w:r>
          </w:p>
        </w:tc>
      </w:tr>
      <w:tr w:rsidR="004C50F7" w14:paraId="181A5881" w14:textId="6CB055FF" w:rsidTr="00C62A54">
        <w:trPr>
          <w:jc w:val="center"/>
        </w:trPr>
        <w:tc>
          <w:tcPr>
            <w:tcW w:w="1664" w:type="dxa"/>
            <w:tcMar>
              <w:left w:w="113" w:type="dxa"/>
              <w:right w:w="113" w:type="dxa"/>
            </w:tcMar>
          </w:tcPr>
          <w:p w14:paraId="24FBC1D9" w14:textId="73433DA3" w:rsidR="004C50F7" w:rsidRPr="00110705" w:rsidRDefault="004C50F7" w:rsidP="004C50F7">
            <w:pPr>
              <w:pStyle w:val="Fibocomzhb"/>
            </w:pPr>
            <w:r w:rsidRPr="0077016C">
              <w:t>19.04</w:t>
            </w:r>
          </w:p>
        </w:tc>
        <w:tc>
          <w:tcPr>
            <w:tcW w:w="1664" w:type="dxa"/>
            <w:tcMar>
              <w:left w:w="113" w:type="dxa"/>
              <w:right w:w="113" w:type="dxa"/>
            </w:tcMar>
          </w:tcPr>
          <w:p w14:paraId="69485F0C" w14:textId="2ACBCEA9" w:rsidR="004C50F7" w:rsidRPr="00110705" w:rsidRDefault="004C50F7" w:rsidP="004C50F7">
            <w:pPr>
              <w:pStyle w:val="Fibocomzhb"/>
            </w:pPr>
            <w:r w:rsidRPr="0077016C">
              <w:t>2019-04-18</w:t>
            </w:r>
          </w:p>
        </w:tc>
        <w:tc>
          <w:tcPr>
            <w:tcW w:w="1664" w:type="dxa"/>
            <w:tcMar>
              <w:left w:w="113" w:type="dxa"/>
              <w:right w:w="113" w:type="dxa"/>
            </w:tcMar>
          </w:tcPr>
          <w:p w14:paraId="18733890" w14:textId="620E10E3" w:rsidR="004C50F7" w:rsidRPr="00110705" w:rsidRDefault="004C50F7" w:rsidP="004C50F7">
            <w:pPr>
              <w:pStyle w:val="Fibocomzhb"/>
            </w:pPr>
            <w:r w:rsidRPr="0077016C">
              <w:t>2020-01</w:t>
            </w:r>
          </w:p>
        </w:tc>
        <w:tc>
          <w:tcPr>
            <w:tcW w:w="1664" w:type="dxa"/>
            <w:tcMar>
              <w:left w:w="113" w:type="dxa"/>
              <w:right w:w="113" w:type="dxa"/>
            </w:tcMar>
          </w:tcPr>
          <w:p w14:paraId="174DA0B1" w14:textId="40356944" w:rsidR="004C50F7" w:rsidRPr="00110705" w:rsidRDefault="004C50F7" w:rsidP="004C50F7">
            <w:pPr>
              <w:pStyle w:val="Fibocomzhb"/>
            </w:pPr>
            <w:r w:rsidRPr="0077016C">
              <w:t>5.0</w:t>
            </w:r>
          </w:p>
        </w:tc>
        <w:tc>
          <w:tcPr>
            <w:tcW w:w="1542" w:type="dxa"/>
          </w:tcPr>
          <w:p w14:paraId="099541C7" w14:textId="5C1425A6" w:rsidR="004C50F7" w:rsidRPr="00110705" w:rsidRDefault="004C50F7" w:rsidP="004C50F7">
            <w:pPr>
              <w:pStyle w:val="Fibocomzhb"/>
            </w:pPr>
            <w:r w:rsidRPr="0077016C">
              <w:t>4.2.1</w:t>
            </w:r>
          </w:p>
        </w:tc>
        <w:tc>
          <w:tcPr>
            <w:tcW w:w="1542" w:type="dxa"/>
          </w:tcPr>
          <w:p w14:paraId="43DFF67F" w14:textId="0BF54A3E" w:rsidR="004C50F7" w:rsidRPr="00110705" w:rsidRDefault="004C50F7" w:rsidP="004C50F7">
            <w:pPr>
              <w:pStyle w:val="Fibocomzhb"/>
            </w:pPr>
            <w:r w:rsidRPr="0077016C">
              <w:t>8.3.0</w:t>
            </w:r>
          </w:p>
        </w:tc>
      </w:tr>
    </w:tbl>
    <w:p w14:paraId="78ABDA62" w14:textId="2CBE045C" w:rsidR="004C50F7" w:rsidRDefault="004C50F7" w:rsidP="008A3250">
      <w:r w:rsidRPr="004C50F7">
        <w:rPr>
          <w:rFonts w:hint="eastAsia"/>
        </w:rPr>
        <w:t>Ubuntu 18.04</w:t>
      </w:r>
      <w:r w:rsidRPr="004C50F7">
        <w:rPr>
          <w:rFonts w:hint="eastAsia"/>
        </w:rPr>
        <w:t>缺省情况下，未提供</w:t>
      </w:r>
      <w:r w:rsidRPr="004C50F7">
        <w:rPr>
          <w:rFonts w:hint="eastAsia"/>
        </w:rPr>
        <w:t>c/</w:t>
      </w:r>
      <w:proofErr w:type="spellStart"/>
      <w:r w:rsidRPr="004C50F7">
        <w:rPr>
          <w:rFonts w:hint="eastAsia"/>
        </w:rPr>
        <w:t>c++</w:t>
      </w:r>
      <w:proofErr w:type="spellEnd"/>
      <w:r w:rsidRPr="004C50F7">
        <w:rPr>
          <w:rFonts w:hint="eastAsia"/>
        </w:rPr>
        <w:t>的编译环境，如下图示：</w:t>
      </w:r>
    </w:p>
    <w:p w14:paraId="10BA1098" w14:textId="7091E76B" w:rsidR="004C50F7" w:rsidRDefault="004C50F7" w:rsidP="004C50F7">
      <w:pPr>
        <w:pStyle w:val="Fibocomzh3"/>
      </w:pPr>
      <w:r w:rsidRPr="00DD7305">
        <w:rPr>
          <w:rFonts w:eastAsiaTheme="minorEastAsia"/>
          <w:color w:val="000000" w:themeColor="text1"/>
        </w:rPr>
        <w:drawing>
          <wp:inline distT="0" distB="0" distL="0" distR="0" wp14:anchorId="1E16A050" wp14:editId="6510EF55">
            <wp:extent cx="4579200" cy="1425600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4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DB70" w14:textId="743B4011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1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未提供make的编译环境</w:t>
      </w:r>
    </w:p>
    <w:p w14:paraId="450741D7" w14:textId="4134E8BC" w:rsidR="004C50F7" w:rsidRDefault="004C50F7" w:rsidP="004C50F7">
      <w:pPr>
        <w:pStyle w:val="Fibocomzh3"/>
      </w:pPr>
      <w:r w:rsidRPr="00DD7305">
        <w:rPr>
          <w:rFonts w:eastAsiaTheme="minorEastAsia"/>
          <w:color w:val="000000" w:themeColor="text1"/>
        </w:rPr>
        <w:drawing>
          <wp:inline distT="0" distB="0" distL="0" distR="0" wp14:anchorId="1310D2ED" wp14:editId="07788AA5">
            <wp:extent cx="4579200" cy="1357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F4E0" w14:textId="5B660D55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2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未提供</w:t>
      </w:r>
      <w:proofErr w:type="spellStart"/>
      <w:r w:rsidRPr="009C03E6">
        <w:rPr>
          <w:rFonts w:hint="eastAsia"/>
        </w:rPr>
        <w:t>gcc</w:t>
      </w:r>
      <w:proofErr w:type="spellEnd"/>
      <w:r w:rsidRPr="009C03E6">
        <w:rPr>
          <w:rFonts w:hint="eastAsia"/>
        </w:rPr>
        <w:t>的编译环境</w:t>
      </w:r>
    </w:p>
    <w:p w14:paraId="28A90C4E" w14:textId="6BC26A2F" w:rsidR="004C50F7" w:rsidRDefault="004C50F7" w:rsidP="00377003">
      <w:r>
        <w:rPr>
          <w:rFonts w:hint="eastAsia"/>
        </w:rPr>
        <w:t>安装</w:t>
      </w:r>
      <w:r>
        <w:rPr>
          <w:rFonts w:hint="eastAsia"/>
        </w:rPr>
        <w:t>make</w:t>
      </w:r>
      <w:r>
        <w:rPr>
          <w:rFonts w:hint="eastAsia"/>
        </w:rPr>
        <w:t>：</w:t>
      </w:r>
    </w:p>
    <w:p w14:paraId="669CA006" w14:textId="165E1519" w:rsidR="004C50F7" w:rsidRDefault="004C50F7" w:rsidP="004C50F7">
      <w:pPr>
        <w:pStyle w:val="Fibocomzh3"/>
      </w:pPr>
      <w:r w:rsidRPr="00DD7305">
        <w:rPr>
          <w:rFonts w:eastAsiaTheme="minorEastAsia"/>
        </w:rPr>
        <w:lastRenderedPageBreak/>
        <w:drawing>
          <wp:inline distT="0" distB="0" distL="0" distR="0" wp14:anchorId="73B40812" wp14:editId="5CA68037">
            <wp:extent cx="4579200" cy="247320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EEA9" w14:textId="621D4748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3</w:t>
      </w:r>
      <w:r w:rsidRPr="00AB74E3">
        <w:fldChar w:fldCharType="end"/>
      </w:r>
      <w:r w:rsidRPr="00AB74E3">
        <w:t>.</w:t>
      </w:r>
      <w:r w:rsidRPr="009C03E6">
        <w:rPr>
          <w:rFonts w:hint="eastAsia"/>
        </w:rPr>
        <w:t xml:space="preserve"> 安装make</w:t>
      </w:r>
    </w:p>
    <w:p w14:paraId="5C0FA39F" w14:textId="2358FB0B" w:rsidR="004C50F7" w:rsidRDefault="004C50F7" w:rsidP="004C50F7">
      <w:r>
        <w:rPr>
          <w:rFonts w:hint="eastAsia"/>
        </w:rPr>
        <w:t>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工具：</w:t>
      </w:r>
    </w:p>
    <w:p w14:paraId="02FD7F90" w14:textId="178704B6" w:rsidR="004C50F7" w:rsidRDefault="004C50F7" w:rsidP="004C50F7">
      <w:pPr>
        <w:pStyle w:val="Fibocomzh3"/>
      </w:pPr>
      <w:r w:rsidRPr="00DD7305">
        <w:drawing>
          <wp:inline distT="0" distB="0" distL="0" distR="0" wp14:anchorId="0644F1DE" wp14:editId="1DFF7AF0">
            <wp:extent cx="4579200" cy="2523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5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1685" w14:textId="12C06443" w:rsidR="009C03E6" w:rsidRP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4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安装</w:t>
      </w:r>
      <w:proofErr w:type="spellStart"/>
      <w:r w:rsidRPr="009C03E6">
        <w:rPr>
          <w:rFonts w:hint="eastAsia"/>
        </w:rPr>
        <w:t>gcc</w:t>
      </w:r>
      <w:proofErr w:type="spellEnd"/>
      <w:r w:rsidRPr="009C03E6">
        <w:rPr>
          <w:rFonts w:hint="eastAsia"/>
        </w:rPr>
        <w:t>工具</w:t>
      </w:r>
    </w:p>
    <w:p w14:paraId="3639BFF5" w14:textId="0BA3E10E" w:rsidR="004C50F7" w:rsidRDefault="004C50F7" w:rsidP="00377003">
      <w:r w:rsidRPr="00DD7305">
        <w:t>在安装</w:t>
      </w:r>
      <w:proofErr w:type="spellStart"/>
      <w:r w:rsidRPr="00DD7305">
        <w:t>gcc</w:t>
      </w:r>
      <w:proofErr w:type="spellEnd"/>
      <w:r w:rsidRPr="00DD7305">
        <w:t>时，出现</w:t>
      </w:r>
      <w:r w:rsidRPr="00DD7305">
        <w:t>“Do you want to continue”</w:t>
      </w:r>
      <w:r w:rsidRPr="00DD7305">
        <w:t>提示后，输入</w:t>
      </w:r>
      <w:r w:rsidRPr="009C03E6">
        <w:rPr>
          <w:b/>
        </w:rPr>
        <w:t>y</w:t>
      </w:r>
      <w:r w:rsidRPr="00DD7305">
        <w:t>继续安装即可</w:t>
      </w:r>
      <w:r>
        <w:rPr>
          <w:rFonts w:hint="eastAsia"/>
        </w:rPr>
        <w:t>。</w:t>
      </w:r>
    </w:p>
    <w:p w14:paraId="28FD9999" w14:textId="69149172" w:rsidR="004C50F7" w:rsidRDefault="004C50F7" w:rsidP="004C50F7">
      <w:pPr>
        <w:rPr>
          <w:rFonts w:eastAsiaTheme="minorEastAsia"/>
          <w:color w:val="000000" w:themeColor="text1"/>
        </w:rPr>
      </w:pPr>
    </w:p>
    <w:p w14:paraId="073687D5" w14:textId="479AEEA7" w:rsidR="00347B67" w:rsidRPr="00596546" w:rsidRDefault="00347B67" w:rsidP="00347B67">
      <w:pPr>
        <w:sectPr w:rsidR="00347B67" w:rsidRPr="00596546" w:rsidSect="00CC0A99">
          <w:headerReference w:type="default" r:id="rId23"/>
          <w:footerReference w:type="default" r:id="rId24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</w:p>
    <w:p w14:paraId="159F595B" w14:textId="77777777" w:rsidR="004C50F7" w:rsidRPr="00947A1E" w:rsidRDefault="004C50F7" w:rsidP="004C50F7">
      <w:pPr>
        <w:pStyle w:val="1"/>
      </w:pPr>
      <w:bookmarkStart w:id="22" w:name="_Toc19003363"/>
      <w:bookmarkStart w:id="23" w:name="_Toc25763170"/>
      <w:bookmarkStart w:id="24" w:name="_Toc43644854"/>
      <w:bookmarkStart w:id="25" w:name="_Toc71620784"/>
      <w:bookmarkStart w:id="26" w:name="_Toc86747342"/>
      <w:r w:rsidRPr="00947A1E">
        <w:lastRenderedPageBreak/>
        <w:t>Fedora环境下Host侧驱动编译环境搭建</w:t>
      </w:r>
      <w:bookmarkEnd w:id="22"/>
      <w:bookmarkEnd w:id="23"/>
      <w:bookmarkEnd w:id="24"/>
      <w:bookmarkEnd w:id="25"/>
      <w:bookmarkEnd w:id="26"/>
    </w:p>
    <w:p w14:paraId="1D33C3AA" w14:textId="5DBCC1D5" w:rsidR="004C50F7" w:rsidRPr="00377003" w:rsidRDefault="004C50F7" w:rsidP="00377003">
      <w:pPr>
        <w:pStyle w:val="2"/>
      </w:pPr>
      <w:bookmarkStart w:id="27" w:name="_Toc18402375"/>
      <w:bookmarkStart w:id="28" w:name="_Toc18400107"/>
      <w:bookmarkStart w:id="29" w:name="_Toc18399191"/>
      <w:bookmarkStart w:id="30" w:name="_Toc18399216"/>
      <w:bookmarkStart w:id="31" w:name="_Toc18330964"/>
      <w:bookmarkStart w:id="32" w:name="_Toc18330941"/>
      <w:bookmarkStart w:id="33" w:name="_Toc18400134"/>
      <w:bookmarkStart w:id="34" w:name="_Toc18400432"/>
      <w:bookmarkStart w:id="35" w:name="_Toc18394611"/>
      <w:bookmarkStart w:id="36" w:name="_Toc25763171"/>
      <w:bookmarkStart w:id="37" w:name="_Toc19003364"/>
      <w:bookmarkStart w:id="38" w:name="_Toc43644855"/>
      <w:bookmarkStart w:id="39" w:name="_Toc71620785"/>
      <w:bookmarkStart w:id="40" w:name="_Toc86747343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377003">
        <w:t>Fedora系统信息</w:t>
      </w:r>
      <w:bookmarkEnd w:id="36"/>
      <w:bookmarkEnd w:id="37"/>
      <w:bookmarkEnd w:id="38"/>
      <w:bookmarkEnd w:id="39"/>
      <w:r w:rsidR="00CC0A99" w:rsidRPr="003770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64FD1E" wp14:editId="164F419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72214D" id="直接连接符 11" o:spid="_x0000_s1026" style="position:absolute;left:0;text-align:lef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BcLCQIAAEoEAAAOAAAAZHJzL2Uyb0RvYy54bWysVMuO0zAU3SPxD5b3NGnFDFXUdBZTDRse&#10;FY8PcB27seSXbE+T/AQ/gMQOVizZ8zczfAbXdppOhxWIjWP7nnPvPcd2Vle9kujAnBdG13g+KzFi&#10;mppG6H2NP364ebbEyAeiGyKNZjUemMdX66dPVp2t2MK0RjbMIUiifdXZGrch2KooPG2ZIn5mLNMQ&#10;5MYpEmDp9kXjSAfZlSwWZXlZdMY11hnKvIfdTQ7idcrPOaPhLeeeBSRrDL2FNLo07uJYrFek2jti&#10;W0HHNsg/dKGI0FB0SrUhgaBbJ/5IpQR1xhseZtSownAuKEsaQM28fKTmfUssS1rAHG8nm/z/S0vf&#10;HLYOiQbObo6RJgrO6P7zj7tPX3/9/ALj/fdvCCJgU2d9BehrvXXjytuti5p77lT8ghrUJ2uHyVrW&#10;B0Rh83K+XD6/gBL0GCtOROt8eMmMQnFSYyl0VE0qcnjlAxQD6BESt6VGHfS7eFGWCeaNFM2NkDIG&#10;081h19KhA4Ez3+3nCSNv1WvT5L3lRQnMnHeCpypnmWLJDfFtJvnBb0wYWVIDPBqSLUizMEiWu3vH&#10;ODgKonPpqURORChlOiRLQZfUgI40Dv1PxFFXfAQnKefEER+pLN3zvyFPjFTZ6DCRldDGZVfPq4f+&#10;2DLP+KMDWXe0YGeaIV2OZA1c2OTp+Ljii3i4TvTTL2D9GwAA//8DAFBLAwQUAAYACAAAACEA6FzO&#10;UdsAAAAEAQAADwAAAGRycy9kb3ducmV2LnhtbEyPQU/CQBSE7yb+h80z8QbbGoNQuiXGRGKiEkAO&#10;HB/dR9vYfVt2t1D/vasXPU5mMvNNvhhMK87kfGNZQTpOQBCXVjdcKdh9PI+mIHxA1thaJgVf5GFR&#10;XF/lmGl74Q2dt6ESsYR9hgrqELpMSl/WZNCPbUccvaN1BkOUrpLa4SWWm1beJclEGmw4LtTY0VNN&#10;5ee2NwqW7/v07fRC+vW0Wa7SdUUzp3ulbm+GxzmIQEP4C8MPfkSHIjIdbM/ai1ZBPBIUjFIQ0Zw9&#10;3E9AHH61LHL5H774BgAA//8DAFBLAQItABQABgAIAAAAIQC2gziS/gAAAOEBAAATAAAAAAAAAAAA&#10;AAAAAAAAAABbQ29udGVudF9UeXBlc10ueG1sUEsBAi0AFAAGAAgAAAAhADj9If/WAAAAlAEAAAsA&#10;AAAAAAAAAAAAAAAALwEAAF9yZWxzLy5yZWxzUEsBAi0AFAAGAAgAAAAhADx8FwsJAgAASgQAAA4A&#10;AAAAAAAAAAAAAAAALgIAAGRycy9lMm9Eb2MueG1sUEsBAi0AFAAGAAgAAAAhAOhczlHbAAAABAEA&#10;AA8AAAAAAAAAAAAAAAAAYwQAAGRycy9kb3ducmV2LnhtbFBLBQYAAAAABAAEAPMAAABrBQAAAAA=&#10;" strokecolor="#d8d8d8 [2732]" strokeweight="1pt">
                <v:stroke dashstyle="1 1"/>
              </v:line>
            </w:pict>
          </mc:Fallback>
        </mc:AlternateContent>
      </w:r>
      <w:bookmarkEnd w:id="40"/>
    </w:p>
    <w:p w14:paraId="0BAD7E98" w14:textId="0B9FF81F" w:rsidR="004C50F7" w:rsidRDefault="004C50F7" w:rsidP="004C50F7">
      <w:r w:rsidRPr="00DD7305">
        <w:t>Fedora</w:t>
      </w:r>
      <w:r w:rsidRPr="00DD7305">
        <w:t>仍被支持系统如</w:t>
      </w:r>
      <w:r w:rsidR="00687E9B">
        <w:rPr>
          <w:rFonts w:hint="eastAsia"/>
        </w:rPr>
        <w:t>下</w:t>
      </w:r>
      <w:r w:rsidRPr="00DD7305">
        <w:t>表所示，缺省情况下，未安装</w:t>
      </w:r>
      <w:r w:rsidRPr="00DD7305">
        <w:t>c/</w:t>
      </w:r>
      <w:proofErr w:type="spellStart"/>
      <w:r w:rsidRPr="00DD7305">
        <w:t>c++</w:t>
      </w:r>
      <w:proofErr w:type="spellEnd"/>
      <w:r w:rsidRPr="00DD7305">
        <w:t>的编译环境，所以在</w:t>
      </w:r>
      <w:r w:rsidRPr="00DD7305">
        <w:t>Fedora</w:t>
      </w:r>
      <w:r w:rsidRPr="00DD7305">
        <w:t>系统上，需要安装额外编译环境后，再进行</w:t>
      </w:r>
      <w:proofErr w:type="spellStart"/>
      <w:r w:rsidR="00347B67" w:rsidRPr="00347B67">
        <w:rPr>
          <w:rFonts w:hint="eastAsia"/>
          <w:szCs w:val="21"/>
        </w:rPr>
        <w:t>F</w:t>
      </w:r>
      <w:r w:rsidR="00347B67">
        <w:rPr>
          <w:szCs w:val="36"/>
        </w:rPr>
        <w:t>ibocom</w:t>
      </w:r>
      <w:proofErr w:type="spellEnd"/>
      <w:r w:rsidRPr="00DD7305">
        <w:t>模块</w:t>
      </w:r>
      <w:r w:rsidRPr="00DD7305">
        <w:t>Host</w:t>
      </w:r>
      <w:r w:rsidRPr="00DD7305">
        <w:t>侧驱动编译工作。</w:t>
      </w:r>
    </w:p>
    <w:p w14:paraId="74813AEB" w14:textId="020AA2EB" w:rsidR="004C50F7" w:rsidRPr="00AB74E3" w:rsidRDefault="009C03E6" w:rsidP="009C03E6">
      <w:pPr>
        <w:pStyle w:val="Fibocomzhd"/>
      </w:pPr>
      <w:r w:rsidRPr="00AB74E3">
        <w:rPr>
          <w:rFonts w:hint="eastAsia"/>
        </w:rPr>
        <w:t>表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表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4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Fedora系统版本信息</w:t>
      </w:r>
    </w:p>
    <w:tbl>
      <w:tblPr>
        <w:tblStyle w:val="af9"/>
        <w:tblW w:w="0" w:type="auto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63"/>
        <w:gridCol w:w="1963"/>
        <w:gridCol w:w="1963"/>
        <w:gridCol w:w="1963"/>
        <w:gridCol w:w="1888"/>
      </w:tblGrid>
      <w:tr w:rsidR="004C50F7" w:rsidRPr="00377003" w14:paraId="7A642171" w14:textId="793E4840" w:rsidTr="004C50F7">
        <w:tc>
          <w:tcPr>
            <w:tcW w:w="1963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1CBE3CB0" w14:textId="78D04753" w:rsidR="004C50F7" w:rsidRPr="00377003" w:rsidRDefault="004C50F7" w:rsidP="00377003">
            <w:pPr>
              <w:pStyle w:val="Fibocomzhb"/>
            </w:pPr>
            <w:r w:rsidRPr="00377003">
              <w:t>Fedora</w:t>
            </w:r>
            <w:r w:rsidRPr="00377003">
              <w:t>版本</w:t>
            </w:r>
          </w:p>
        </w:tc>
        <w:tc>
          <w:tcPr>
            <w:tcW w:w="1963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492AF465" w14:textId="528933BE" w:rsidR="004C50F7" w:rsidRPr="00377003" w:rsidRDefault="004C50F7" w:rsidP="00377003">
            <w:pPr>
              <w:pStyle w:val="Fibocomzhb"/>
            </w:pPr>
            <w:r w:rsidRPr="00377003">
              <w:t>发布日期</w:t>
            </w:r>
          </w:p>
        </w:tc>
        <w:tc>
          <w:tcPr>
            <w:tcW w:w="1963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0FEE92F9" w14:textId="3F8EF289" w:rsidR="004C50F7" w:rsidRPr="00377003" w:rsidRDefault="004C50F7" w:rsidP="00377003">
            <w:pPr>
              <w:pStyle w:val="Fibocomzhb"/>
            </w:pPr>
            <w:r w:rsidRPr="00377003">
              <w:t>内核版本</w:t>
            </w:r>
          </w:p>
        </w:tc>
        <w:tc>
          <w:tcPr>
            <w:tcW w:w="1963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4E890A7C" w14:textId="6A1D1F7F" w:rsidR="004C50F7" w:rsidRPr="00377003" w:rsidRDefault="004C50F7" w:rsidP="00377003">
            <w:pPr>
              <w:pStyle w:val="Fibocomzhb"/>
            </w:pPr>
            <w:r w:rsidRPr="00377003">
              <w:t>Make</w:t>
            </w:r>
            <w:r w:rsidRPr="00377003">
              <w:t>版本</w:t>
            </w:r>
          </w:p>
        </w:tc>
        <w:tc>
          <w:tcPr>
            <w:tcW w:w="1888" w:type="dxa"/>
            <w:tcBorders>
              <w:bottom w:val="single" w:sz="12" w:space="0" w:color="DDDDDD"/>
            </w:tcBorders>
          </w:tcPr>
          <w:p w14:paraId="6566B2A3" w14:textId="7A4E2B44" w:rsidR="004C50F7" w:rsidRPr="00377003" w:rsidRDefault="004C50F7" w:rsidP="00377003">
            <w:pPr>
              <w:pStyle w:val="Fibocomzhb"/>
            </w:pPr>
            <w:r w:rsidRPr="00377003">
              <w:t>GCC</w:t>
            </w:r>
            <w:r w:rsidRPr="00377003">
              <w:t>版本</w:t>
            </w:r>
          </w:p>
        </w:tc>
      </w:tr>
      <w:tr w:rsidR="004C50F7" w:rsidRPr="00377003" w14:paraId="378AC793" w14:textId="2FE00CEE" w:rsidTr="00043BB3">
        <w:tc>
          <w:tcPr>
            <w:tcW w:w="1963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6E63E98E" w14:textId="361CE621" w:rsidR="004C50F7" w:rsidRPr="00377003" w:rsidRDefault="004C50F7" w:rsidP="00377003">
            <w:pPr>
              <w:pStyle w:val="Fibocomzhb"/>
            </w:pPr>
            <w:r w:rsidRPr="00377003">
              <w:t>Fedora 29</w:t>
            </w:r>
          </w:p>
        </w:tc>
        <w:tc>
          <w:tcPr>
            <w:tcW w:w="1963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0A03D005" w14:textId="00949395" w:rsidR="004C50F7" w:rsidRPr="00377003" w:rsidRDefault="004C50F7" w:rsidP="00377003">
            <w:pPr>
              <w:pStyle w:val="Fibocomzhb"/>
            </w:pPr>
            <w:r w:rsidRPr="00377003">
              <w:t>2018-10-30</w:t>
            </w:r>
          </w:p>
        </w:tc>
        <w:tc>
          <w:tcPr>
            <w:tcW w:w="1963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4F5004CA" w14:textId="7972805F" w:rsidR="004C50F7" w:rsidRPr="00377003" w:rsidRDefault="004C50F7" w:rsidP="00377003">
            <w:pPr>
              <w:pStyle w:val="Fibocomzhb"/>
            </w:pPr>
            <w:r w:rsidRPr="00377003">
              <w:t>4.19</w:t>
            </w:r>
          </w:p>
        </w:tc>
        <w:tc>
          <w:tcPr>
            <w:tcW w:w="1963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4BD4A355" w14:textId="5FA9A944" w:rsidR="004C50F7" w:rsidRPr="00377003" w:rsidRDefault="004C50F7" w:rsidP="00377003">
            <w:pPr>
              <w:pStyle w:val="Fibocomzhb"/>
            </w:pPr>
            <w:r w:rsidRPr="00377003">
              <w:t>8.2.1</w:t>
            </w:r>
          </w:p>
        </w:tc>
        <w:tc>
          <w:tcPr>
            <w:tcW w:w="1888" w:type="dxa"/>
            <w:tcBorders>
              <w:top w:val="single" w:sz="12" w:space="0" w:color="DDDDDD"/>
            </w:tcBorders>
          </w:tcPr>
          <w:p w14:paraId="415CC7A6" w14:textId="0ACF6DAC" w:rsidR="004C50F7" w:rsidRPr="00377003" w:rsidRDefault="004C50F7" w:rsidP="00377003">
            <w:pPr>
              <w:pStyle w:val="Fibocomzhb"/>
            </w:pPr>
            <w:r w:rsidRPr="00377003">
              <w:t>NA</w:t>
            </w:r>
          </w:p>
        </w:tc>
      </w:tr>
      <w:tr w:rsidR="004C50F7" w:rsidRPr="00377003" w14:paraId="123E1A19" w14:textId="1F640632" w:rsidTr="00043BB3">
        <w:tc>
          <w:tcPr>
            <w:tcW w:w="1963" w:type="dxa"/>
            <w:tcMar>
              <w:left w:w="113" w:type="dxa"/>
              <w:right w:w="113" w:type="dxa"/>
            </w:tcMar>
            <w:vAlign w:val="center"/>
          </w:tcPr>
          <w:p w14:paraId="6217281E" w14:textId="22E168BF" w:rsidR="004C50F7" w:rsidRPr="00377003" w:rsidRDefault="004C50F7" w:rsidP="00377003">
            <w:pPr>
              <w:pStyle w:val="Fibocomzhb"/>
            </w:pPr>
            <w:r w:rsidRPr="00377003">
              <w:t>Fedora 30</w:t>
            </w:r>
          </w:p>
        </w:tc>
        <w:tc>
          <w:tcPr>
            <w:tcW w:w="1963" w:type="dxa"/>
            <w:tcMar>
              <w:left w:w="113" w:type="dxa"/>
              <w:right w:w="113" w:type="dxa"/>
            </w:tcMar>
            <w:vAlign w:val="center"/>
          </w:tcPr>
          <w:p w14:paraId="2D6AFF4F" w14:textId="02BA43F5" w:rsidR="004C50F7" w:rsidRPr="00377003" w:rsidRDefault="004C50F7" w:rsidP="00377003">
            <w:pPr>
              <w:pStyle w:val="Fibocomzhb"/>
            </w:pPr>
            <w:r w:rsidRPr="00377003">
              <w:t>2019-04-29</w:t>
            </w:r>
          </w:p>
        </w:tc>
        <w:tc>
          <w:tcPr>
            <w:tcW w:w="1963" w:type="dxa"/>
            <w:tcMar>
              <w:left w:w="113" w:type="dxa"/>
              <w:right w:w="113" w:type="dxa"/>
            </w:tcMar>
            <w:vAlign w:val="center"/>
          </w:tcPr>
          <w:p w14:paraId="7CD14F90" w14:textId="76E618F5" w:rsidR="004C50F7" w:rsidRPr="00377003" w:rsidRDefault="004C50F7" w:rsidP="00377003">
            <w:pPr>
              <w:pStyle w:val="Fibocomzhb"/>
            </w:pPr>
            <w:r w:rsidRPr="00377003">
              <w:t>5.0</w:t>
            </w:r>
          </w:p>
        </w:tc>
        <w:tc>
          <w:tcPr>
            <w:tcW w:w="1963" w:type="dxa"/>
            <w:tcMar>
              <w:left w:w="113" w:type="dxa"/>
              <w:right w:w="113" w:type="dxa"/>
            </w:tcMar>
          </w:tcPr>
          <w:p w14:paraId="04E64DAA" w14:textId="7F503A57" w:rsidR="004C50F7" w:rsidRPr="00377003" w:rsidRDefault="004C50F7" w:rsidP="00377003">
            <w:pPr>
              <w:pStyle w:val="Fibocomzhb"/>
            </w:pPr>
            <w:r w:rsidRPr="00377003">
              <w:t>NA</w:t>
            </w:r>
          </w:p>
        </w:tc>
        <w:tc>
          <w:tcPr>
            <w:tcW w:w="1888" w:type="dxa"/>
          </w:tcPr>
          <w:p w14:paraId="5B4E6C4D" w14:textId="43DB17E9" w:rsidR="004C50F7" w:rsidRPr="00377003" w:rsidRDefault="004C50F7" w:rsidP="00377003">
            <w:pPr>
              <w:pStyle w:val="Fibocomzhb"/>
            </w:pPr>
            <w:r w:rsidRPr="00377003">
              <w:t>NA</w:t>
            </w:r>
          </w:p>
        </w:tc>
      </w:tr>
    </w:tbl>
    <w:p w14:paraId="3BB0BB5D" w14:textId="77777777" w:rsidR="004C50F7" w:rsidRPr="00377003" w:rsidRDefault="004C50F7" w:rsidP="00377003">
      <w:pPr>
        <w:pStyle w:val="2"/>
      </w:pPr>
      <w:bookmarkStart w:id="41" w:name="_Toc51698546"/>
      <w:bookmarkStart w:id="42" w:name="_Toc25763172"/>
      <w:bookmarkStart w:id="43" w:name="_Toc19003365"/>
      <w:bookmarkStart w:id="44" w:name="_Toc43644856"/>
      <w:bookmarkStart w:id="45" w:name="_Toc71620786"/>
      <w:bookmarkStart w:id="46" w:name="_Toc86747344"/>
      <w:bookmarkEnd w:id="41"/>
      <w:r w:rsidRPr="00377003">
        <w:t>Fedora 29/30下编译环境搭建</w:t>
      </w:r>
      <w:bookmarkEnd w:id="42"/>
      <w:bookmarkEnd w:id="43"/>
      <w:bookmarkEnd w:id="44"/>
      <w:bookmarkEnd w:id="45"/>
      <w:bookmarkEnd w:id="46"/>
    </w:p>
    <w:p w14:paraId="0610C4D7" w14:textId="77777777" w:rsidR="004C50F7" w:rsidRPr="00DD7305" w:rsidRDefault="004C50F7" w:rsidP="004C50F7">
      <w:r w:rsidRPr="00377003">
        <w:rPr>
          <w:b/>
        </w:rPr>
        <w:t>安装</w:t>
      </w:r>
      <w:r w:rsidRPr="00377003">
        <w:rPr>
          <w:b/>
        </w:rPr>
        <w:t>kernel</w:t>
      </w:r>
      <w:r w:rsidRPr="00377003">
        <w:rPr>
          <w:b/>
        </w:rPr>
        <w:t>开发包</w:t>
      </w:r>
      <w:r w:rsidRPr="00DD7305">
        <w:t>：</w:t>
      </w:r>
    </w:p>
    <w:p w14:paraId="4C5C2EB7" w14:textId="23D252D2" w:rsidR="004C50F7" w:rsidRPr="00DD7305" w:rsidRDefault="004C50F7" w:rsidP="00377003">
      <w:pPr>
        <w:pStyle w:val="Fibocomzh1"/>
        <w:numPr>
          <w:ilvl w:val="0"/>
          <w:numId w:val="20"/>
        </w:numPr>
      </w:pPr>
      <w:r w:rsidRPr="00DD7305">
        <w:t>输入</w:t>
      </w:r>
      <w:r w:rsidRPr="00DD7305">
        <w:t>“</w:t>
      </w:r>
      <w:proofErr w:type="spellStart"/>
      <w:r w:rsidRPr="009C03E6">
        <w:rPr>
          <w:b/>
        </w:rPr>
        <w:t>sudo</w:t>
      </w:r>
      <w:proofErr w:type="spellEnd"/>
      <w:r w:rsidRPr="009C03E6">
        <w:rPr>
          <w:b/>
        </w:rPr>
        <w:t xml:space="preserve"> -s</w:t>
      </w:r>
      <w:r w:rsidRPr="00DD7305">
        <w:t>”</w:t>
      </w:r>
      <w:r w:rsidRPr="00DD7305">
        <w:t>切换到</w:t>
      </w:r>
      <w:r w:rsidRPr="00DD7305">
        <w:t>root</w:t>
      </w:r>
      <w:r w:rsidR="00C72682">
        <w:t>模式</w:t>
      </w:r>
      <w:r w:rsidR="00C72682">
        <w:rPr>
          <w:rFonts w:hint="eastAsia"/>
        </w:rPr>
        <w:t>。</w:t>
      </w:r>
    </w:p>
    <w:p w14:paraId="07790EAE" w14:textId="4156A50C" w:rsidR="004C50F7" w:rsidRPr="00DD7305" w:rsidRDefault="004C50F7" w:rsidP="00377003">
      <w:pPr>
        <w:pStyle w:val="Fibocomzh1"/>
        <w:numPr>
          <w:ilvl w:val="0"/>
          <w:numId w:val="20"/>
        </w:numPr>
      </w:pPr>
      <w:r w:rsidRPr="00DD7305">
        <w:t>输入</w:t>
      </w:r>
      <w:r w:rsidRPr="00DD7305">
        <w:t>“</w:t>
      </w:r>
      <w:r w:rsidRPr="009C03E6">
        <w:rPr>
          <w:b/>
        </w:rPr>
        <w:t>yum install kernel-</w:t>
      </w:r>
      <w:proofErr w:type="spellStart"/>
      <w:r w:rsidRPr="009C03E6">
        <w:rPr>
          <w:b/>
        </w:rPr>
        <w:t>devel</w:t>
      </w:r>
      <w:proofErr w:type="spellEnd"/>
      <w:r w:rsidRPr="009C03E6">
        <w:rPr>
          <w:b/>
        </w:rPr>
        <w:t>-$(</w:t>
      </w:r>
      <w:proofErr w:type="spellStart"/>
      <w:r w:rsidRPr="009C03E6">
        <w:rPr>
          <w:b/>
        </w:rPr>
        <w:t>uname</w:t>
      </w:r>
      <w:proofErr w:type="spellEnd"/>
      <w:r w:rsidRPr="009C03E6">
        <w:rPr>
          <w:b/>
        </w:rPr>
        <w:t xml:space="preserve"> -r)</w:t>
      </w:r>
      <w:r w:rsidRPr="00DD7305">
        <w:t>”</w:t>
      </w:r>
      <w:r w:rsidRPr="00DD7305">
        <w:t>命令，安装</w:t>
      </w:r>
      <w:r w:rsidRPr="00DD7305">
        <w:t>kernel</w:t>
      </w:r>
      <w:r w:rsidRPr="00DD7305">
        <w:t>开发包，如下图示：</w:t>
      </w:r>
    </w:p>
    <w:p w14:paraId="4A34E7C7" w14:textId="77777777" w:rsidR="004C50F7" w:rsidRPr="00DD7305" w:rsidRDefault="004C50F7" w:rsidP="004C50F7">
      <w:r w:rsidRPr="00DD7305">
        <w:t>出现</w:t>
      </w:r>
      <w:r w:rsidRPr="00DD7305">
        <w:t>“</w:t>
      </w:r>
      <w:r w:rsidRPr="009C03E6">
        <w:rPr>
          <w:b/>
        </w:rPr>
        <w:t>Is this ok[y/N]</w:t>
      </w:r>
      <w:r w:rsidRPr="00DD7305">
        <w:t>”</w:t>
      </w:r>
      <w:r w:rsidRPr="00DD7305">
        <w:t>时，输入</w:t>
      </w:r>
      <w:r w:rsidRPr="00DD7305">
        <w:t>“</w:t>
      </w:r>
      <w:r w:rsidRPr="009C03E6">
        <w:rPr>
          <w:b/>
        </w:rPr>
        <w:t>y</w:t>
      </w:r>
      <w:r w:rsidRPr="00DD7305">
        <w:t>”</w:t>
      </w:r>
      <w:r w:rsidRPr="00DD7305">
        <w:t>回车继续。</w:t>
      </w:r>
    </w:p>
    <w:p w14:paraId="6AAC8A78" w14:textId="38357D00" w:rsidR="004C50F7" w:rsidRDefault="004C50F7" w:rsidP="004C50F7">
      <w:pPr>
        <w:pStyle w:val="Fibocomzh3"/>
      </w:pPr>
      <w:r w:rsidRPr="00DD7305">
        <w:drawing>
          <wp:inline distT="0" distB="0" distL="0" distR="0" wp14:anchorId="1C5B1065" wp14:editId="6C90AFAE">
            <wp:extent cx="4579200" cy="2275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30A6" w14:textId="59103E79" w:rsidR="009C03E6" w:rsidRDefault="009C03E6" w:rsidP="006A5485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5</w:t>
      </w:r>
      <w:r w:rsidRPr="00AB74E3">
        <w:fldChar w:fldCharType="end"/>
      </w:r>
      <w:r w:rsidRPr="00AB74E3">
        <w:t>.</w:t>
      </w:r>
      <w:r w:rsidRPr="009C03E6">
        <w:rPr>
          <w:rFonts w:hint="eastAsia"/>
        </w:rPr>
        <w:t xml:space="preserve"> 安装kernel开发包</w:t>
      </w:r>
    </w:p>
    <w:p w14:paraId="22CD690D" w14:textId="17F15395" w:rsidR="004C50F7" w:rsidRDefault="004C50F7" w:rsidP="009C03E6">
      <w:pPr>
        <w:spacing w:line="240" w:lineRule="auto"/>
        <w:rPr>
          <w:rFonts w:eastAsiaTheme="minorEastAsia"/>
          <w:color w:val="000000" w:themeColor="text1"/>
        </w:rPr>
      </w:pPr>
    </w:p>
    <w:tbl>
      <w:tblPr>
        <w:tblStyle w:val="af9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"/>
        <w:gridCol w:w="741"/>
        <w:gridCol w:w="247"/>
        <w:gridCol w:w="8507"/>
      </w:tblGrid>
      <w:tr w:rsidR="004C50F7" w14:paraId="09A6789F" w14:textId="77777777" w:rsidTr="00E30B47">
        <w:trPr>
          <w:trHeight w:val="1193"/>
        </w:trPr>
        <w:tc>
          <w:tcPr>
            <w:tcW w:w="247" w:type="dxa"/>
            <w:vAlign w:val="center"/>
          </w:tcPr>
          <w:p w14:paraId="73BC8BCD" w14:textId="77777777" w:rsidR="004C50F7" w:rsidRDefault="004C50F7" w:rsidP="00E30B47">
            <w:pPr>
              <w:jc w:val="center"/>
            </w:pPr>
          </w:p>
        </w:tc>
        <w:tc>
          <w:tcPr>
            <w:tcW w:w="741" w:type="dxa"/>
            <w:vAlign w:val="center"/>
          </w:tcPr>
          <w:p w14:paraId="234C1E20" w14:textId="77777777" w:rsidR="004C50F7" w:rsidRDefault="004C50F7" w:rsidP="00E30B47">
            <w:pPr>
              <w:jc w:val="center"/>
            </w:pPr>
            <w:r w:rsidRPr="00D8305D">
              <w:rPr>
                <w:noProof/>
              </w:rPr>
              <w:drawing>
                <wp:inline distT="0" distB="0" distL="0" distR="0" wp14:anchorId="526E1D83" wp14:editId="656F1BCE">
                  <wp:extent cx="288000" cy="288000"/>
                  <wp:effectExtent l="0" t="0" r="0" b="0"/>
                  <wp:docPr id="90" name="图片 90" descr="C:\Users\Administrator\Desktop\图层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图层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tcBorders>
              <w:right w:val="single" w:sz="4" w:space="0" w:color="DDDDDD"/>
            </w:tcBorders>
            <w:vAlign w:val="center"/>
          </w:tcPr>
          <w:p w14:paraId="3A2C85C5" w14:textId="77777777" w:rsidR="004C50F7" w:rsidRDefault="004C50F7" w:rsidP="00E30B47">
            <w:pPr>
              <w:jc w:val="center"/>
            </w:pPr>
          </w:p>
        </w:tc>
        <w:tc>
          <w:tcPr>
            <w:tcW w:w="8507" w:type="dxa"/>
            <w:tcBorders>
              <w:left w:val="single" w:sz="4" w:space="0" w:color="DDDDDD"/>
            </w:tcBorders>
            <w:vAlign w:val="center"/>
          </w:tcPr>
          <w:p w14:paraId="5914AFBB" w14:textId="204D7C1E" w:rsidR="004C50F7" w:rsidRPr="00FA7A9C" w:rsidRDefault="004C50F7" w:rsidP="00E30B47">
            <w:r w:rsidRPr="004C50F7">
              <w:rPr>
                <w:rFonts w:hint="eastAsia"/>
              </w:rPr>
              <w:t>本文档基于</w:t>
            </w:r>
            <w:r w:rsidRPr="004C50F7">
              <w:rPr>
                <w:rFonts w:hint="eastAsia"/>
              </w:rPr>
              <w:t>Fedora 29</w:t>
            </w:r>
            <w:r w:rsidRPr="004C50F7">
              <w:rPr>
                <w:rFonts w:hint="eastAsia"/>
              </w:rPr>
              <w:t>搭建，用户请参照实际运行</w:t>
            </w:r>
            <w:r w:rsidRPr="004C50F7">
              <w:rPr>
                <w:rFonts w:hint="eastAsia"/>
              </w:rPr>
              <w:t>Fedora</w:t>
            </w:r>
            <w:r w:rsidRPr="004C50F7">
              <w:rPr>
                <w:rFonts w:hint="eastAsia"/>
              </w:rPr>
              <w:t>系统环境提示进行</w:t>
            </w:r>
            <w:r w:rsidRPr="00FA7A9C">
              <w:rPr>
                <w:rFonts w:hint="eastAsia"/>
              </w:rPr>
              <w:t>。</w:t>
            </w:r>
          </w:p>
        </w:tc>
      </w:tr>
    </w:tbl>
    <w:p w14:paraId="5265C923" w14:textId="77777777" w:rsidR="004C50F7" w:rsidRPr="00DD7305" w:rsidRDefault="004C50F7" w:rsidP="004C50F7">
      <w:r w:rsidRPr="00377003">
        <w:rPr>
          <w:b/>
        </w:rPr>
        <w:t>安装</w:t>
      </w:r>
      <w:proofErr w:type="spellStart"/>
      <w:r w:rsidRPr="00377003">
        <w:rPr>
          <w:b/>
        </w:rPr>
        <w:t>elfutils-libelf-devel</w:t>
      </w:r>
      <w:proofErr w:type="spellEnd"/>
      <w:r w:rsidRPr="00377003">
        <w:rPr>
          <w:b/>
        </w:rPr>
        <w:t>工具</w:t>
      </w:r>
      <w:r w:rsidRPr="00DD7305">
        <w:t>：</w:t>
      </w:r>
    </w:p>
    <w:p w14:paraId="25E216BD" w14:textId="4FDA8C3A" w:rsidR="004C50F7" w:rsidRPr="00DD7305" w:rsidRDefault="004C50F7" w:rsidP="00377003">
      <w:pPr>
        <w:pStyle w:val="Fibocomzh1"/>
        <w:numPr>
          <w:ilvl w:val="0"/>
          <w:numId w:val="21"/>
        </w:numPr>
      </w:pPr>
      <w:r w:rsidRPr="00DD7305">
        <w:t>输入</w:t>
      </w:r>
      <w:r w:rsidRPr="00DD7305">
        <w:t>“</w:t>
      </w:r>
      <w:proofErr w:type="spellStart"/>
      <w:r w:rsidRPr="009C03E6">
        <w:rPr>
          <w:b/>
        </w:rPr>
        <w:t>sudo</w:t>
      </w:r>
      <w:proofErr w:type="spellEnd"/>
      <w:r w:rsidRPr="009C03E6">
        <w:rPr>
          <w:b/>
        </w:rPr>
        <w:t xml:space="preserve"> -s</w:t>
      </w:r>
      <w:r w:rsidRPr="00DD7305">
        <w:t>”</w:t>
      </w:r>
      <w:r w:rsidRPr="00DD7305">
        <w:t>切换到</w:t>
      </w:r>
      <w:r w:rsidRPr="00DD7305">
        <w:t>root</w:t>
      </w:r>
      <w:r w:rsidR="00C72682">
        <w:t>模式</w:t>
      </w:r>
      <w:r w:rsidR="00C72682">
        <w:rPr>
          <w:rFonts w:hint="eastAsia"/>
        </w:rPr>
        <w:t>。</w:t>
      </w:r>
    </w:p>
    <w:p w14:paraId="6D8F0E06" w14:textId="12AAD982" w:rsidR="004C50F7" w:rsidRPr="00760638" w:rsidRDefault="004C50F7" w:rsidP="00377003">
      <w:pPr>
        <w:pStyle w:val="Fibocomzh1"/>
        <w:numPr>
          <w:ilvl w:val="0"/>
          <w:numId w:val="21"/>
        </w:numPr>
      </w:pPr>
      <w:r w:rsidRPr="00760638">
        <w:rPr>
          <w:rFonts w:hint="eastAsia"/>
        </w:rPr>
        <w:t>输入</w:t>
      </w:r>
      <w:r w:rsidRPr="00760638">
        <w:t>“</w:t>
      </w:r>
      <w:r w:rsidRPr="009C03E6">
        <w:rPr>
          <w:b/>
        </w:rPr>
        <w:t xml:space="preserve">yum install </w:t>
      </w:r>
      <w:proofErr w:type="spellStart"/>
      <w:r w:rsidRPr="009C03E6">
        <w:rPr>
          <w:b/>
        </w:rPr>
        <w:t>elfutils-libelf-devel</w:t>
      </w:r>
      <w:proofErr w:type="spellEnd"/>
      <w:r w:rsidRPr="00760638">
        <w:t>”</w:t>
      </w:r>
      <w:r w:rsidRPr="00760638">
        <w:rPr>
          <w:rFonts w:hint="eastAsia"/>
        </w:rPr>
        <w:t>命令，安装</w:t>
      </w:r>
      <w:proofErr w:type="spellStart"/>
      <w:r w:rsidRPr="00760638">
        <w:t>elfutils-libelf-devel</w:t>
      </w:r>
      <w:proofErr w:type="spellEnd"/>
      <w:r w:rsidRPr="00760638">
        <w:rPr>
          <w:rFonts w:hint="eastAsia"/>
        </w:rPr>
        <w:t>，如下图示：</w:t>
      </w:r>
    </w:p>
    <w:p w14:paraId="2419F351" w14:textId="4373AB3F" w:rsidR="004C50F7" w:rsidRDefault="004C50F7" w:rsidP="004C50F7">
      <w:pPr>
        <w:pStyle w:val="Fibocomzh3"/>
      </w:pPr>
      <w:r w:rsidRPr="00DD7305">
        <w:drawing>
          <wp:inline distT="0" distB="0" distL="0" distR="0" wp14:anchorId="1321BC11" wp14:editId="1038868F">
            <wp:extent cx="4579200" cy="1634400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6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0CE2" w14:textId="521575B1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6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安装</w:t>
      </w:r>
      <w:proofErr w:type="spellStart"/>
      <w:r w:rsidRPr="009C03E6">
        <w:rPr>
          <w:rFonts w:hint="eastAsia"/>
        </w:rPr>
        <w:t>elfutils-libelf-devel</w:t>
      </w:r>
      <w:proofErr w:type="spellEnd"/>
    </w:p>
    <w:p w14:paraId="12983D13" w14:textId="77777777" w:rsidR="004C50F7" w:rsidRPr="00DD7305" w:rsidRDefault="004C50F7" w:rsidP="004C50F7">
      <w:r w:rsidRPr="00DD7305">
        <w:t>出现</w:t>
      </w:r>
      <w:r w:rsidRPr="00DD7305">
        <w:t>“</w:t>
      </w:r>
      <w:r w:rsidRPr="009C03E6">
        <w:rPr>
          <w:b/>
        </w:rPr>
        <w:t>Is this ok[y/N]</w:t>
      </w:r>
      <w:r w:rsidRPr="00DD7305">
        <w:t>”</w:t>
      </w:r>
      <w:r w:rsidRPr="00DD7305">
        <w:t>时，输入</w:t>
      </w:r>
      <w:r w:rsidRPr="00DD7305">
        <w:t>“</w:t>
      </w:r>
      <w:r w:rsidRPr="009C03E6">
        <w:rPr>
          <w:b/>
        </w:rPr>
        <w:t>y</w:t>
      </w:r>
      <w:r w:rsidRPr="00DD7305">
        <w:t>”</w:t>
      </w:r>
      <w:r w:rsidRPr="00DD7305">
        <w:t>回车继续。</w:t>
      </w:r>
    </w:p>
    <w:p w14:paraId="756BC2CA" w14:textId="77777777" w:rsidR="004C50F7" w:rsidRPr="00DD7305" w:rsidRDefault="004C50F7" w:rsidP="004C50F7">
      <w:r w:rsidRPr="00377003">
        <w:rPr>
          <w:b/>
        </w:rPr>
        <w:t>安装</w:t>
      </w:r>
      <w:r w:rsidRPr="00377003">
        <w:rPr>
          <w:b/>
        </w:rPr>
        <w:t>make</w:t>
      </w:r>
      <w:r w:rsidRPr="00377003">
        <w:rPr>
          <w:b/>
        </w:rPr>
        <w:t>工具</w:t>
      </w:r>
      <w:r w:rsidRPr="00DD7305">
        <w:t>：</w:t>
      </w:r>
    </w:p>
    <w:p w14:paraId="421CA4C3" w14:textId="77777777" w:rsidR="004C50F7" w:rsidRPr="00760638" w:rsidRDefault="004C50F7" w:rsidP="004C50F7">
      <w:r w:rsidRPr="00760638">
        <w:rPr>
          <w:rFonts w:hint="eastAsia"/>
        </w:rPr>
        <w:t>输入</w:t>
      </w:r>
      <w:r w:rsidRPr="00760638">
        <w:t>“</w:t>
      </w:r>
      <w:r w:rsidRPr="009C03E6">
        <w:rPr>
          <w:b/>
        </w:rPr>
        <w:t>yum install make</w:t>
      </w:r>
      <w:r w:rsidRPr="00760638">
        <w:t>”</w:t>
      </w:r>
      <w:r w:rsidRPr="00760638">
        <w:rPr>
          <w:rFonts w:hint="eastAsia"/>
        </w:rPr>
        <w:t>命令，安装</w:t>
      </w:r>
      <w:r w:rsidRPr="00760638">
        <w:t>make</w:t>
      </w:r>
      <w:r w:rsidRPr="00760638">
        <w:rPr>
          <w:rFonts w:hint="eastAsia"/>
        </w:rPr>
        <w:t>工具，如下图示：</w:t>
      </w:r>
    </w:p>
    <w:p w14:paraId="5FE99D89" w14:textId="1AC04FE4" w:rsidR="004C50F7" w:rsidRDefault="004C50F7" w:rsidP="004C50F7">
      <w:pPr>
        <w:pStyle w:val="Fibocomzh3"/>
      </w:pPr>
      <w:r w:rsidRPr="00DD7305">
        <w:drawing>
          <wp:inline distT="0" distB="0" distL="0" distR="0" wp14:anchorId="638EE022" wp14:editId="7B395D6D">
            <wp:extent cx="4572000" cy="2563443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741" cy="257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C0F9" w14:textId="4333F862" w:rsidR="009C03E6" w:rsidRDefault="009C03E6" w:rsidP="006A5485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7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安装make工具</w:t>
      </w:r>
    </w:p>
    <w:p w14:paraId="6CA629B3" w14:textId="77777777" w:rsidR="009C03E6" w:rsidRDefault="009C03E6" w:rsidP="004C50F7">
      <w:pPr>
        <w:pStyle w:val="Fibocomzh5"/>
      </w:pPr>
    </w:p>
    <w:p w14:paraId="204D82AA" w14:textId="77777777" w:rsidR="004C50F7" w:rsidRDefault="004C50F7" w:rsidP="004C50F7">
      <w:pPr>
        <w:rPr>
          <w:rFonts w:eastAsiaTheme="minorEastAsia"/>
          <w:color w:val="000000" w:themeColor="text1"/>
        </w:rPr>
      </w:pPr>
      <w:r w:rsidRPr="004C50F7">
        <w:lastRenderedPageBreak/>
        <w:t>在出现</w:t>
      </w:r>
      <w:r w:rsidRPr="004C50F7">
        <w:t>“</w:t>
      </w:r>
      <w:r w:rsidRPr="009C03E6">
        <w:rPr>
          <w:b/>
        </w:rPr>
        <w:t>Is this ok[y/N]</w:t>
      </w:r>
      <w:r w:rsidRPr="004C50F7">
        <w:t>”</w:t>
      </w:r>
      <w:r w:rsidRPr="004C50F7">
        <w:t>时，输入</w:t>
      </w:r>
      <w:r w:rsidRPr="004C50F7">
        <w:t>“</w:t>
      </w:r>
      <w:r w:rsidRPr="009C03E6">
        <w:rPr>
          <w:b/>
        </w:rPr>
        <w:t>y</w:t>
      </w:r>
      <w:r w:rsidRPr="004C50F7">
        <w:t>”</w:t>
      </w:r>
      <w:r w:rsidRPr="004C50F7">
        <w:t>继续</w:t>
      </w:r>
      <w:r w:rsidRPr="004C50F7">
        <w:t>make</w:t>
      </w:r>
      <w:r w:rsidRPr="004C50F7">
        <w:t>工具的安装</w:t>
      </w:r>
      <w:r w:rsidRPr="00DD7305">
        <w:rPr>
          <w:rFonts w:eastAsiaTheme="minorEastAsia"/>
          <w:color w:val="000000" w:themeColor="text1"/>
        </w:rPr>
        <w:t>。</w:t>
      </w:r>
    </w:p>
    <w:tbl>
      <w:tblPr>
        <w:tblStyle w:val="af9"/>
        <w:tblW w:w="974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"/>
        <w:gridCol w:w="741"/>
        <w:gridCol w:w="247"/>
        <w:gridCol w:w="8507"/>
      </w:tblGrid>
      <w:tr w:rsidR="004C50F7" w14:paraId="12C17597" w14:textId="77777777" w:rsidTr="00347B67">
        <w:trPr>
          <w:trHeight w:val="1193"/>
        </w:trPr>
        <w:tc>
          <w:tcPr>
            <w:tcW w:w="247" w:type="dxa"/>
            <w:vAlign w:val="center"/>
          </w:tcPr>
          <w:p w14:paraId="431C3C5E" w14:textId="77777777" w:rsidR="004C50F7" w:rsidRDefault="004C50F7" w:rsidP="00E30B47">
            <w:pPr>
              <w:jc w:val="center"/>
            </w:pPr>
          </w:p>
        </w:tc>
        <w:tc>
          <w:tcPr>
            <w:tcW w:w="741" w:type="dxa"/>
            <w:vAlign w:val="center"/>
          </w:tcPr>
          <w:p w14:paraId="2D44B266" w14:textId="77777777" w:rsidR="004C50F7" w:rsidRDefault="004C50F7" w:rsidP="00E30B47">
            <w:pPr>
              <w:jc w:val="center"/>
            </w:pPr>
            <w:r w:rsidRPr="00D8305D">
              <w:rPr>
                <w:noProof/>
              </w:rPr>
              <w:drawing>
                <wp:inline distT="0" distB="0" distL="0" distR="0" wp14:anchorId="22C8E405" wp14:editId="0FE05635">
                  <wp:extent cx="288000" cy="288000"/>
                  <wp:effectExtent l="0" t="0" r="0" b="0"/>
                  <wp:docPr id="91" name="图片 91" descr="C:\Users\Administrator\Desktop\图层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图层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tcBorders>
              <w:right w:val="single" w:sz="4" w:space="0" w:color="DDDDDD"/>
            </w:tcBorders>
            <w:vAlign w:val="center"/>
          </w:tcPr>
          <w:p w14:paraId="3F7CBB23" w14:textId="77777777" w:rsidR="004C50F7" w:rsidRDefault="004C50F7" w:rsidP="00E30B47">
            <w:pPr>
              <w:jc w:val="center"/>
            </w:pPr>
          </w:p>
        </w:tc>
        <w:tc>
          <w:tcPr>
            <w:tcW w:w="8507" w:type="dxa"/>
            <w:tcBorders>
              <w:left w:val="single" w:sz="4" w:space="0" w:color="DDDDDD"/>
            </w:tcBorders>
            <w:vAlign w:val="center"/>
          </w:tcPr>
          <w:p w14:paraId="2F23FD84" w14:textId="3FCE057B" w:rsidR="004C50F7" w:rsidRPr="00FA7A9C" w:rsidRDefault="004C50F7" w:rsidP="00E30B47">
            <w:r w:rsidRPr="004C50F7">
              <w:rPr>
                <w:rFonts w:hint="eastAsia"/>
              </w:rPr>
              <w:t>上述工具安装完成后，请重启系统</w:t>
            </w:r>
            <w:r w:rsidRPr="00FA7A9C">
              <w:rPr>
                <w:rFonts w:hint="eastAsia"/>
              </w:rPr>
              <w:t>。</w:t>
            </w:r>
          </w:p>
        </w:tc>
      </w:tr>
    </w:tbl>
    <w:p w14:paraId="47FAB72D" w14:textId="77777777" w:rsidR="00347B67" w:rsidRPr="00596546" w:rsidRDefault="00347B67" w:rsidP="00347B67">
      <w:pPr>
        <w:sectPr w:rsidR="00347B67" w:rsidRPr="00596546" w:rsidSect="00CC0A99">
          <w:headerReference w:type="default" r:id="rId29"/>
          <w:footerReference w:type="default" r:id="rId30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  <w:bookmarkStart w:id="47" w:name="_Toc19003366"/>
      <w:bookmarkStart w:id="48" w:name="_Toc25763173"/>
      <w:bookmarkStart w:id="49" w:name="_Toc43644857"/>
      <w:bookmarkStart w:id="50" w:name="_Toc71620787"/>
    </w:p>
    <w:p w14:paraId="1B77003C" w14:textId="32365120" w:rsidR="004C50F7" w:rsidRPr="00947A1E" w:rsidRDefault="004C50F7" w:rsidP="004C50F7">
      <w:pPr>
        <w:pStyle w:val="1"/>
      </w:pPr>
      <w:bookmarkStart w:id="51" w:name="_Toc86747345"/>
      <w:proofErr w:type="spellStart"/>
      <w:r w:rsidRPr="00947A1E">
        <w:lastRenderedPageBreak/>
        <w:t>OpenSUSE</w:t>
      </w:r>
      <w:proofErr w:type="spellEnd"/>
      <w:r w:rsidRPr="00947A1E">
        <w:t>环境下Host侧驱动编译环境搭建</w:t>
      </w:r>
      <w:bookmarkEnd w:id="47"/>
      <w:bookmarkEnd w:id="48"/>
      <w:bookmarkEnd w:id="49"/>
      <w:bookmarkEnd w:id="50"/>
      <w:bookmarkEnd w:id="51"/>
    </w:p>
    <w:p w14:paraId="4CD7E4AB" w14:textId="7FF5D9A1" w:rsidR="004C50F7" w:rsidRPr="00377003" w:rsidRDefault="004C50F7" w:rsidP="00377003">
      <w:pPr>
        <w:pStyle w:val="2"/>
      </w:pPr>
      <w:bookmarkStart w:id="52" w:name="_Toc18399195"/>
      <w:bookmarkStart w:id="53" w:name="_Toc26979422"/>
      <w:bookmarkStart w:id="54" w:name="_Toc18400138"/>
      <w:bookmarkStart w:id="55" w:name="_Toc18399220"/>
      <w:bookmarkStart w:id="56" w:name="_Toc18400111"/>
      <w:bookmarkStart w:id="57" w:name="_Toc18394615"/>
      <w:bookmarkStart w:id="58" w:name="_Toc19002086"/>
      <w:bookmarkStart w:id="59" w:name="_Toc18953003"/>
      <w:bookmarkStart w:id="60" w:name="_Toc19003367"/>
      <w:bookmarkStart w:id="61" w:name="_Toc25763174"/>
      <w:bookmarkStart w:id="62" w:name="_Toc18932791"/>
      <w:bookmarkStart w:id="63" w:name="_Toc18400436"/>
      <w:bookmarkStart w:id="64" w:name="_Toc18402379"/>
      <w:bookmarkStart w:id="65" w:name="_Toc18931106"/>
      <w:bookmarkStart w:id="66" w:name="_Toc19003368"/>
      <w:bookmarkStart w:id="67" w:name="_Toc25763175"/>
      <w:bookmarkStart w:id="68" w:name="_Toc43644858"/>
      <w:bookmarkStart w:id="69" w:name="_Toc71620788"/>
      <w:bookmarkStart w:id="70" w:name="_Toc86747346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proofErr w:type="spellStart"/>
      <w:r w:rsidRPr="00377003">
        <w:t>OpenSUSE</w:t>
      </w:r>
      <w:proofErr w:type="spellEnd"/>
      <w:r w:rsidRPr="00377003">
        <w:t>维护支持系统信息</w:t>
      </w:r>
      <w:bookmarkEnd w:id="66"/>
      <w:bookmarkEnd w:id="67"/>
      <w:bookmarkEnd w:id="68"/>
      <w:bookmarkEnd w:id="69"/>
      <w:r w:rsidR="00CC0A99" w:rsidRPr="003770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AAE4E9" wp14:editId="581C760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3B152A" id="直接连接符 10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9LOBwIAAEoEAAAOAAAAZHJzL2Uyb0RvYy54bWysVMuO0zAU3SPxD5b3NEnFDFXUdBZTDRse&#10;FY8PcB27seSXbE+T/gQ/gMQOVizZ8zczfAbXdppOhxWIjRvb55x7z7Hd5dWgJNoz54XRDa5mJUZM&#10;U9MKvWvwxw83zxYY+UB0S6TRrMEH5vHV6umTZW9rNjedkS1zCES0r3vb4C4EWxeFpx1TxM+MZRo2&#10;uXGKBJi6XdE60oO6ksW8LC+L3rjWOkOZ97C6zpt4lfQ5ZzS85dyzgGSDobeQRpfGbRyL1ZLUO0ds&#10;J+jYBvmHLhQRGopOUmsSCLp14g8pJagz3vAwo0YVhnNBWfIAbqrykZv3HbEseYFwvJ1i8v9Plr7Z&#10;bxwSLZwdxKOJgjO6//zj7tPXXz+/wHj//RuCHYipt74G9LXeuHHm7cZFzwN3Kv6CGzSkaA9TtGwI&#10;iMLiZbVYPL+oMKLHveJEtM6Hl8woFD8aLIWOrklN9q98gGIAPUListSoh37nL8oywbyRor0RUsbN&#10;dHPYtXRoT+DMt7sqYeStem3avLa4KIGZdSd4qnKmFEuuie8yyR/82oSRJTXAYyA5gvQVDpLl7t4x&#10;DomC6Vx6KpGFCKVMh2pSAnSkceh/Io6+4iM4WTknjvhIZeme/w15YqTKRoeJrIQ2Lqd6Xj0Mx5Z5&#10;xh8TyL5jBFvTHtLlSNHAhU2Zjo8rvoiH80Q//QWsfgMAAP//AwBQSwMEFAAGAAgAAAAhAOhczlHb&#10;AAAABAEAAA8AAABkcnMvZG93bnJldi54bWxMj0FPwkAUhO8m/ofNM/EG2xqDULolxkRiohJADhwf&#10;3Ufb2H1bdrdQ/72rFz1OZjLzTb4YTCvO5HxjWUE6TkAQl1Y3XCnYfTyPpiB8QNbYWiYFX+RhUVxf&#10;5Zhpe+ENnbehErGEfYYK6hC6TEpf1mTQj21HHL2jdQZDlK6S2uEllptW3iXJRBpsOC7U2NFTTeXn&#10;tjcKlu/79O30Qvr1tFmu0nVFM6d7pW5vhsc5iEBD+AvDD35EhyIyHWzP2otWQTwSFIxSENGcPdxP&#10;QBx+tSxy+R+++AYAAP//AwBQSwECLQAUAAYACAAAACEAtoM4kv4AAADhAQAAEwAAAAAAAAAAAAAA&#10;AAAAAAAAW0NvbnRlbnRfVHlwZXNdLnhtbFBLAQItABQABgAIAAAAIQA4/SH/1gAAAJQBAAALAAAA&#10;AAAAAAAAAAAAAC8BAABfcmVscy8ucmVsc1BLAQItABQABgAIAAAAIQBJ09LOBwIAAEoEAAAOAAAA&#10;AAAAAAAAAAAAAC4CAABkcnMvZTJvRG9jLnhtbFBLAQItABQABgAIAAAAIQDoXM5R2wAAAAQBAAAP&#10;AAAAAAAAAAAAAAAAAGEEAABkcnMvZG93bnJldi54bWxQSwUGAAAAAAQABADzAAAAaQUAAAAA&#10;" strokecolor="#d8d8d8 [2732]" strokeweight="1pt">
                <v:stroke dashstyle="1 1"/>
              </v:line>
            </w:pict>
          </mc:Fallback>
        </mc:AlternateContent>
      </w:r>
      <w:bookmarkEnd w:id="70"/>
    </w:p>
    <w:p w14:paraId="116C5562" w14:textId="1A1DDE9D" w:rsidR="004C50F7" w:rsidRPr="00DD7305" w:rsidRDefault="004C50F7" w:rsidP="004C50F7">
      <w:proofErr w:type="spellStart"/>
      <w:r w:rsidRPr="00DD7305">
        <w:t>OpenSUSE</w:t>
      </w:r>
      <w:proofErr w:type="spellEnd"/>
      <w:r w:rsidRPr="00DD7305">
        <w:t>仍被维护支持的系统如表</w:t>
      </w:r>
      <w:r>
        <w:t>5</w:t>
      </w:r>
      <w:r w:rsidRPr="00DD7305">
        <w:t>所示，缺省情况下，未安装</w:t>
      </w:r>
      <w:r w:rsidRPr="00DD7305">
        <w:t>c/</w:t>
      </w:r>
      <w:proofErr w:type="spellStart"/>
      <w:r w:rsidRPr="00DD7305">
        <w:t>c++</w:t>
      </w:r>
      <w:proofErr w:type="spellEnd"/>
      <w:r w:rsidRPr="00DD7305">
        <w:t>的编译环境，在</w:t>
      </w:r>
      <w:proofErr w:type="spellStart"/>
      <w:r w:rsidRPr="00DD7305">
        <w:t>OpenSUSE</w:t>
      </w:r>
      <w:proofErr w:type="spellEnd"/>
      <w:r w:rsidRPr="00DD7305">
        <w:t>系统上，也需要安装额外编译环境后，才能进行</w:t>
      </w:r>
      <w:proofErr w:type="spellStart"/>
      <w:r w:rsidR="00347B67" w:rsidRPr="00347B67">
        <w:rPr>
          <w:rFonts w:hint="eastAsia"/>
          <w:szCs w:val="21"/>
        </w:rPr>
        <w:t>F</w:t>
      </w:r>
      <w:r w:rsidR="00347B67">
        <w:rPr>
          <w:szCs w:val="36"/>
        </w:rPr>
        <w:t>ibocom</w:t>
      </w:r>
      <w:proofErr w:type="spellEnd"/>
      <w:r w:rsidRPr="00DD7305">
        <w:t>模块</w:t>
      </w:r>
      <w:r w:rsidRPr="00DD7305">
        <w:t>Host</w:t>
      </w:r>
      <w:r w:rsidRPr="00DD7305">
        <w:t>侧驱动编译。</w:t>
      </w:r>
    </w:p>
    <w:p w14:paraId="5D669F3C" w14:textId="5D551F2F" w:rsidR="004C50F7" w:rsidRPr="00AB74E3" w:rsidRDefault="004C50F7" w:rsidP="00BD1332">
      <w:pPr>
        <w:pStyle w:val="Fibocomzhd"/>
      </w:pPr>
      <w:r w:rsidRPr="00AB74E3">
        <w:rPr>
          <w:rFonts w:hint="eastAsia"/>
        </w:rPr>
        <w:t>表</w:t>
      </w:r>
      <w:r>
        <w:t>5</w:t>
      </w:r>
      <w:r w:rsidRPr="00AB74E3">
        <w:t xml:space="preserve">. </w:t>
      </w:r>
      <w:proofErr w:type="spellStart"/>
      <w:r w:rsidRPr="004C50F7">
        <w:rPr>
          <w:rFonts w:hint="eastAsia"/>
        </w:rPr>
        <w:t>OpenSUSE</w:t>
      </w:r>
      <w:proofErr w:type="spellEnd"/>
      <w:r w:rsidRPr="004C50F7">
        <w:rPr>
          <w:rFonts w:hint="eastAsia"/>
        </w:rPr>
        <w:t>维护支持系统版本信息表</w:t>
      </w:r>
    </w:p>
    <w:tbl>
      <w:tblPr>
        <w:tblStyle w:val="af9"/>
        <w:tblW w:w="0" w:type="auto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268"/>
        <w:gridCol w:w="1658"/>
        <w:gridCol w:w="1963"/>
        <w:gridCol w:w="1963"/>
        <w:gridCol w:w="1888"/>
      </w:tblGrid>
      <w:tr w:rsidR="004C50F7" w:rsidRPr="00C72682" w14:paraId="36C163E1" w14:textId="65DF6A55" w:rsidTr="004C50F7">
        <w:tc>
          <w:tcPr>
            <w:tcW w:w="2268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44F7B1C0" w14:textId="543458A6" w:rsidR="004C50F7" w:rsidRPr="00C72682" w:rsidRDefault="004C50F7" w:rsidP="00C72682">
            <w:pPr>
              <w:pStyle w:val="Fibocomzhb"/>
            </w:pPr>
            <w:proofErr w:type="spellStart"/>
            <w:r w:rsidRPr="00C72682">
              <w:t>OpenSUSE</w:t>
            </w:r>
            <w:proofErr w:type="spellEnd"/>
            <w:r w:rsidRPr="00C72682">
              <w:t>版本</w:t>
            </w:r>
          </w:p>
        </w:tc>
        <w:tc>
          <w:tcPr>
            <w:tcW w:w="1658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6D6AF8F3" w14:textId="7A0417AA" w:rsidR="004C50F7" w:rsidRPr="00C72682" w:rsidRDefault="004C50F7" w:rsidP="00C72682">
            <w:pPr>
              <w:pStyle w:val="Fibocomzhb"/>
            </w:pPr>
            <w:r w:rsidRPr="00C72682">
              <w:t>发布日期</w:t>
            </w:r>
          </w:p>
        </w:tc>
        <w:tc>
          <w:tcPr>
            <w:tcW w:w="1963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3BDD7930" w14:textId="27D74430" w:rsidR="004C50F7" w:rsidRPr="00C72682" w:rsidRDefault="004C50F7" w:rsidP="00C72682">
            <w:pPr>
              <w:pStyle w:val="Fibocomzhb"/>
            </w:pPr>
            <w:r w:rsidRPr="00C72682">
              <w:t>内核版本</w:t>
            </w:r>
          </w:p>
        </w:tc>
        <w:tc>
          <w:tcPr>
            <w:tcW w:w="1963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3A7F0A78" w14:textId="587CA387" w:rsidR="004C50F7" w:rsidRPr="00C72682" w:rsidRDefault="004C50F7" w:rsidP="00C72682">
            <w:pPr>
              <w:pStyle w:val="Fibocomzhb"/>
            </w:pPr>
            <w:r w:rsidRPr="00C72682">
              <w:t>Make</w:t>
            </w:r>
            <w:r w:rsidRPr="00C72682">
              <w:t>版本</w:t>
            </w:r>
          </w:p>
        </w:tc>
        <w:tc>
          <w:tcPr>
            <w:tcW w:w="1888" w:type="dxa"/>
            <w:tcBorders>
              <w:bottom w:val="single" w:sz="12" w:space="0" w:color="DDDDDD"/>
            </w:tcBorders>
          </w:tcPr>
          <w:p w14:paraId="46FF2169" w14:textId="409A6908" w:rsidR="004C50F7" w:rsidRPr="00C72682" w:rsidRDefault="004C50F7" w:rsidP="00C72682">
            <w:pPr>
              <w:pStyle w:val="Fibocomzhb"/>
            </w:pPr>
            <w:r w:rsidRPr="00C72682">
              <w:t>GCC</w:t>
            </w:r>
            <w:r w:rsidRPr="00C72682">
              <w:t>版本</w:t>
            </w:r>
          </w:p>
        </w:tc>
      </w:tr>
      <w:tr w:rsidR="004C50F7" w:rsidRPr="00C72682" w14:paraId="2E5CEB31" w14:textId="44B18D84" w:rsidTr="004C50F7">
        <w:tc>
          <w:tcPr>
            <w:tcW w:w="2268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342170C0" w14:textId="119CE2CA" w:rsidR="004C50F7" w:rsidRPr="00C72682" w:rsidRDefault="004C50F7" w:rsidP="00C72682">
            <w:pPr>
              <w:pStyle w:val="Fibocomzhb"/>
            </w:pPr>
            <w:proofErr w:type="spellStart"/>
            <w:r w:rsidRPr="00C72682">
              <w:t>OpenSUSE</w:t>
            </w:r>
            <w:proofErr w:type="spellEnd"/>
            <w:r w:rsidRPr="00C72682">
              <w:t xml:space="preserve"> Leap 15.0</w:t>
            </w:r>
          </w:p>
        </w:tc>
        <w:tc>
          <w:tcPr>
            <w:tcW w:w="1658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01EF5091" w14:textId="2281327D" w:rsidR="004C50F7" w:rsidRPr="00C72682" w:rsidRDefault="004C50F7" w:rsidP="00C72682">
            <w:pPr>
              <w:pStyle w:val="Fibocomzhb"/>
            </w:pPr>
            <w:r w:rsidRPr="00C72682">
              <w:t>2018-05-25</w:t>
            </w:r>
          </w:p>
        </w:tc>
        <w:tc>
          <w:tcPr>
            <w:tcW w:w="1963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  <w:vAlign w:val="center"/>
          </w:tcPr>
          <w:p w14:paraId="54F283D8" w14:textId="6A16ADCE" w:rsidR="004C50F7" w:rsidRPr="00C72682" w:rsidRDefault="004C50F7" w:rsidP="00C72682">
            <w:pPr>
              <w:pStyle w:val="Fibocomzhb"/>
            </w:pPr>
            <w:r w:rsidRPr="00C72682">
              <w:t>4.12</w:t>
            </w:r>
          </w:p>
        </w:tc>
        <w:tc>
          <w:tcPr>
            <w:tcW w:w="1963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76B8E603" w14:textId="14A2E2BA" w:rsidR="004C50F7" w:rsidRPr="00C72682" w:rsidRDefault="004C50F7" w:rsidP="00C72682">
            <w:pPr>
              <w:pStyle w:val="Fibocomzhb"/>
            </w:pPr>
            <w:r w:rsidRPr="00C72682">
              <w:t>4.2.1</w:t>
            </w:r>
          </w:p>
        </w:tc>
        <w:tc>
          <w:tcPr>
            <w:tcW w:w="1888" w:type="dxa"/>
            <w:tcBorders>
              <w:top w:val="single" w:sz="12" w:space="0" w:color="DDDDDD"/>
            </w:tcBorders>
          </w:tcPr>
          <w:p w14:paraId="6A8EC8A8" w14:textId="47E0C746" w:rsidR="004C50F7" w:rsidRPr="00C72682" w:rsidRDefault="004C50F7" w:rsidP="00C72682">
            <w:pPr>
              <w:pStyle w:val="Fibocomzhb"/>
            </w:pPr>
            <w:r w:rsidRPr="00C72682">
              <w:t>NA</w:t>
            </w:r>
          </w:p>
        </w:tc>
      </w:tr>
      <w:tr w:rsidR="004C50F7" w:rsidRPr="00C72682" w14:paraId="148C220B" w14:textId="02B4CEB8" w:rsidTr="004C50F7">
        <w:tc>
          <w:tcPr>
            <w:tcW w:w="2268" w:type="dxa"/>
            <w:tcMar>
              <w:left w:w="113" w:type="dxa"/>
              <w:right w:w="113" w:type="dxa"/>
            </w:tcMar>
            <w:vAlign w:val="center"/>
          </w:tcPr>
          <w:p w14:paraId="3DB77212" w14:textId="44A98553" w:rsidR="004C50F7" w:rsidRPr="00C72682" w:rsidRDefault="004C50F7" w:rsidP="00C72682">
            <w:pPr>
              <w:pStyle w:val="Fibocomzhb"/>
            </w:pPr>
            <w:proofErr w:type="spellStart"/>
            <w:r w:rsidRPr="00C72682">
              <w:t>OpenSUSE</w:t>
            </w:r>
            <w:proofErr w:type="spellEnd"/>
            <w:r w:rsidRPr="00C72682">
              <w:t xml:space="preserve"> Leap 15.1</w:t>
            </w:r>
          </w:p>
        </w:tc>
        <w:tc>
          <w:tcPr>
            <w:tcW w:w="1658" w:type="dxa"/>
            <w:tcMar>
              <w:left w:w="113" w:type="dxa"/>
              <w:right w:w="113" w:type="dxa"/>
            </w:tcMar>
            <w:vAlign w:val="center"/>
          </w:tcPr>
          <w:p w14:paraId="419FEA04" w14:textId="004C0AE6" w:rsidR="004C50F7" w:rsidRPr="00C72682" w:rsidRDefault="004C50F7" w:rsidP="00C72682">
            <w:pPr>
              <w:pStyle w:val="Fibocomzhb"/>
            </w:pPr>
            <w:r w:rsidRPr="00C72682">
              <w:t>2019-05-22</w:t>
            </w:r>
          </w:p>
        </w:tc>
        <w:tc>
          <w:tcPr>
            <w:tcW w:w="1963" w:type="dxa"/>
            <w:tcMar>
              <w:left w:w="113" w:type="dxa"/>
              <w:right w:w="113" w:type="dxa"/>
            </w:tcMar>
            <w:vAlign w:val="center"/>
          </w:tcPr>
          <w:p w14:paraId="2EE16E40" w14:textId="4D9AA0C1" w:rsidR="004C50F7" w:rsidRPr="00C72682" w:rsidRDefault="004C50F7" w:rsidP="00C72682">
            <w:pPr>
              <w:pStyle w:val="Fibocomzhb"/>
            </w:pPr>
            <w:r w:rsidRPr="00C72682">
              <w:t>4.12</w:t>
            </w:r>
          </w:p>
        </w:tc>
        <w:tc>
          <w:tcPr>
            <w:tcW w:w="1963" w:type="dxa"/>
            <w:tcMar>
              <w:left w:w="113" w:type="dxa"/>
              <w:right w:w="113" w:type="dxa"/>
            </w:tcMar>
          </w:tcPr>
          <w:p w14:paraId="194F5C14" w14:textId="267BB411" w:rsidR="004C50F7" w:rsidRPr="00C72682" w:rsidRDefault="004C50F7" w:rsidP="00C72682">
            <w:pPr>
              <w:pStyle w:val="Fibocomzhb"/>
            </w:pPr>
            <w:r w:rsidRPr="00C72682">
              <w:t>4.2.1</w:t>
            </w:r>
          </w:p>
        </w:tc>
        <w:tc>
          <w:tcPr>
            <w:tcW w:w="1888" w:type="dxa"/>
          </w:tcPr>
          <w:p w14:paraId="6D6B1BB8" w14:textId="72B7B136" w:rsidR="004C50F7" w:rsidRPr="00C72682" w:rsidRDefault="004C50F7" w:rsidP="00C72682">
            <w:pPr>
              <w:pStyle w:val="Fibocomzhb"/>
            </w:pPr>
            <w:r w:rsidRPr="00C72682">
              <w:t>NA</w:t>
            </w:r>
          </w:p>
        </w:tc>
      </w:tr>
    </w:tbl>
    <w:p w14:paraId="60787CA7" w14:textId="77777777" w:rsidR="004C50F7" w:rsidRPr="00377003" w:rsidRDefault="004C50F7" w:rsidP="00377003">
      <w:pPr>
        <w:pStyle w:val="2"/>
      </w:pPr>
      <w:bookmarkStart w:id="71" w:name="_Toc19003369"/>
      <w:bookmarkStart w:id="72" w:name="_Toc25763176"/>
      <w:bookmarkStart w:id="73" w:name="_Toc43644859"/>
      <w:bookmarkStart w:id="74" w:name="_Toc71620789"/>
      <w:bookmarkStart w:id="75" w:name="_Toc86747347"/>
      <w:proofErr w:type="spellStart"/>
      <w:r w:rsidRPr="00377003">
        <w:t>OpenSUSE</w:t>
      </w:r>
      <w:proofErr w:type="spellEnd"/>
      <w:r w:rsidRPr="00377003">
        <w:t xml:space="preserve"> Leap 15.0/15.1下编译环境搭建</w:t>
      </w:r>
      <w:bookmarkEnd w:id="71"/>
      <w:bookmarkEnd w:id="72"/>
      <w:bookmarkEnd w:id="73"/>
      <w:bookmarkEnd w:id="74"/>
      <w:bookmarkEnd w:id="75"/>
    </w:p>
    <w:p w14:paraId="0952FA39" w14:textId="77777777" w:rsidR="004C50F7" w:rsidRPr="00DD7305" w:rsidRDefault="004C50F7" w:rsidP="004C50F7">
      <w:r w:rsidRPr="00C72682">
        <w:rPr>
          <w:b/>
        </w:rPr>
        <w:t>安装</w:t>
      </w:r>
      <w:r w:rsidRPr="00C72682">
        <w:rPr>
          <w:b/>
        </w:rPr>
        <w:t>kernel</w:t>
      </w:r>
      <w:r w:rsidRPr="00C72682">
        <w:rPr>
          <w:b/>
        </w:rPr>
        <w:t>开发包</w:t>
      </w:r>
      <w:r w:rsidRPr="00DD7305">
        <w:t>：</w:t>
      </w:r>
    </w:p>
    <w:p w14:paraId="4F561F9E" w14:textId="7A541917" w:rsidR="004C50F7" w:rsidRPr="00DD7305" w:rsidRDefault="004C50F7" w:rsidP="00C72682">
      <w:pPr>
        <w:pStyle w:val="Fibocomzh1"/>
        <w:numPr>
          <w:ilvl w:val="0"/>
          <w:numId w:val="22"/>
        </w:numPr>
      </w:pPr>
      <w:r w:rsidRPr="00DD7305">
        <w:t>输入</w:t>
      </w:r>
      <w:r w:rsidRPr="00DD7305">
        <w:t>“</w:t>
      </w:r>
      <w:proofErr w:type="spellStart"/>
      <w:r w:rsidRPr="009C03E6">
        <w:rPr>
          <w:b/>
        </w:rPr>
        <w:t>sudo</w:t>
      </w:r>
      <w:proofErr w:type="spellEnd"/>
      <w:r w:rsidRPr="009C03E6">
        <w:rPr>
          <w:b/>
        </w:rPr>
        <w:t xml:space="preserve"> -s</w:t>
      </w:r>
      <w:r w:rsidRPr="00DD7305">
        <w:t>”</w:t>
      </w:r>
      <w:r w:rsidRPr="00DD7305">
        <w:t>切换到</w:t>
      </w:r>
      <w:r w:rsidRPr="00DD7305">
        <w:t>root</w:t>
      </w:r>
      <w:r w:rsidR="001865B1">
        <w:t>模式</w:t>
      </w:r>
      <w:r w:rsidR="001865B1">
        <w:rPr>
          <w:rFonts w:hint="eastAsia"/>
        </w:rPr>
        <w:t>。</w:t>
      </w:r>
    </w:p>
    <w:p w14:paraId="3607D21B" w14:textId="7A483B4D" w:rsidR="004C50F7" w:rsidRPr="00DD7305" w:rsidRDefault="004C50F7" w:rsidP="00C72682">
      <w:pPr>
        <w:pStyle w:val="Fibocomzh1"/>
        <w:numPr>
          <w:ilvl w:val="0"/>
          <w:numId w:val="22"/>
        </w:numPr>
      </w:pPr>
      <w:r w:rsidRPr="00DD7305">
        <w:t>输入</w:t>
      </w:r>
      <w:r w:rsidRPr="00DD7305">
        <w:t>“</w:t>
      </w:r>
      <w:proofErr w:type="spellStart"/>
      <w:r w:rsidRPr="009C03E6">
        <w:rPr>
          <w:b/>
        </w:rPr>
        <w:t>zypper</w:t>
      </w:r>
      <w:proofErr w:type="spellEnd"/>
      <w:r w:rsidRPr="009C03E6">
        <w:rPr>
          <w:b/>
        </w:rPr>
        <w:t xml:space="preserve"> install kernel-default-</w:t>
      </w:r>
      <w:proofErr w:type="spellStart"/>
      <w:r w:rsidRPr="009C03E6">
        <w:rPr>
          <w:b/>
        </w:rPr>
        <w:t>devel</w:t>
      </w:r>
      <w:proofErr w:type="spellEnd"/>
      <w:r w:rsidRPr="00DD7305">
        <w:t>”</w:t>
      </w:r>
      <w:r w:rsidRPr="00DD7305">
        <w:t>命令，安装</w:t>
      </w:r>
      <w:r w:rsidRPr="00DD7305">
        <w:t>kernel</w:t>
      </w:r>
      <w:r w:rsidRPr="00DD7305">
        <w:t>开发包，如下图示：</w:t>
      </w:r>
    </w:p>
    <w:p w14:paraId="65142A40" w14:textId="2039EC77" w:rsidR="004C50F7" w:rsidRDefault="004C50F7" w:rsidP="004C50F7">
      <w:pPr>
        <w:pStyle w:val="Fibocomzh3"/>
      </w:pPr>
      <w:r w:rsidRPr="00DD7305">
        <w:drawing>
          <wp:inline distT="0" distB="0" distL="0" distR="0" wp14:anchorId="7F9C1CF8" wp14:editId="08BE812E">
            <wp:extent cx="4469587" cy="1925910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0"/>
                    <a:stretch/>
                  </pic:blipFill>
                  <pic:spPr bwMode="auto">
                    <a:xfrm>
                      <a:off x="0" y="0"/>
                      <a:ext cx="4469797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3AE9" w14:textId="79705203" w:rsidR="009C03E6" w:rsidRDefault="009C03E6" w:rsidP="006A5485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8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安装kernel开发包</w:t>
      </w:r>
    </w:p>
    <w:p w14:paraId="51A5CE4A" w14:textId="767C76FB" w:rsidR="004C50F7" w:rsidRPr="00DD7305" w:rsidRDefault="004C50F7" w:rsidP="009E48DD">
      <w:r w:rsidRPr="00DD7305">
        <w:t>出现</w:t>
      </w:r>
      <w:r w:rsidRPr="00DD7305">
        <w:t>“</w:t>
      </w:r>
      <w:r w:rsidRPr="009C03E6">
        <w:rPr>
          <w:b/>
        </w:rPr>
        <w:t>Continue?[y/n/…]</w:t>
      </w:r>
      <w:r w:rsidRPr="00DD7305">
        <w:t>”</w:t>
      </w:r>
      <w:r w:rsidRPr="00DD7305">
        <w:t>后输入</w:t>
      </w:r>
      <w:r w:rsidRPr="00DD7305">
        <w:t>“</w:t>
      </w:r>
      <w:r w:rsidRPr="009C03E6">
        <w:rPr>
          <w:b/>
        </w:rPr>
        <w:t>y</w:t>
      </w:r>
      <w:r w:rsidRPr="00DD7305">
        <w:t>”</w:t>
      </w:r>
      <w:r w:rsidRPr="00DD7305">
        <w:t>继续安装</w:t>
      </w:r>
      <w:r w:rsidRPr="00DD7305">
        <w:t>kernel module</w:t>
      </w:r>
      <w:r w:rsidRPr="00DD7305">
        <w:t>。</w:t>
      </w:r>
    </w:p>
    <w:p w14:paraId="60E7BC15" w14:textId="1DCB8074" w:rsidR="004C50F7" w:rsidRPr="00DD7305" w:rsidRDefault="004C50F7" w:rsidP="004C50F7">
      <w:proofErr w:type="spellStart"/>
      <w:r w:rsidRPr="00DD7305">
        <w:t>OpenSUSE</w:t>
      </w:r>
      <w:proofErr w:type="spellEnd"/>
      <w:r w:rsidRPr="00DD7305">
        <w:t xml:space="preserve"> Leap 15.0</w:t>
      </w:r>
      <w:r w:rsidRPr="00DD7305">
        <w:t>下安装完</w:t>
      </w:r>
      <w:r w:rsidRPr="00DD7305">
        <w:t>kernel</w:t>
      </w:r>
      <w:r w:rsidRPr="00DD7305">
        <w:t>开发包后，请确认</w:t>
      </w:r>
      <w:r w:rsidRPr="00DD7305">
        <w:t>/</w:t>
      </w:r>
      <w:proofErr w:type="spellStart"/>
      <w:r w:rsidRPr="00DD7305">
        <w:t>usr</w:t>
      </w:r>
      <w:proofErr w:type="spellEnd"/>
      <w:r w:rsidRPr="00DD7305">
        <w:t>/</w:t>
      </w:r>
      <w:proofErr w:type="spellStart"/>
      <w:r w:rsidRPr="00DD7305">
        <w:t>src</w:t>
      </w:r>
      <w:proofErr w:type="spellEnd"/>
      <w:r w:rsidRPr="00DD7305">
        <w:t>下安装的</w:t>
      </w:r>
      <w:r w:rsidRPr="00DD7305">
        <w:t>kernel</w:t>
      </w:r>
      <w:r w:rsidRPr="00DD7305">
        <w:t>开发包版本与系统内核版本是否一致。</w:t>
      </w:r>
    </w:p>
    <w:p w14:paraId="35274B3E" w14:textId="32E6E738" w:rsidR="004C50F7" w:rsidRDefault="004C50F7" w:rsidP="004C50F7">
      <w:pPr>
        <w:pStyle w:val="Fibocomzh3"/>
      </w:pPr>
      <w:r w:rsidRPr="00DD7305">
        <w:lastRenderedPageBreak/>
        <w:drawing>
          <wp:inline distT="0" distB="0" distL="0" distR="0" wp14:anchorId="44023C69" wp14:editId="26FBE57F">
            <wp:extent cx="4462272" cy="1043940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7"/>
                    <a:stretch/>
                  </pic:blipFill>
                  <pic:spPr bwMode="auto">
                    <a:xfrm>
                      <a:off x="0" y="0"/>
                      <a:ext cx="4462528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8AC36" w14:textId="0628A73B" w:rsidR="009C03E6" w:rsidRDefault="009C03E6" w:rsidP="006A5485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9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确认版本一致</w:t>
      </w:r>
    </w:p>
    <w:p w14:paraId="3F7E6CA7" w14:textId="3A2FA117" w:rsidR="004C50F7" w:rsidRPr="00DD7305" w:rsidRDefault="004C50F7" w:rsidP="004C50F7">
      <w:r w:rsidRPr="00DD7305">
        <w:t>如果不一致请使用</w:t>
      </w:r>
      <w:r w:rsidRPr="00DD7305">
        <w:t>“</w:t>
      </w:r>
      <w:proofErr w:type="spellStart"/>
      <w:r w:rsidRPr="009C03E6">
        <w:rPr>
          <w:b/>
        </w:rPr>
        <w:t>zypper</w:t>
      </w:r>
      <w:proofErr w:type="spellEnd"/>
      <w:r w:rsidRPr="009C03E6">
        <w:rPr>
          <w:b/>
        </w:rPr>
        <w:t xml:space="preserve"> update</w:t>
      </w:r>
      <w:r w:rsidRPr="00DD7305">
        <w:t>”</w:t>
      </w:r>
      <w:r w:rsidRPr="00DD7305">
        <w:t>命令同步进行系统更新，避免出现安装的</w:t>
      </w:r>
      <w:r w:rsidRPr="00DD7305">
        <w:t>ke</w:t>
      </w:r>
      <w:r w:rsidR="00D23183">
        <w:rPr>
          <w:rFonts w:hint="eastAsia"/>
        </w:rPr>
        <w:t>r</w:t>
      </w:r>
      <w:r w:rsidRPr="00DD7305">
        <w:t>nel</w:t>
      </w:r>
      <w:r w:rsidRPr="00DD7305">
        <w:t>开发包与内核默认版本不匹配而出现编译失败问题。</w:t>
      </w:r>
    </w:p>
    <w:p w14:paraId="701B286B" w14:textId="3DACB737" w:rsidR="004C50F7" w:rsidRDefault="004C50F7" w:rsidP="004C50F7">
      <w:pPr>
        <w:pStyle w:val="Fibocomzh3"/>
      </w:pPr>
      <w:r w:rsidRPr="00DD7305">
        <w:drawing>
          <wp:inline distT="0" distB="0" distL="0" distR="0" wp14:anchorId="00F6C6C9" wp14:editId="0C6B02DF">
            <wp:extent cx="4498848" cy="1212850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6"/>
                    <a:stretch/>
                  </pic:blipFill>
                  <pic:spPr bwMode="auto">
                    <a:xfrm>
                      <a:off x="0" y="0"/>
                      <a:ext cx="4500146" cy="12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D7BD2" w14:textId="4CCD5052" w:rsidR="004C50F7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10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同步更新系统</w:t>
      </w:r>
    </w:p>
    <w:tbl>
      <w:tblPr>
        <w:tblStyle w:val="af9"/>
        <w:tblW w:w="974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"/>
        <w:gridCol w:w="741"/>
        <w:gridCol w:w="247"/>
        <w:gridCol w:w="8507"/>
      </w:tblGrid>
      <w:tr w:rsidR="004C50F7" w14:paraId="2FC3FB2A" w14:textId="77777777" w:rsidTr="00347B67">
        <w:trPr>
          <w:trHeight w:val="1193"/>
        </w:trPr>
        <w:tc>
          <w:tcPr>
            <w:tcW w:w="247" w:type="dxa"/>
            <w:vAlign w:val="center"/>
          </w:tcPr>
          <w:p w14:paraId="7973A10A" w14:textId="77777777" w:rsidR="004C50F7" w:rsidRDefault="004C50F7" w:rsidP="00E30B47">
            <w:pPr>
              <w:jc w:val="center"/>
            </w:pPr>
          </w:p>
        </w:tc>
        <w:tc>
          <w:tcPr>
            <w:tcW w:w="741" w:type="dxa"/>
            <w:vAlign w:val="center"/>
          </w:tcPr>
          <w:p w14:paraId="63F604C7" w14:textId="77777777" w:rsidR="004C50F7" w:rsidRDefault="004C50F7" w:rsidP="00E30B47">
            <w:pPr>
              <w:jc w:val="center"/>
            </w:pPr>
            <w:r w:rsidRPr="00D8305D">
              <w:rPr>
                <w:noProof/>
              </w:rPr>
              <w:drawing>
                <wp:inline distT="0" distB="0" distL="0" distR="0" wp14:anchorId="0C8750BB" wp14:editId="3E30BA93">
                  <wp:extent cx="288000" cy="288000"/>
                  <wp:effectExtent l="0" t="0" r="0" b="0"/>
                  <wp:docPr id="92" name="图片 92" descr="C:\Users\Administrator\Desktop\图层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图层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" w:type="dxa"/>
            <w:tcBorders>
              <w:right w:val="single" w:sz="4" w:space="0" w:color="DDDDDD"/>
            </w:tcBorders>
            <w:vAlign w:val="center"/>
          </w:tcPr>
          <w:p w14:paraId="702221C7" w14:textId="77777777" w:rsidR="004C50F7" w:rsidRDefault="004C50F7" w:rsidP="00E30B47">
            <w:pPr>
              <w:jc w:val="center"/>
            </w:pPr>
          </w:p>
        </w:tc>
        <w:tc>
          <w:tcPr>
            <w:tcW w:w="8507" w:type="dxa"/>
            <w:tcBorders>
              <w:left w:val="single" w:sz="4" w:space="0" w:color="DDDDDD"/>
            </w:tcBorders>
            <w:vAlign w:val="center"/>
          </w:tcPr>
          <w:p w14:paraId="6876C72D" w14:textId="77777777" w:rsidR="004C50F7" w:rsidRPr="00FA7A9C" w:rsidRDefault="004C50F7" w:rsidP="00E30B47">
            <w:r w:rsidRPr="004C50F7">
              <w:rPr>
                <w:rFonts w:hint="eastAsia"/>
              </w:rPr>
              <w:t>上述工具安装完成后，请重启系统</w:t>
            </w:r>
            <w:r w:rsidRPr="00FA7A9C">
              <w:rPr>
                <w:rFonts w:hint="eastAsia"/>
              </w:rPr>
              <w:t>。</w:t>
            </w:r>
          </w:p>
        </w:tc>
      </w:tr>
    </w:tbl>
    <w:p w14:paraId="16034C1A" w14:textId="77777777" w:rsidR="00347B67" w:rsidRPr="00596546" w:rsidRDefault="00347B67" w:rsidP="00347B67">
      <w:pPr>
        <w:sectPr w:rsidR="00347B67" w:rsidRPr="00596546" w:rsidSect="00CC0A99">
          <w:headerReference w:type="default" r:id="rId34"/>
          <w:footerReference w:type="default" r:id="rId35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  <w:bookmarkStart w:id="76" w:name="_Toc19113233"/>
      <w:bookmarkStart w:id="77" w:name="_Toc43645328"/>
    </w:p>
    <w:p w14:paraId="4CEB0BF5" w14:textId="7C587621" w:rsidR="009A38C5" w:rsidRPr="001667DD" w:rsidRDefault="0040110C" w:rsidP="007619B6">
      <w:pPr>
        <w:pStyle w:val="1"/>
      </w:pPr>
      <w:bookmarkStart w:id="78" w:name="_Toc86747348"/>
      <w:r w:rsidRPr="001667DD">
        <w:lastRenderedPageBreak/>
        <w:t>集成</w:t>
      </w:r>
      <w:proofErr w:type="spellStart"/>
      <w:r w:rsidR="007619B6" w:rsidRPr="007619B6">
        <w:t>Fibocom</w:t>
      </w:r>
      <w:proofErr w:type="spellEnd"/>
      <w:r w:rsidRPr="001667DD">
        <w:t>模块option</w:t>
      </w:r>
      <w:bookmarkEnd w:id="76"/>
      <w:r w:rsidRPr="001667DD">
        <w:t>驱动信息</w:t>
      </w:r>
      <w:bookmarkEnd w:id="77"/>
      <w:bookmarkEnd w:id="78"/>
    </w:p>
    <w:p w14:paraId="70369144" w14:textId="2DC70ACA" w:rsidR="009A38C5" w:rsidRPr="00377003" w:rsidRDefault="0040110C" w:rsidP="00377003">
      <w:pPr>
        <w:pStyle w:val="2"/>
      </w:pPr>
      <w:bookmarkStart w:id="79" w:name="_Toc19113234"/>
      <w:bookmarkStart w:id="80" w:name="_Toc17455506"/>
      <w:bookmarkStart w:id="81" w:name="_Toc17826422"/>
      <w:bookmarkStart w:id="82" w:name="_Toc25568961"/>
      <w:bookmarkStart w:id="83" w:name="_Toc17455061"/>
      <w:bookmarkStart w:id="84" w:name="_Toc17455048"/>
      <w:bookmarkStart w:id="85" w:name="_Toc17970091"/>
      <w:bookmarkStart w:id="86" w:name="_Toc17968946"/>
      <w:bookmarkStart w:id="87" w:name="_Toc25568960"/>
      <w:bookmarkStart w:id="88" w:name="_Toc17826491"/>
      <w:bookmarkStart w:id="89" w:name="_Toc17455036"/>
      <w:bookmarkStart w:id="90" w:name="_Toc19113235"/>
      <w:bookmarkStart w:id="91" w:name="_Toc17275571"/>
      <w:bookmarkStart w:id="92" w:name="_Toc43645329"/>
      <w:bookmarkStart w:id="93" w:name="_Toc86747349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Pr="00377003">
        <w:t>配置Linux内核option</w:t>
      </w:r>
      <w:bookmarkEnd w:id="90"/>
      <w:bookmarkEnd w:id="91"/>
      <w:r w:rsidRPr="00377003">
        <w:t>串口驱动</w:t>
      </w:r>
      <w:bookmarkEnd w:id="92"/>
      <w:r w:rsidR="00FA7A9C" w:rsidRPr="003770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F5A234" wp14:editId="355C6EE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7BA7CA" id="直接连接符 70" o:spid="_x0000_s1026" style="position:absolute;left:0;text-align:lef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8NCAIAAEoEAAAOAAAAZHJzL2Uyb0RvYy54bWysVDuO2zAQ7QPkDgT7WJKR3TUEy1ussWny&#10;MfI5AE2RFgH+QHIt+RK5QIB0SZUyfW6TzTEyJGU53q0SpKFEzrw3856GWl4PSqI9c14Y3eBqVmLE&#10;NDWt0LsGf3h/+2yBkQ9Et0QazRp8YB5fr54+Wfa2ZnPTGdkyh4BE+7q3De5CsHVReNoxRfzMWKYh&#10;yI1TJMDW7YrWkR7YlSzmZXlZ9Ma11hnKvIfTdQ7iVeLnnNHwhnPPApINht5CWl1at3EtVktS7xyx&#10;naBjG+QfulBEaCg6Ua1JIOjOiUdUSlBnvOFhRo0qDOeCsqQB1FTlAzXvOmJZ0gLmeDvZ5P8fLX29&#10;3zgk2gZfgT2aKPhG95++//z45dePz7Def/uKIAI29dbXkH2jN27cebtxUfPAnYpPUIOGZO1hspYN&#10;AVE4vKwWi+cXFUb0GCtOQOt8eMGMQvGlwVLoqJrUZP/SBygGqceUeCw16mHW5ldlmdK8kaK9FVLG&#10;YJocdiMd2hP45ttdlXLknXpl2ny2uCgBmXmn9FTljCmWXBPfZZA/+LUJI0pqSI+GZAvSWzhIlrt7&#10;yzg4CqJz6alEJiKUMh2qiQmyI4xD/xNw1BUvwUnKOXDMj1CW5vxvwBMiVTY6TGAltHHZ1fPqYTi2&#10;zHP+0YGsO1qwNe0hDUeyBgY2eTperngj/twn+OkXsPoNAAD//wMAUEsDBBQABgAIAAAAIQDoXM5R&#10;2wAAAAQBAAAPAAAAZHJzL2Rvd25yZXYueG1sTI9BT8JAFITvJv6HzTPxBtsag1C6JcZEYqISQA4c&#10;H91H29h9W3a3UP+9qxc9TmYy802+GEwrzuR8Y1lBOk5AEJdWN1wp2H08j6YgfEDW2FomBV/kYVFc&#10;X+WYaXvhDZ23oRKxhH2GCuoQukxKX9Zk0I9tRxy9o3UGQ5SuktrhJZabVt4lyUQabDgu1NjRU03l&#10;57Y3Cpbv+/Tt9EL69bRZrtJ1RTOne6Vub4bHOYhAQ/gLww9+RIciMh1sz9qLVkE8EhSMUhDRnD3c&#10;T0AcfrUscvkfvvgGAAD//wMAUEsBAi0AFAAGAAgAAAAhALaDOJL+AAAA4QEAABMAAAAAAAAAAAAA&#10;AAAAAAAAAFtDb250ZW50X1R5cGVzXS54bWxQSwECLQAUAAYACAAAACEAOP0h/9YAAACUAQAACwAA&#10;AAAAAAAAAAAAAAAvAQAAX3JlbHMvLnJlbHNQSwECLQAUAAYACAAAACEAAVMvDQgCAABKBAAADgAA&#10;AAAAAAAAAAAAAAAuAgAAZHJzL2Uyb0RvYy54bWxQSwECLQAUAAYACAAAACEA6FzOUdsAAAAEAQAA&#10;DwAAAAAAAAAAAAAAAABiBAAAZHJzL2Rvd25yZXYueG1sUEsFBgAAAAAEAAQA8wAAAGoFAAAAAA==&#10;" strokecolor="#d8d8d8 [2732]" strokeweight="1pt">
                <v:stroke dashstyle="1 1"/>
              </v:line>
            </w:pict>
          </mc:Fallback>
        </mc:AlternateContent>
      </w:r>
      <w:bookmarkEnd w:id="93"/>
    </w:p>
    <w:p w14:paraId="6BFC68BC" w14:textId="3F9112A5" w:rsidR="009A38C5" w:rsidRPr="00A400B1" w:rsidRDefault="00347B67" w:rsidP="004C50F7">
      <w:pPr>
        <w:pStyle w:val="Fibocomzh1"/>
        <w:numPr>
          <w:ilvl w:val="0"/>
          <w:numId w:val="0"/>
        </w:numPr>
      </w:pPr>
      <w:proofErr w:type="spellStart"/>
      <w:r w:rsidRPr="00347B67">
        <w:rPr>
          <w:rFonts w:hint="eastAsia"/>
          <w:szCs w:val="21"/>
        </w:rPr>
        <w:t>F</w:t>
      </w:r>
      <w:r>
        <w:rPr>
          <w:szCs w:val="36"/>
        </w:rPr>
        <w:t>ibocom</w:t>
      </w:r>
      <w:proofErr w:type="spellEnd"/>
      <w:r w:rsidR="004C50F7" w:rsidRPr="004C50F7">
        <w:rPr>
          <w:rFonts w:cs="Times New Roman" w:hint="eastAsia"/>
        </w:rPr>
        <w:t>模块</w:t>
      </w:r>
      <w:r w:rsidR="004C50F7" w:rsidRPr="004C50F7">
        <w:rPr>
          <w:rFonts w:cs="Times New Roman" w:hint="eastAsia"/>
        </w:rPr>
        <w:t>Host</w:t>
      </w:r>
      <w:r w:rsidR="004C50F7" w:rsidRPr="004C50F7">
        <w:rPr>
          <w:rFonts w:cs="Times New Roman" w:hint="eastAsia"/>
        </w:rPr>
        <w:t>侧</w:t>
      </w:r>
      <w:r w:rsidR="004C50F7" w:rsidRPr="004C50F7">
        <w:rPr>
          <w:rFonts w:cs="Times New Roman" w:hint="eastAsia"/>
        </w:rPr>
        <w:t>option</w:t>
      </w:r>
      <w:r w:rsidR="004C50F7" w:rsidRPr="004C50F7">
        <w:rPr>
          <w:rFonts w:cs="Times New Roman" w:hint="eastAsia"/>
        </w:rPr>
        <w:t>驱动源码共包含</w:t>
      </w:r>
      <w:r w:rsidR="004C50F7" w:rsidRPr="004C50F7">
        <w:rPr>
          <w:rFonts w:cs="Times New Roman" w:hint="eastAsia"/>
        </w:rPr>
        <w:t>3</w:t>
      </w:r>
      <w:r w:rsidR="004C50F7" w:rsidRPr="004C50F7">
        <w:rPr>
          <w:rFonts w:cs="Times New Roman" w:hint="eastAsia"/>
        </w:rPr>
        <w:t>个文件，如下图所示，其中模块相关信息修改主要在</w:t>
      </w:r>
      <w:proofErr w:type="spellStart"/>
      <w:r w:rsidR="004C50F7" w:rsidRPr="004C50F7">
        <w:rPr>
          <w:rFonts w:cs="Times New Roman" w:hint="eastAsia"/>
        </w:rPr>
        <w:t>option.c</w:t>
      </w:r>
      <w:proofErr w:type="spellEnd"/>
      <w:r w:rsidR="004C50F7" w:rsidRPr="004C50F7">
        <w:rPr>
          <w:rFonts w:cs="Times New Roman" w:hint="eastAsia"/>
        </w:rPr>
        <w:t>中完成。</w:t>
      </w:r>
    </w:p>
    <w:p w14:paraId="04872095" w14:textId="100B541A" w:rsidR="00FA7A9C" w:rsidRDefault="004C50F7" w:rsidP="004C50F7">
      <w:pPr>
        <w:pStyle w:val="Fibocomzh3"/>
      </w:pPr>
      <w:r w:rsidRPr="00DD7305">
        <w:rPr>
          <w:rFonts w:eastAsiaTheme="minorEastAsia"/>
        </w:rPr>
        <w:drawing>
          <wp:inline distT="0" distB="0" distL="0" distR="0" wp14:anchorId="03F2C528" wp14:editId="13824A6E">
            <wp:extent cx="4579200" cy="619200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B8D3" w14:textId="66C2C01A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11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option驱动源码</w:t>
      </w:r>
    </w:p>
    <w:p w14:paraId="21AC1435" w14:textId="5F91028C" w:rsidR="009A38C5" w:rsidRPr="00377003" w:rsidRDefault="0040110C" w:rsidP="00377003">
      <w:pPr>
        <w:pStyle w:val="2"/>
      </w:pPr>
      <w:bookmarkStart w:id="94" w:name="_Toc17275572"/>
      <w:bookmarkStart w:id="95" w:name="_Toc19113236"/>
      <w:bookmarkStart w:id="96" w:name="_Toc43645330"/>
      <w:bookmarkStart w:id="97" w:name="_Toc86747350"/>
      <w:r w:rsidRPr="00377003">
        <w:t>添加</w:t>
      </w:r>
      <w:proofErr w:type="spellStart"/>
      <w:r w:rsidR="007619B6" w:rsidRPr="00377003">
        <w:t>Fibocom</w:t>
      </w:r>
      <w:proofErr w:type="spellEnd"/>
      <w:r w:rsidRPr="00377003">
        <w:t>模块VID/PID</w:t>
      </w:r>
      <w:bookmarkEnd w:id="94"/>
      <w:bookmarkEnd w:id="95"/>
      <w:r w:rsidRPr="00377003">
        <w:t>信息</w:t>
      </w:r>
      <w:bookmarkEnd w:id="96"/>
      <w:bookmarkEnd w:id="97"/>
    </w:p>
    <w:p w14:paraId="5101E181" w14:textId="5A2BDD50" w:rsidR="001220C4" w:rsidRDefault="004C50F7" w:rsidP="001220C4">
      <w:pPr>
        <w:pStyle w:val="Fibocomzh1"/>
        <w:numPr>
          <w:ilvl w:val="0"/>
          <w:numId w:val="26"/>
        </w:numPr>
      </w:pPr>
      <w:r>
        <w:rPr>
          <w:rFonts w:hint="eastAsia"/>
        </w:rPr>
        <w:t>打</w:t>
      </w:r>
      <w:r w:rsidRPr="004C50F7">
        <w:rPr>
          <w:rFonts w:hint="eastAsia"/>
        </w:rPr>
        <w:t>开</w:t>
      </w:r>
      <w:proofErr w:type="spellStart"/>
      <w:r w:rsidRPr="004C50F7">
        <w:rPr>
          <w:rFonts w:hint="eastAsia"/>
        </w:rPr>
        <w:t>option.c</w:t>
      </w:r>
      <w:proofErr w:type="spellEnd"/>
      <w:r w:rsidRPr="004C50F7">
        <w:rPr>
          <w:rFonts w:hint="eastAsia"/>
        </w:rPr>
        <w:t>，在命令行状态下查找是否存在</w:t>
      </w:r>
      <w:r w:rsidR="00D3253F">
        <w:t>FIBOCOM</w:t>
      </w:r>
      <w:r w:rsidR="00D3253F" w:rsidRPr="0095429F">
        <w:t>_VENDOR_ID</w:t>
      </w:r>
      <w:r w:rsidRPr="004C50F7">
        <w:rPr>
          <w:rFonts w:hint="eastAsia"/>
        </w:rPr>
        <w:t>宏定义，</w:t>
      </w:r>
      <w:r w:rsidR="0067755A">
        <w:rPr>
          <w:rFonts w:hint="eastAsia"/>
        </w:rPr>
        <w:t>如</w:t>
      </w:r>
      <w:r w:rsidR="001220C4">
        <w:rPr>
          <w:rFonts w:hint="eastAsia"/>
        </w:rPr>
        <w:t>果不存在根据以下步骤进行添加。</w:t>
      </w:r>
    </w:p>
    <w:p w14:paraId="503503C1" w14:textId="77777777" w:rsidR="001220C4" w:rsidRDefault="001220C4" w:rsidP="001220C4">
      <w:pPr>
        <w:pStyle w:val="Fibocomzh0"/>
        <w:ind w:left="420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CDDE08D" wp14:editId="06FC481C">
            <wp:simplePos x="0" y="0"/>
            <wp:positionH relativeFrom="column">
              <wp:posOffset>227388</wp:posOffset>
            </wp:positionH>
            <wp:positionV relativeFrom="paragraph">
              <wp:posOffset>308676</wp:posOffset>
            </wp:positionV>
            <wp:extent cx="5380355" cy="1028065"/>
            <wp:effectExtent l="0" t="0" r="0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首先在命令行输入</w:t>
      </w:r>
      <w:proofErr w:type="spellStart"/>
      <w:r w:rsidRPr="009C03E6">
        <w:rPr>
          <w:rFonts w:hint="eastAsia"/>
          <w:b/>
        </w:rPr>
        <w:t>lsusb</w:t>
      </w:r>
      <w:proofErr w:type="spellEnd"/>
      <w:r>
        <w:rPr>
          <w:rFonts w:hint="eastAsia"/>
        </w:rPr>
        <w:t>查询模块</w:t>
      </w:r>
      <w:r>
        <w:t>VID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信息，如下所示，模块信息为</w:t>
      </w:r>
      <w:r w:rsidRPr="0095429F">
        <w:t>2CB7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104</w:t>
      </w:r>
    </w:p>
    <w:p w14:paraId="70178031" w14:textId="6513E89D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12</w:t>
      </w:r>
      <w:r w:rsidRPr="00AB74E3">
        <w:fldChar w:fldCharType="end"/>
      </w:r>
      <w:r w:rsidRPr="00AB74E3">
        <w:t xml:space="preserve">. </w:t>
      </w:r>
      <w:proofErr w:type="spellStart"/>
      <w:r w:rsidRPr="009C03E6">
        <w:rPr>
          <w:rFonts w:hint="eastAsia"/>
        </w:rPr>
        <w:t>lsusb</w:t>
      </w:r>
      <w:proofErr w:type="spellEnd"/>
      <w:r w:rsidRPr="009C03E6">
        <w:rPr>
          <w:rFonts w:hint="eastAsia"/>
        </w:rPr>
        <w:t>查询模块信息</w:t>
      </w:r>
    </w:p>
    <w:p w14:paraId="098339A8" w14:textId="77777777" w:rsidR="001220C4" w:rsidRPr="0095429F" w:rsidRDefault="001220C4" w:rsidP="001220C4">
      <w:pPr>
        <w:pStyle w:val="Fibocomzh0"/>
        <w:ind w:left="420"/>
      </w:pPr>
      <w:r w:rsidRPr="0095429F">
        <w:t>参考如下代码定义</w:t>
      </w:r>
      <w:proofErr w:type="spellStart"/>
      <w:r w:rsidRPr="007619B6">
        <w:t>Fibocom</w:t>
      </w:r>
      <w:proofErr w:type="spellEnd"/>
      <w:r>
        <w:t xml:space="preserve"> </w:t>
      </w:r>
      <w:r w:rsidRPr="0095429F">
        <w:t>Vendor ID</w:t>
      </w:r>
      <w:r w:rsidRPr="0095429F">
        <w:t>宏：</w:t>
      </w:r>
      <w:r w:rsidRPr="0095429F">
        <w:t xml:space="preserve">#define </w:t>
      </w:r>
      <w:r>
        <w:t>FIBOCOM</w:t>
      </w:r>
      <w:r w:rsidRPr="0095429F">
        <w:t>_VENDOR_ID 0x2CB7</w:t>
      </w:r>
    </w:p>
    <w:p w14:paraId="51D14EEA" w14:textId="30351A3D" w:rsidR="004C50F7" w:rsidRDefault="004C50F7" w:rsidP="004C50F7">
      <w:pPr>
        <w:pStyle w:val="Fibocomzh3"/>
      </w:pPr>
      <w:r w:rsidRPr="00DD7305">
        <w:rPr>
          <w:rFonts w:eastAsiaTheme="minorEastAsia"/>
          <w:color w:val="000000" w:themeColor="text1"/>
        </w:rPr>
        <w:drawing>
          <wp:inline distT="0" distB="0" distL="0" distR="0" wp14:anchorId="003C764C" wp14:editId="2A92F6CF">
            <wp:extent cx="4579200" cy="6732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6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81F5" w14:textId="3D3DF7DE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Pr="00AB74E3">
        <w:fldChar w:fldCharType="begin"/>
      </w:r>
      <w:r w:rsidRPr="00AB74E3">
        <w:instrText xml:space="preserve"> </w:instrText>
      </w:r>
      <w:r w:rsidRPr="00AB74E3">
        <w:rPr>
          <w:rFonts w:hint="eastAsia"/>
        </w:rPr>
        <w:instrText>SEQ 图 \* ARABIC</w:instrText>
      </w:r>
      <w:r w:rsidRPr="00AB74E3">
        <w:instrText xml:space="preserve"> </w:instrText>
      </w:r>
      <w:r w:rsidRPr="00AB74E3">
        <w:fldChar w:fldCharType="separate"/>
      </w:r>
      <w:r w:rsidR="000D3B46">
        <w:rPr>
          <w:noProof/>
        </w:rPr>
        <w:t>13</w:t>
      </w:r>
      <w:r w:rsidRPr="00AB74E3">
        <w:fldChar w:fldCharType="end"/>
      </w:r>
      <w:r w:rsidRPr="00AB74E3">
        <w:t xml:space="preserve">. </w:t>
      </w:r>
      <w:r w:rsidRPr="009C03E6">
        <w:rPr>
          <w:rFonts w:hint="eastAsia"/>
        </w:rPr>
        <w:t>宏定义FIBOCOM_VENDOR_ID 0x2CB7</w:t>
      </w:r>
    </w:p>
    <w:p w14:paraId="15B0CA99" w14:textId="7C227E96" w:rsidR="00197FFB" w:rsidRDefault="0040110C" w:rsidP="001220C4">
      <w:pPr>
        <w:pStyle w:val="Fibocomzh1"/>
      </w:pPr>
      <w:r w:rsidRPr="0095429F">
        <w:t>在源码中找到</w:t>
      </w:r>
      <w:proofErr w:type="spellStart"/>
      <w:r w:rsidRPr="0095429F">
        <w:t>option_ids</w:t>
      </w:r>
      <w:proofErr w:type="spellEnd"/>
      <w:r w:rsidRPr="0095429F">
        <w:t>数组，</w:t>
      </w:r>
      <w:r w:rsidR="004C50F7" w:rsidRPr="004C50F7">
        <w:rPr>
          <w:rFonts w:hint="eastAsia"/>
        </w:rPr>
        <w:t>在数组中添加</w:t>
      </w:r>
      <w:proofErr w:type="spellStart"/>
      <w:r w:rsidR="00347B67" w:rsidRPr="00347B67">
        <w:rPr>
          <w:rFonts w:hint="eastAsia"/>
          <w:szCs w:val="21"/>
        </w:rPr>
        <w:t>F</w:t>
      </w:r>
      <w:r w:rsidR="00347B67">
        <w:rPr>
          <w:szCs w:val="36"/>
        </w:rPr>
        <w:t>ibocom</w:t>
      </w:r>
      <w:proofErr w:type="spellEnd"/>
      <w:r w:rsidR="004C50F7" w:rsidRPr="004C50F7">
        <w:rPr>
          <w:rFonts w:hint="eastAsia"/>
        </w:rPr>
        <w:t>模块的</w:t>
      </w:r>
      <w:r w:rsidR="004C50F7" w:rsidRPr="004C50F7">
        <w:rPr>
          <w:rFonts w:hint="eastAsia"/>
        </w:rPr>
        <w:t>VID(0x2CB7)</w:t>
      </w:r>
      <w:r w:rsidR="004C50F7" w:rsidRPr="004C50F7">
        <w:rPr>
          <w:rFonts w:hint="eastAsia"/>
        </w:rPr>
        <w:t>和</w:t>
      </w:r>
      <w:r w:rsidR="001220C4">
        <w:rPr>
          <w:rFonts w:hint="eastAsia"/>
        </w:rPr>
        <w:t>PID(0x010</w:t>
      </w:r>
      <w:r w:rsidR="001220C4">
        <w:t>4</w:t>
      </w:r>
      <w:r w:rsidR="004C50F7" w:rsidRPr="004C50F7">
        <w:rPr>
          <w:rFonts w:hint="eastAsia"/>
        </w:rPr>
        <w:t>)</w:t>
      </w:r>
      <w:r w:rsidR="004C50F7" w:rsidRPr="004C50F7">
        <w:rPr>
          <w:rFonts w:hint="eastAsia"/>
        </w:rPr>
        <w:t>，如下代码示例</w:t>
      </w:r>
      <w:r w:rsidRPr="0095429F">
        <w:t>：</w:t>
      </w:r>
    </w:p>
    <w:p w14:paraId="2B071104" w14:textId="77777777" w:rsidR="001220C4" w:rsidRDefault="001220C4" w:rsidP="001220C4">
      <w:pPr>
        <w:pStyle w:val="Fibocomzhf5"/>
        <w:rPr>
          <w:lang w:val="pt-PT"/>
        </w:rPr>
      </w:pPr>
      <w:r w:rsidRPr="00911A0A">
        <w:rPr>
          <w:lang w:val="pt-PT"/>
        </w:rPr>
        <w:lastRenderedPageBreak/>
        <w:t>static const struct usb_device_id option_ids[</w:t>
      </w:r>
      <w:r>
        <w:rPr>
          <w:lang w:val="pt-PT"/>
        </w:rPr>
        <w:t xml:space="preserve"> </w:t>
      </w:r>
      <w:r w:rsidRPr="00911A0A">
        <w:rPr>
          <w:lang w:val="pt-PT"/>
        </w:rPr>
        <w:t>] = {</w:t>
      </w:r>
    </w:p>
    <w:p w14:paraId="5AE3025E" w14:textId="6DF75484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>//</w:t>
      </w:r>
      <w:r w:rsidR="007619B6">
        <w:rPr>
          <w:lang w:val="pt-PT"/>
        </w:rPr>
        <w:t>Fibocom</w:t>
      </w:r>
      <w:r w:rsidRPr="00096381">
        <w:rPr>
          <w:lang w:val="pt-PT"/>
        </w:rPr>
        <w:t xml:space="preserve"> begin</w:t>
      </w:r>
    </w:p>
    <w:p w14:paraId="51DEACE9" w14:textId="76AF21D2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0x0104) },</w:t>
      </w:r>
    </w:p>
    <w:p w14:paraId="669C3B89" w14:textId="2EC42B36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0x0105) },</w:t>
      </w:r>
    </w:p>
    <w:p w14:paraId="12A4EF42" w14:textId="2B05EF8D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0x0106) },</w:t>
      </w:r>
    </w:p>
    <w:p w14:paraId="5C7B6D73" w14:textId="7BF5EB48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0x0107) },</w:t>
      </w:r>
    </w:p>
    <w:p w14:paraId="0622B0A5" w14:textId="333E1583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0x0108) },</w:t>
      </w:r>
    </w:p>
    <w:p w14:paraId="7BDF5193" w14:textId="012CBF03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0x0109) },</w:t>
      </w:r>
    </w:p>
    <w:p w14:paraId="414977FA" w14:textId="58E60F05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0x010A) },</w:t>
      </w:r>
    </w:p>
    <w:p w14:paraId="3A8C8A29" w14:textId="4C8B1344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</w:t>
      </w:r>
      <w:r w:rsidR="007619B6">
        <w:rPr>
          <w:lang w:val="pt-PT"/>
        </w:rPr>
        <w:t>FIBOCOM</w:t>
      </w:r>
      <w:r w:rsidRPr="00096381">
        <w:rPr>
          <w:lang w:val="pt-PT"/>
        </w:rPr>
        <w:t>_VENDOR_ID, 0x010B) },</w:t>
      </w:r>
    </w:p>
    <w:p w14:paraId="3C9D26A7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USB_DEVICE(NODECOM_VENDOR_ID, 0x1000) },</w:t>
      </w:r>
    </w:p>
    <w:p w14:paraId="73E0B3C0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USB_DEVICE(NODECOM_VENDOR_ID, 0x1001) },</w:t>
      </w:r>
    </w:p>
    <w:p w14:paraId="0E5CB9D9" w14:textId="77777777" w:rsidR="00442336" w:rsidRPr="00CE5938" w:rsidRDefault="00442336" w:rsidP="001220C4">
      <w:pPr>
        <w:pStyle w:val="Fibocomzhf5"/>
        <w:ind w:firstLine="420"/>
        <w:rPr>
          <w:lang w:val="pt-PT"/>
        </w:rPr>
      </w:pPr>
      <w:r w:rsidRPr="00CE5938">
        <w:rPr>
          <w:lang w:val="pt-PT"/>
        </w:rPr>
        <w:t>{ USB_DEVICE(NODECOM_VENDOR_ID, 0x0110) },</w:t>
      </w:r>
    </w:p>
    <w:p w14:paraId="16527F4B" w14:textId="77777777" w:rsidR="00442336" w:rsidRPr="00CE5938" w:rsidRDefault="00442336" w:rsidP="001220C4">
      <w:pPr>
        <w:pStyle w:val="Fibocomzhf5"/>
        <w:ind w:firstLine="420"/>
        <w:rPr>
          <w:lang w:val="pt-PT"/>
        </w:rPr>
      </w:pPr>
      <w:r w:rsidRPr="00CE5938">
        <w:rPr>
          <w:lang w:val="pt-PT"/>
        </w:rPr>
        <w:t>{ USB_DEVICE(NODECOM_VENDOR_ID, 0x0111) },</w:t>
      </w:r>
    </w:p>
    <w:p w14:paraId="75EA2254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0x9025) },</w:t>
      </w:r>
    </w:p>
    <w:p w14:paraId="3233F8A9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0x90DB) },</w:t>
      </w:r>
    </w:p>
    <w:p w14:paraId="0ED746E3" w14:textId="3F2E8446" w:rsidR="00442336" w:rsidRPr="00096381" w:rsidRDefault="001220C4" w:rsidP="00FA7A9C">
      <w:pPr>
        <w:pStyle w:val="Fibocomzhf5"/>
        <w:rPr>
          <w:lang w:val="pt-PT"/>
        </w:rPr>
      </w:pPr>
      <w:r>
        <w:rPr>
          <w:lang w:val="pt-PT"/>
        </w:rPr>
        <w:tab/>
        <w:t>{ USB_DEVICE(0x2C7C, 0x0104</w:t>
      </w:r>
      <w:r>
        <w:rPr>
          <w:rFonts w:hint="eastAsia"/>
          <w:lang w:val="pt-PT"/>
        </w:rPr>
        <w:t>)</w:t>
      </w:r>
      <w:r>
        <w:rPr>
          <w:lang w:val="pt-PT"/>
        </w:rPr>
        <w:t xml:space="preserve"> }</w:t>
      </w:r>
      <w:r>
        <w:rPr>
          <w:rFonts w:hint="eastAsia"/>
          <w:lang w:val="pt-PT"/>
        </w:rPr>
        <w:t>,</w:t>
      </w:r>
    </w:p>
    <w:p w14:paraId="73C71D9F" w14:textId="548DCCA1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>//</w:t>
      </w:r>
      <w:r w:rsidR="007619B6">
        <w:rPr>
          <w:lang w:val="pt-PT"/>
        </w:rPr>
        <w:t>FIBOCOM</w:t>
      </w:r>
      <w:r w:rsidRPr="00096381">
        <w:rPr>
          <w:lang w:val="pt-PT"/>
        </w:rPr>
        <w:t xml:space="preserve"> DUMP</w:t>
      </w:r>
    </w:p>
    <w:p w14:paraId="38C84E94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0x0104) },</w:t>
      </w:r>
    </w:p>
    <w:p w14:paraId="777B5A4E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0x0105) },</w:t>
      </w:r>
    </w:p>
    <w:p w14:paraId="52445AAC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0x0106) },</w:t>
      </w:r>
    </w:p>
    <w:p w14:paraId="23574789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0x0107) },</w:t>
      </w:r>
    </w:p>
    <w:p w14:paraId="66601E72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0x0108) },</w:t>
      </w:r>
    </w:p>
    <w:p w14:paraId="107CE6CA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0x0109) },</w:t>
      </w:r>
    </w:p>
    <w:p w14:paraId="22AE9206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0x010A) },</w:t>
      </w:r>
    </w:p>
    <w:p w14:paraId="1E24C454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0x010B) },</w:t>
      </w:r>
    </w:p>
    <w:p w14:paraId="038C7D52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0x900E) },</w:t>
      </w:r>
    </w:p>
    <w:p w14:paraId="3FB06C1C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0x0110) },</w:t>
      </w:r>
    </w:p>
    <w:p w14:paraId="6E304649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0x0111) },</w:t>
      </w:r>
    </w:p>
    <w:p w14:paraId="4D054FBC" w14:textId="3B72E7BD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//</w:t>
      </w:r>
      <w:r w:rsidR="007619B6">
        <w:rPr>
          <w:lang w:val="pt-PT"/>
        </w:rPr>
        <w:t>FIBOCOM</w:t>
      </w:r>
      <w:r w:rsidRPr="00096381">
        <w:rPr>
          <w:lang w:val="pt-PT"/>
        </w:rPr>
        <w:t xml:space="preserve"> DOWNLOAD</w:t>
      </w:r>
    </w:p>
    <w:p w14:paraId="5FD0CAD1" w14:textId="77777777" w:rsidR="00442336" w:rsidRPr="00096381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ab/>
        <w:t>{ USB_DEVICE(QUALCOMM_VENDOR_ID, 0x9008) },</w:t>
      </w:r>
      <w:r w:rsidRPr="00096381">
        <w:rPr>
          <w:lang w:val="pt-PT"/>
        </w:rPr>
        <w:tab/>
      </w:r>
    </w:p>
    <w:p w14:paraId="6801A6DD" w14:textId="71F788CE" w:rsidR="00442336" w:rsidRDefault="00442336" w:rsidP="00FA7A9C">
      <w:pPr>
        <w:pStyle w:val="Fibocomzhf5"/>
        <w:rPr>
          <w:lang w:val="pt-PT"/>
        </w:rPr>
      </w:pPr>
      <w:r w:rsidRPr="00096381">
        <w:rPr>
          <w:lang w:val="pt-PT"/>
        </w:rPr>
        <w:t>//</w:t>
      </w:r>
      <w:r w:rsidR="007619B6">
        <w:rPr>
          <w:lang w:val="pt-PT"/>
        </w:rPr>
        <w:t>Fibocom</w:t>
      </w:r>
      <w:r w:rsidRPr="00096381">
        <w:rPr>
          <w:lang w:val="pt-PT"/>
        </w:rPr>
        <w:t xml:space="preserve"> end</w:t>
      </w:r>
    </w:p>
    <w:p w14:paraId="19637592" w14:textId="77777777" w:rsidR="001220C4" w:rsidRPr="00911A0A" w:rsidRDefault="001220C4" w:rsidP="001220C4">
      <w:pPr>
        <w:pStyle w:val="Fibocomzh1"/>
        <w:rPr>
          <w:lang w:val="pt-PT"/>
        </w:rPr>
      </w:pPr>
      <w:r w:rsidRPr="0095429F">
        <w:t>在</w:t>
      </w:r>
      <w:r w:rsidRPr="001220C4">
        <w:rPr>
          <w:lang w:val="pt-PT"/>
        </w:rPr>
        <w:t>USB</w:t>
      </w:r>
      <w:r w:rsidRPr="0095429F">
        <w:t>串口驱动中</w:t>
      </w:r>
      <w:r w:rsidRPr="001220C4">
        <w:rPr>
          <w:lang w:val="pt-PT"/>
        </w:rPr>
        <w:t>，</w:t>
      </w:r>
      <w:r>
        <w:rPr>
          <w:rFonts w:hint="eastAsia"/>
          <w:lang w:val="pt-PT"/>
        </w:rPr>
        <w:t>需要过滤</w:t>
      </w:r>
      <w:r>
        <w:rPr>
          <w:rFonts w:hint="eastAsia"/>
          <w:lang w:val="pt-PT"/>
        </w:rPr>
        <w:t>R</w:t>
      </w:r>
      <w:r>
        <w:rPr>
          <w:lang w:val="pt-PT"/>
        </w:rPr>
        <w:t>MNET</w:t>
      </w:r>
      <w:r>
        <w:rPr>
          <w:lang w:val="pt-PT"/>
        </w:rPr>
        <w:t>、</w:t>
      </w:r>
      <w:r>
        <w:rPr>
          <w:rFonts w:hint="eastAsia"/>
          <w:lang w:val="pt-PT"/>
        </w:rPr>
        <w:t>A</w:t>
      </w:r>
      <w:r>
        <w:rPr>
          <w:lang w:val="pt-PT"/>
        </w:rPr>
        <w:t>DB</w:t>
      </w:r>
      <w:r>
        <w:rPr>
          <w:lang w:val="pt-PT"/>
        </w:rPr>
        <w:t>、</w:t>
      </w:r>
      <w:r>
        <w:rPr>
          <w:lang w:val="pt-PT"/>
        </w:rPr>
        <w:t>ECM</w:t>
      </w:r>
      <w:r>
        <w:rPr>
          <w:lang w:val="pt-PT"/>
        </w:rPr>
        <w:t>等接口，操作步骤如下。</w:t>
      </w:r>
    </w:p>
    <w:p w14:paraId="56C70805" w14:textId="4B930961" w:rsidR="001220C4" w:rsidRDefault="001220C4" w:rsidP="00CD19F7">
      <w:pPr>
        <w:pStyle w:val="Fibocomzh0"/>
        <w:numPr>
          <w:ilvl w:val="0"/>
          <w:numId w:val="31"/>
        </w:numPr>
        <w:ind w:firstLine="0"/>
        <w:rPr>
          <w:lang w:val="pt-PT"/>
        </w:rPr>
      </w:pPr>
      <w:r w:rsidRPr="001220C4">
        <w:rPr>
          <w:rFonts w:hint="eastAsia"/>
          <w:lang w:val="pt-PT"/>
        </w:rPr>
        <w:lastRenderedPageBreak/>
        <w:t>查询模块对应</w:t>
      </w:r>
      <w:r w:rsidRPr="001220C4">
        <w:rPr>
          <w:rFonts w:hint="eastAsia"/>
          <w:lang w:val="pt-PT"/>
        </w:rPr>
        <w:t>A</w:t>
      </w:r>
      <w:r w:rsidRPr="001220C4">
        <w:rPr>
          <w:lang w:val="pt-PT"/>
        </w:rPr>
        <w:t>T</w:t>
      </w:r>
      <w:r w:rsidRPr="001220C4">
        <w:rPr>
          <w:rFonts w:hint="eastAsia"/>
          <w:lang w:val="pt-PT"/>
        </w:rPr>
        <w:t>手册的</w:t>
      </w:r>
      <w:r w:rsidRPr="001220C4">
        <w:rPr>
          <w:rFonts w:hint="eastAsia"/>
          <w:lang w:val="pt-PT"/>
        </w:rPr>
        <w:t>+</w:t>
      </w:r>
      <w:r w:rsidRPr="001220C4">
        <w:rPr>
          <w:lang w:val="pt-PT"/>
        </w:rPr>
        <w:t>GTUSBMODE</w:t>
      </w:r>
      <w:r w:rsidRPr="001220C4">
        <w:rPr>
          <w:rFonts w:hint="eastAsia"/>
          <w:lang w:val="pt-PT"/>
        </w:rPr>
        <w:t>命令部分，支持</w:t>
      </w:r>
      <w:r w:rsidRPr="001220C4">
        <w:rPr>
          <w:lang w:val="pt-PT"/>
        </w:rPr>
        <w:t>RMNET</w:t>
      </w:r>
      <w:r w:rsidR="00EA3498">
        <w:rPr>
          <w:rFonts w:hint="eastAsia"/>
          <w:lang w:val="pt-PT"/>
        </w:rPr>
        <w:t>拨号的模式有几种，分别对应那个端口，如下</w:t>
      </w:r>
      <w:r w:rsidRPr="001220C4">
        <w:rPr>
          <w:rFonts w:hint="eastAsia"/>
          <w:lang w:val="pt-PT"/>
        </w:rPr>
        <w:t>所示，参考</w:t>
      </w:r>
      <w:r w:rsidR="0041419E">
        <w:rPr>
          <w:rFonts w:hint="eastAsia"/>
          <w:lang w:val="pt-PT"/>
        </w:rPr>
        <w:t>F</w:t>
      </w:r>
      <w:r w:rsidR="0041419E">
        <w:rPr>
          <w:lang w:val="pt-PT"/>
        </w:rPr>
        <w:t>G150</w:t>
      </w:r>
      <w:r w:rsidR="0041419E">
        <w:rPr>
          <w:rFonts w:hint="eastAsia"/>
          <w:lang w:val="pt-PT"/>
        </w:rPr>
        <w:t>系列</w:t>
      </w:r>
      <w:r w:rsidR="0041419E">
        <w:rPr>
          <w:rFonts w:hint="eastAsia"/>
          <w:lang w:val="pt-PT"/>
        </w:rPr>
        <w:t>A</w:t>
      </w:r>
      <w:r w:rsidR="0041419E">
        <w:rPr>
          <w:lang w:val="pt-PT"/>
        </w:rPr>
        <w:t>T</w:t>
      </w:r>
      <w:r w:rsidR="0041419E">
        <w:rPr>
          <w:rFonts w:hint="eastAsia"/>
          <w:lang w:val="pt-PT"/>
        </w:rPr>
        <w:t>手册</w:t>
      </w:r>
      <w:r w:rsidRPr="001220C4">
        <w:rPr>
          <w:rFonts w:hint="eastAsia"/>
          <w:lang w:val="pt-PT"/>
        </w:rPr>
        <w:t>，支持</w:t>
      </w:r>
      <w:r w:rsidRPr="001220C4">
        <w:rPr>
          <w:rFonts w:hint="eastAsia"/>
          <w:lang w:val="pt-PT"/>
        </w:rPr>
        <w:t>R</w:t>
      </w:r>
      <w:r w:rsidRPr="001220C4">
        <w:rPr>
          <w:lang w:val="pt-PT"/>
        </w:rPr>
        <w:t>MNET</w:t>
      </w:r>
      <w:r w:rsidRPr="001220C4">
        <w:rPr>
          <w:rFonts w:hint="eastAsia"/>
          <w:lang w:val="pt-PT"/>
        </w:rPr>
        <w:t>拨号的模式有</w:t>
      </w:r>
      <w:r w:rsidRPr="001220C4">
        <w:rPr>
          <w:rFonts w:hint="eastAsia"/>
          <w:lang w:val="pt-PT"/>
        </w:rPr>
        <w:t>1</w:t>
      </w:r>
      <w:r w:rsidRPr="001220C4">
        <w:rPr>
          <w:lang w:val="pt-PT"/>
        </w:rPr>
        <w:t>7</w:t>
      </w:r>
      <w:r w:rsidRPr="001220C4">
        <w:rPr>
          <w:rFonts w:hint="eastAsia"/>
          <w:lang w:val="pt-PT"/>
        </w:rPr>
        <w:t>,2</w:t>
      </w:r>
      <w:r w:rsidRPr="001220C4">
        <w:rPr>
          <w:lang w:val="pt-PT"/>
        </w:rPr>
        <w:t>2</w:t>
      </w:r>
      <w:r w:rsidRPr="001220C4">
        <w:rPr>
          <w:rFonts w:hint="eastAsia"/>
          <w:lang w:val="pt-PT"/>
        </w:rPr>
        <w:t>,3</w:t>
      </w:r>
      <w:r w:rsidRPr="001220C4">
        <w:rPr>
          <w:lang w:val="pt-PT"/>
        </w:rPr>
        <w:t>2</w:t>
      </w:r>
      <w:r w:rsidRPr="001220C4">
        <w:rPr>
          <w:rFonts w:hint="eastAsia"/>
          <w:lang w:val="pt-PT"/>
        </w:rPr>
        <w:t>，分别对应从</w:t>
      </w:r>
      <w:r w:rsidRPr="001220C4">
        <w:rPr>
          <w:rFonts w:hint="eastAsia"/>
          <w:lang w:val="pt-PT"/>
        </w:rPr>
        <w:t>0</w:t>
      </w:r>
      <w:r w:rsidRPr="001220C4">
        <w:rPr>
          <w:rFonts w:hint="eastAsia"/>
          <w:lang w:val="pt-PT"/>
        </w:rPr>
        <w:t>开始的</w:t>
      </w:r>
      <w:r w:rsidRPr="001220C4">
        <w:rPr>
          <w:rFonts w:hint="eastAsia"/>
          <w:lang w:val="pt-PT"/>
        </w:rPr>
        <w:t>4</w:t>
      </w:r>
      <w:r w:rsidRPr="001220C4">
        <w:rPr>
          <w:rFonts w:hint="eastAsia"/>
          <w:lang w:val="pt-PT"/>
        </w:rPr>
        <w:t>号端口，</w:t>
      </w:r>
      <w:r w:rsidRPr="001220C4">
        <w:rPr>
          <w:rFonts w:hint="eastAsia"/>
          <w:lang w:val="pt-PT"/>
        </w:rPr>
        <w:t>2</w:t>
      </w:r>
      <w:r w:rsidRPr="001220C4">
        <w:rPr>
          <w:rFonts w:hint="eastAsia"/>
          <w:lang w:val="pt-PT"/>
        </w:rPr>
        <w:t>号端口和</w:t>
      </w:r>
      <w:r w:rsidRPr="001220C4">
        <w:rPr>
          <w:rFonts w:hint="eastAsia"/>
          <w:lang w:val="pt-PT"/>
        </w:rPr>
        <w:t>4</w:t>
      </w:r>
      <w:r w:rsidRPr="001220C4">
        <w:rPr>
          <w:rFonts w:hint="eastAsia"/>
          <w:lang w:val="pt-PT"/>
        </w:rPr>
        <w:t>端口。</w:t>
      </w:r>
    </w:p>
    <w:p w14:paraId="6B084E21" w14:textId="77777777" w:rsidR="00EA3498" w:rsidRPr="00EA3498" w:rsidRDefault="00EA3498" w:rsidP="00EA3498">
      <w:r w:rsidRPr="00EA3498">
        <w:t>&lt;</w:t>
      </w:r>
      <w:proofErr w:type="gramStart"/>
      <w:r w:rsidRPr="00EA3498">
        <w:t>mode</w:t>
      </w:r>
      <w:proofErr w:type="gramEnd"/>
      <w:r w:rsidRPr="00EA3498">
        <w:t>&gt;: integer type and supported mode depends on the target device and they may be as below, default value is 32:</w:t>
      </w:r>
    </w:p>
    <w:p w14:paraId="38AA28A6" w14:textId="77777777" w:rsidR="00EA3498" w:rsidRPr="00EA3498" w:rsidRDefault="00EA3498" w:rsidP="00EA3498">
      <w:proofErr w:type="gramStart"/>
      <w:r w:rsidRPr="00EA3498">
        <w:rPr>
          <w:rFonts w:hint="eastAsia"/>
        </w:rPr>
        <w:t>17</w:t>
      </w:r>
      <w:r w:rsidRPr="00EA3498">
        <w:t xml:space="preserve">  </w:t>
      </w:r>
      <w:proofErr w:type="spellStart"/>
      <w:r w:rsidRPr="00EA3498">
        <w:t>Diag</w:t>
      </w:r>
      <w:proofErr w:type="gramEnd"/>
      <w:r w:rsidRPr="00EA3498">
        <w:t>+Modem+AT+Pipe+RMNET+ADB</w:t>
      </w:r>
      <w:proofErr w:type="spellEnd"/>
    </w:p>
    <w:p w14:paraId="72E62811" w14:textId="77777777" w:rsidR="00EA3498" w:rsidRPr="00EA3498" w:rsidRDefault="00EA3498" w:rsidP="00EA3498">
      <w:proofErr w:type="gramStart"/>
      <w:r w:rsidRPr="00EA3498">
        <w:t xml:space="preserve">18  </w:t>
      </w:r>
      <w:proofErr w:type="spellStart"/>
      <w:r w:rsidRPr="00EA3498">
        <w:t>Diag</w:t>
      </w:r>
      <w:proofErr w:type="gramEnd"/>
      <w:r w:rsidRPr="00EA3498">
        <w:t>+Modem+AT+Pipe+ECM+ADB</w:t>
      </w:r>
      <w:proofErr w:type="spellEnd"/>
    </w:p>
    <w:p w14:paraId="029C041F" w14:textId="77777777" w:rsidR="00EA3498" w:rsidRPr="00EA3498" w:rsidRDefault="00EA3498" w:rsidP="00EA3498">
      <w:proofErr w:type="gramStart"/>
      <w:r w:rsidRPr="00EA3498">
        <w:t>20  Modem</w:t>
      </w:r>
      <w:proofErr w:type="gramEnd"/>
    </w:p>
    <w:p w14:paraId="3656DB20" w14:textId="77777777" w:rsidR="00EA3498" w:rsidRPr="00EA3498" w:rsidRDefault="00EA3498" w:rsidP="00EA3498">
      <w:proofErr w:type="gramStart"/>
      <w:r w:rsidRPr="00EA3498">
        <w:t xml:space="preserve">21  </w:t>
      </w:r>
      <w:proofErr w:type="spellStart"/>
      <w:r w:rsidRPr="00EA3498">
        <w:t>Modem</w:t>
      </w:r>
      <w:proofErr w:type="gramEnd"/>
      <w:r w:rsidRPr="00EA3498">
        <w:t>+AT</w:t>
      </w:r>
      <w:proofErr w:type="spellEnd"/>
    </w:p>
    <w:p w14:paraId="3D212781" w14:textId="77777777" w:rsidR="00EA3498" w:rsidRPr="00EA3498" w:rsidRDefault="00EA3498" w:rsidP="00EA3498">
      <w:proofErr w:type="gramStart"/>
      <w:r w:rsidRPr="00EA3498">
        <w:t xml:space="preserve">22  </w:t>
      </w:r>
      <w:proofErr w:type="spellStart"/>
      <w:r w:rsidRPr="00EA3498">
        <w:t>Modem</w:t>
      </w:r>
      <w:proofErr w:type="gramEnd"/>
      <w:r w:rsidRPr="00EA3498">
        <w:t>+AT+RMNET</w:t>
      </w:r>
      <w:proofErr w:type="spellEnd"/>
    </w:p>
    <w:p w14:paraId="3BF55847" w14:textId="77777777" w:rsidR="00EA3498" w:rsidRPr="00EA3498" w:rsidRDefault="00EA3498" w:rsidP="00EA3498">
      <w:proofErr w:type="gramStart"/>
      <w:r w:rsidRPr="00EA3498">
        <w:t xml:space="preserve">23  </w:t>
      </w:r>
      <w:proofErr w:type="spellStart"/>
      <w:r w:rsidRPr="00EA3498">
        <w:t>Modem</w:t>
      </w:r>
      <w:proofErr w:type="gramEnd"/>
      <w:r w:rsidRPr="00EA3498">
        <w:t>+AT+ECM</w:t>
      </w:r>
      <w:proofErr w:type="spellEnd"/>
    </w:p>
    <w:p w14:paraId="4E488285" w14:textId="77777777" w:rsidR="00EA3498" w:rsidRPr="00EA3498" w:rsidRDefault="00EA3498" w:rsidP="00EA3498">
      <w:proofErr w:type="gramStart"/>
      <w:r w:rsidRPr="00EA3498">
        <w:t xml:space="preserve">24  </w:t>
      </w:r>
      <w:proofErr w:type="spellStart"/>
      <w:r w:rsidRPr="00EA3498">
        <w:t>RNDIS</w:t>
      </w:r>
      <w:proofErr w:type="gramEnd"/>
      <w:r w:rsidRPr="00EA3498">
        <w:t>+Modem+Diag+ADB</w:t>
      </w:r>
      <w:proofErr w:type="spellEnd"/>
    </w:p>
    <w:p w14:paraId="4EC40347" w14:textId="77777777" w:rsidR="00EA3498" w:rsidRPr="00EA3498" w:rsidRDefault="00EA3498" w:rsidP="00EA3498">
      <w:proofErr w:type="gramStart"/>
      <w:r w:rsidRPr="00EA3498">
        <w:t>28  MBIM</w:t>
      </w:r>
      <w:proofErr w:type="gramEnd"/>
    </w:p>
    <w:p w14:paraId="50BEA843" w14:textId="77777777" w:rsidR="00EA3498" w:rsidRPr="00EA3498" w:rsidRDefault="00EA3498" w:rsidP="00EA3498">
      <w:proofErr w:type="gramStart"/>
      <w:r w:rsidRPr="00EA3498">
        <w:t xml:space="preserve">29  </w:t>
      </w:r>
      <w:proofErr w:type="spellStart"/>
      <w:r w:rsidRPr="00EA3498">
        <w:t>MBIM</w:t>
      </w:r>
      <w:proofErr w:type="gramEnd"/>
      <w:r w:rsidRPr="00EA3498">
        <w:t>+AT+Diag</w:t>
      </w:r>
      <w:proofErr w:type="spellEnd"/>
    </w:p>
    <w:p w14:paraId="3D49FAA4" w14:textId="77777777" w:rsidR="00EA3498" w:rsidRPr="00EA3498" w:rsidRDefault="00EA3498" w:rsidP="00EA3498">
      <w:proofErr w:type="gramStart"/>
      <w:r w:rsidRPr="00EA3498">
        <w:t xml:space="preserve">30  </w:t>
      </w:r>
      <w:proofErr w:type="spellStart"/>
      <w:r w:rsidRPr="00EA3498">
        <w:t>MBIM</w:t>
      </w:r>
      <w:proofErr w:type="gramEnd"/>
      <w:r w:rsidRPr="00EA3498">
        <w:t>+Modem+Diag+AT</w:t>
      </w:r>
      <w:proofErr w:type="spellEnd"/>
    </w:p>
    <w:p w14:paraId="5A21396C" w14:textId="77777777" w:rsidR="00EA3498" w:rsidRPr="00EA3498" w:rsidRDefault="00EA3498" w:rsidP="00EA3498">
      <w:proofErr w:type="gramStart"/>
      <w:r w:rsidRPr="00EA3498">
        <w:t xml:space="preserve">31  </w:t>
      </w:r>
      <w:proofErr w:type="spellStart"/>
      <w:r w:rsidRPr="00EA3498">
        <w:t>Diag</w:t>
      </w:r>
      <w:proofErr w:type="gramEnd"/>
      <w:r w:rsidRPr="00EA3498">
        <w:t>+Modem+RMNET+DPL+QDSS+ADB</w:t>
      </w:r>
      <w:proofErr w:type="spellEnd"/>
      <w:r w:rsidRPr="00EA3498">
        <w:t xml:space="preserve"> (Reserved QCOM for internal debug only)</w:t>
      </w:r>
    </w:p>
    <w:p w14:paraId="47A4C7E4" w14:textId="77777777" w:rsidR="00EA3498" w:rsidRPr="00EA3498" w:rsidRDefault="00EA3498" w:rsidP="00EA3498">
      <w:proofErr w:type="gramStart"/>
      <w:r w:rsidRPr="00EA3498">
        <w:t xml:space="preserve">32  </w:t>
      </w:r>
      <w:proofErr w:type="spellStart"/>
      <w:r w:rsidRPr="00EA3498">
        <w:t>Diag</w:t>
      </w:r>
      <w:proofErr w:type="gramEnd"/>
      <w:r w:rsidRPr="00EA3498">
        <w:t>+Modem+AT+Pipe+RMNET</w:t>
      </w:r>
      <w:proofErr w:type="spellEnd"/>
    </w:p>
    <w:p w14:paraId="17953FA3" w14:textId="77777777" w:rsidR="00EA3498" w:rsidRPr="00EA3498" w:rsidRDefault="00EA3498" w:rsidP="00EA3498">
      <w:proofErr w:type="gramStart"/>
      <w:r w:rsidRPr="00EA3498">
        <w:t xml:space="preserve">33  </w:t>
      </w:r>
      <w:proofErr w:type="spellStart"/>
      <w:r w:rsidRPr="00EA3498">
        <w:t>Diag</w:t>
      </w:r>
      <w:proofErr w:type="gramEnd"/>
      <w:r w:rsidRPr="00EA3498">
        <w:t>+Modem+AT+Pipe+ECM</w:t>
      </w:r>
      <w:proofErr w:type="spellEnd"/>
    </w:p>
    <w:p w14:paraId="53B70078" w14:textId="77777777" w:rsidR="00EA3498" w:rsidRPr="00EA3498" w:rsidRDefault="00EA3498" w:rsidP="00EA3498">
      <w:proofErr w:type="gramStart"/>
      <w:r w:rsidRPr="00EA3498">
        <w:t xml:space="preserve">34  </w:t>
      </w:r>
      <w:proofErr w:type="spellStart"/>
      <w:r w:rsidRPr="00EA3498">
        <w:t>Modem</w:t>
      </w:r>
      <w:proofErr w:type="gramEnd"/>
      <w:r w:rsidRPr="00EA3498">
        <w:t>+</w:t>
      </w:r>
      <w:r w:rsidRPr="00EA3498">
        <w:rPr>
          <w:rFonts w:hint="eastAsia"/>
        </w:rPr>
        <w:t>AT</w:t>
      </w:r>
      <w:r w:rsidRPr="00EA3498">
        <w:t>+</w:t>
      </w:r>
      <w:r w:rsidRPr="00EA3498">
        <w:rPr>
          <w:rFonts w:hint="eastAsia"/>
        </w:rPr>
        <w:t>Pipe</w:t>
      </w:r>
      <w:r w:rsidRPr="00EA3498">
        <w:t>+R</w:t>
      </w:r>
      <w:r w:rsidRPr="00EA3498">
        <w:rPr>
          <w:rFonts w:hint="eastAsia"/>
        </w:rPr>
        <w:t>MNET</w:t>
      </w:r>
      <w:proofErr w:type="spellEnd"/>
      <w:r w:rsidRPr="00EA3498">
        <w:t>(reserve)</w:t>
      </w:r>
    </w:p>
    <w:p w14:paraId="2E99D489" w14:textId="77777777" w:rsidR="00EA3498" w:rsidRPr="00EA3498" w:rsidRDefault="00EA3498" w:rsidP="00EA3498">
      <w:proofErr w:type="gramStart"/>
      <w:r w:rsidRPr="00EA3498">
        <w:t xml:space="preserve">35  </w:t>
      </w:r>
      <w:proofErr w:type="spellStart"/>
      <w:r w:rsidRPr="00EA3498">
        <w:t>Modem</w:t>
      </w:r>
      <w:proofErr w:type="gramEnd"/>
      <w:r w:rsidRPr="00EA3498">
        <w:t>+</w:t>
      </w:r>
      <w:r w:rsidRPr="00EA3498">
        <w:rPr>
          <w:rFonts w:hint="eastAsia"/>
        </w:rPr>
        <w:t>AT</w:t>
      </w:r>
      <w:r w:rsidRPr="00EA3498">
        <w:t>+</w:t>
      </w:r>
      <w:r w:rsidRPr="00EA3498">
        <w:rPr>
          <w:rFonts w:hint="eastAsia"/>
        </w:rPr>
        <w:t>Pipe</w:t>
      </w:r>
      <w:r w:rsidRPr="00EA3498">
        <w:t>+</w:t>
      </w:r>
      <w:r w:rsidRPr="00EA3498">
        <w:rPr>
          <w:rFonts w:hint="eastAsia"/>
        </w:rPr>
        <w:t>ECM</w:t>
      </w:r>
      <w:proofErr w:type="spellEnd"/>
      <w:r w:rsidRPr="00EA3498">
        <w:t>(reserve)</w:t>
      </w:r>
    </w:p>
    <w:p w14:paraId="41A8D481" w14:textId="44F9C7D5" w:rsidR="001220C4" w:rsidRPr="001220C4" w:rsidRDefault="001220C4" w:rsidP="001220C4">
      <w:pPr>
        <w:pStyle w:val="Fibocomzh0"/>
        <w:ind w:left="420"/>
        <w:rPr>
          <w:lang w:val="pt-PT"/>
        </w:rPr>
      </w:pPr>
      <w:r>
        <w:rPr>
          <w:rFonts w:hint="eastAsia"/>
        </w:rPr>
        <w:t>在</w:t>
      </w:r>
      <w:r w:rsidRPr="001220C4">
        <w:rPr>
          <w:lang w:val="pt-PT"/>
        </w:rPr>
        <w:t>option_probe</w:t>
      </w:r>
      <w:r w:rsidRPr="0095429F">
        <w:t>函数添加如下代码</w:t>
      </w:r>
      <w:r>
        <w:rPr>
          <w:rFonts w:hint="eastAsia"/>
        </w:rPr>
        <w:t>对上述</w:t>
      </w:r>
      <w:r w:rsidRPr="001220C4">
        <w:rPr>
          <w:lang w:val="pt-PT"/>
        </w:rPr>
        <w:t>interface number</w:t>
      </w:r>
      <w:r w:rsidRPr="0095429F">
        <w:t>进行过滤</w:t>
      </w:r>
      <w:r w:rsidRPr="001220C4">
        <w:rPr>
          <w:lang w:val="pt-PT"/>
        </w:rPr>
        <w:t>，</w:t>
      </w:r>
      <w:r>
        <w:rPr>
          <w:rFonts w:hint="eastAsia"/>
        </w:rPr>
        <w:t>参考</w:t>
      </w:r>
      <w:r w:rsidRPr="0095429F">
        <w:t>如下</w:t>
      </w:r>
      <w:r w:rsidRPr="001220C4">
        <w:rPr>
          <w:lang w:val="pt-PT"/>
        </w:rPr>
        <w:t>：</w:t>
      </w:r>
    </w:p>
    <w:p w14:paraId="46F42AF9" w14:textId="77777777" w:rsidR="001220C4" w:rsidRPr="001220C4" w:rsidRDefault="001220C4" w:rsidP="00FA7A9C">
      <w:pPr>
        <w:pStyle w:val="Fibocomzhf5"/>
        <w:rPr>
          <w:lang w:val="pt-PT"/>
        </w:rPr>
      </w:pPr>
    </w:p>
    <w:p w14:paraId="4E5C582D" w14:textId="3E1857FC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if(serial-&gt;dev-&gt;descriptor.idVendor == </w:t>
      </w:r>
      <w:r w:rsidR="007619B6">
        <w:rPr>
          <w:lang w:val="pt-PT"/>
        </w:rPr>
        <w:t>FIBOCOM</w:t>
      </w:r>
      <w:r w:rsidRPr="0095429F">
        <w:rPr>
          <w:lang w:val="pt-PT"/>
        </w:rPr>
        <w:t>_VENDOR_ID &amp;&amp;</w:t>
      </w:r>
    </w:p>
    <w:p w14:paraId="47AF8566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(((serial-&gt;dev-&gt;descriptor.idProduct == cpu_to_le16(0x0104) ||</w:t>
      </w:r>
    </w:p>
    <w:p w14:paraId="339D65BC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serial-&gt;dev-&gt;descriptor.idProduct == cpu_to_le16(0x0105)) &amp;&amp;</w:t>
      </w:r>
    </w:p>
    <w:p w14:paraId="3854A24E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    serial-&gt;interface-&gt;cur_altsetting-&gt;desc.bInterfaceNumber &gt;= 4)||</w:t>
      </w:r>
    </w:p>
    <w:p w14:paraId="21E36F57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((serial-&gt;dev-&gt;descriptor.idProduct == cpu_to_le16(0x0109) ||</w:t>
      </w:r>
    </w:p>
    <w:p w14:paraId="2D3330C0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lastRenderedPageBreak/>
        <w:t xml:space="preserve">             serial-&gt;dev-&gt;descriptor.idProduct == cpu_to_le16(0x010A)) &amp;&amp;</w:t>
      </w:r>
    </w:p>
    <w:p w14:paraId="1FE20EEB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    serial-&gt;interface-&gt;cur_altsetting-&gt;desc.bInterfaceNumber &gt;= 2)))</w:t>
      </w:r>
    </w:p>
    <w:p w14:paraId="3E6306B1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{</w:t>
      </w:r>
    </w:p>
    <w:p w14:paraId="78048C6A" w14:textId="42103D1C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    printk(KERN_INFO "Discovery the interface for </w:t>
      </w:r>
      <w:r w:rsidR="007619B6">
        <w:rPr>
          <w:lang w:val="pt-PT"/>
        </w:rPr>
        <w:t>FIBOCOM</w:t>
      </w:r>
      <w:r w:rsidRPr="0095429F">
        <w:rPr>
          <w:lang w:val="pt-PT"/>
        </w:rPr>
        <w:t xml:space="preserve"> .");</w:t>
      </w:r>
    </w:p>
    <w:p w14:paraId="618BAFB9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    return -ENODEV;</w:t>
      </w:r>
    </w:p>
    <w:p w14:paraId="46E137BB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}</w:t>
      </w:r>
    </w:p>
    <w:p w14:paraId="4923CD83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if(((serial-&gt;dev-&gt;descriptor.idProduct == cpu_to_le16(0x0110) ||</w:t>
      </w:r>
    </w:p>
    <w:p w14:paraId="7D8FE67D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serial-&gt;dev-&gt;descriptor.idProduct == cpu_to_le16(0x0111)) &amp;&amp;</w:t>
      </w:r>
    </w:p>
    <w:p w14:paraId="148A49B1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    serial-&gt;interface-&gt;cur_altsetting-&gt;desc.bInterfaceNumber &lt; 2))</w:t>
      </w:r>
    </w:p>
    <w:p w14:paraId="1839BD95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{</w:t>
      </w:r>
    </w:p>
    <w:p w14:paraId="7A2AAC08" w14:textId="578A5D5B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    printk(KERN_INFO "Discovery the interface for </w:t>
      </w:r>
      <w:r w:rsidR="007619B6">
        <w:rPr>
          <w:lang w:val="pt-PT"/>
        </w:rPr>
        <w:t>FIBOCOM</w:t>
      </w:r>
      <w:r w:rsidRPr="0095429F">
        <w:rPr>
          <w:lang w:val="pt-PT"/>
        </w:rPr>
        <w:t xml:space="preserve"> .");</w:t>
      </w:r>
    </w:p>
    <w:p w14:paraId="5216A3DE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         return -ENODEV;</w:t>
      </w:r>
    </w:p>
    <w:p w14:paraId="49996A51" w14:textId="77777777" w:rsidR="009A38C5" w:rsidRPr="0095429F" w:rsidRDefault="0040110C" w:rsidP="00FA7A9C">
      <w:pPr>
        <w:pStyle w:val="Fibocomzhf5"/>
        <w:rPr>
          <w:lang w:val="pt-PT"/>
        </w:rPr>
      </w:pPr>
      <w:r w:rsidRPr="0095429F">
        <w:rPr>
          <w:lang w:val="pt-PT"/>
        </w:rPr>
        <w:t xml:space="preserve">        }</w:t>
      </w:r>
    </w:p>
    <w:p w14:paraId="340EA480" w14:textId="2E97D26F" w:rsidR="00342DDE" w:rsidRDefault="00342DDE" w:rsidP="00342DDE">
      <w:bookmarkStart w:id="98" w:name="_Toc19113237"/>
    </w:p>
    <w:p w14:paraId="1170C63E" w14:textId="77777777" w:rsidR="008A3250" w:rsidRPr="008A3250" w:rsidRDefault="008A3250" w:rsidP="00342DDE">
      <w:pPr>
        <w:sectPr w:rsidR="008A3250" w:rsidRPr="008A3250" w:rsidSect="00CC0A99">
          <w:headerReference w:type="default" r:id="rId39"/>
          <w:footerReference w:type="default" r:id="rId40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</w:p>
    <w:p w14:paraId="4D0FF29F" w14:textId="70D88BAB" w:rsidR="009A38C5" w:rsidRPr="001667DD" w:rsidRDefault="0040110C" w:rsidP="007619B6">
      <w:pPr>
        <w:pStyle w:val="1"/>
      </w:pPr>
      <w:bookmarkStart w:id="99" w:name="_Toc43645331"/>
      <w:bookmarkStart w:id="100" w:name="_Toc86747351"/>
      <w:r w:rsidRPr="001667DD">
        <w:lastRenderedPageBreak/>
        <w:t>集成</w:t>
      </w:r>
      <w:proofErr w:type="spellStart"/>
      <w:r w:rsidR="007619B6" w:rsidRPr="007619B6">
        <w:t>Fibocom</w:t>
      </w:r>
      <w:proofErr w:type="spellEnd"/>
      <w:r w:rsidRPr="001667DD">
        <w:t>模块</w:t>
      </w:r>
      <w:proofErr w:type="spellStart"/>
      <w:r w:rsidRPr="001667DD">
        <w:t>GobiNet</w:t>
      </w:r>
      <w:bookmarkEnd w:id="98"/>
      <w:proofErr w:type="spellEnd"/>
      <w:r w:rsidRPr="001667DD">
        <w:t>驱动信息</w:t>
      </w:r>
      <w:bookmarkEnd w:id="99"/>
      <w:bookmarkEnd w:id="100"/>
    </w:p>
    <w:p w14:paraId="77DBA768" w14:textId="3B7F4022" w:rsidR="009A38C5" w:rsidRPr="0095429F" w:rsidRDefault="00FA7A9C" w:rsidP="0017622F">
      <w:r w:rsidRPr="006A5485">
        <w:rPr>
          <w:rFonts w:ascii="思源黑体 CN Regular" w:eastAsia="思源黑体 CN Regular" w:hAnsi="思源黑体 CN Light"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15BA81" wp14:editId="7AA0B13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80" name="直接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D7D6F4" id="直接连接符 80" o:spid="_x0000_s1026" style="position:absolute;left:0;text-align:lef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VswCAIAAEoEAAAOAAAAZHJzL2Uyb0RvYy54bWysVDuO2zAQ7QPkDgT7WJKR3RiC5S3W2DT5&#10;GPkcgKZIiwB/ILmWfIlcIEC6pEqZPrfZzTEyJGV5vakSpKFEzrw3856GWl4NSqI9c14Y3eBqVmLE&#10;NDWt0LsGf/xw82yBkQ9Et0QazRp8YB5frZ4+Wfa2ZnPTGdkyh4BE+7q3De5CsHVReNoxRfzMWKYh&#10;yI1TJMDW7YrWkR7YlSzmZXlZ9Ma11hnKvIfTdQ7iVeLnnNHwlnPPApINht5CWl1at3EtVktS7xyx&#10;naBjG+QfulBEaCg6Ua1JIOjWiT+olKDOeMPDjBpVGM4FZUkDqKnKR2red8SypAXM8Xayyf8/Wvpm&#10;v3FItA1egD2aKPhG959/3H36+uvnF1jvv39DEAGbeutryL7WGzfuvN24qHngTsUnqEFDsvYwWcuG&#10;gCgcXlaLxfOLCiN6jBUnoHU+vGRGofjSYCl0VE1qsn/lAxSD1GNKPJYa9TBr8xdlmdK8kaK9EVLG&#10;YJocdi0d2hP45ttdlXLkrXpt2ny2uCgBmXmn9FTljCmWXBPfZZA/+LUJI0pqSI+GZAvSWzhIlrt7&#10;xzg4CqJz6alEJiKUMh2qiQmyI4xD/xNw1BUvwUnKOXDMj1CW5vxvwBMiVTY6TGAltHHZ1fPqYTi2&#10;zHP+0YGsO1qwNe0hDUeyBgY2eTperngjHu4T/PQLWP0GAAD//wMAUEsDBBQABgAIAAAAIQDoXM5R&#10;2wAAAAQBAAAPAAAAZHJzL2Rvd25yZXYueG1sTI9BT8JAFITvJv6HzTPxBtsag1C6JcZEYqISQA4c&#10;H91H29h9W3a3UP+9qxc9TmYy802+GEwrzuR8Y1lBOk5AEJdWN1wp2H08j6YgfEDW2FomBV/kYVFc&#10;X+WYaXvhDZ23oRKxhH2GCuoQukxKX9Zk0I9tRxy9o3UGQ5SuktrhJZabVt4lyUQabDgu1NjRU03l&#10;57Y3Cpbv+/Tt9EL69bRZrtJ1RTOne6Vub4bHOYhAQ/gLww9+RIciMh1sz9qLVkE8EhSMUhDRnD3c&#10;T0AcfrUscvkfvvgGAAD//wMAUEsBAi0AFAAGAAgAAAAhALaDOJL+AAAA4QEAABMAAAAAAAAAAAAA&#10;AAAAAAAAAFtDb250ZW50X1R5cGVzXS54bWxQSwECLQAUAAYACAAAACEAOP0h/9YAAACUAQAACwAA&#10;AAAAAAAAAAAAAAAvAQAAX3JlbHMvLnJlbHNQSwECLQAUAAYACAAAACEA9JVbMAgCAABKBAAADgAA&#10;AAAAAAAAAAAAAAAuAgAAZHJzL2Uyb0RvYy54bWxQSwECLQAUAAYACAAAACEA6FzOUdsAAAAEAQAA&#10;DwAAAAAAAAAAAAAAAABiBAAAZHJzL2Rvd25yZXYueG1sUEsFBgAAAAAEAAQA8wAAAGoFAAAAAA==&#10;" strokecolor="#d8d8d8 [2732]" strokeweight="1pt">
                <v:stroke dashstyle="1 1"/>
              </v:line>
            </w:pict>
          </mc:Fallback>
        </mc:AlternateContent>
      </w:r>
      <w:proofErr w:type="spellStart"/>
      <w:r w:rsidR="0040110C" w:rsidRPr="0095429F">
        <w:t>GobiNet</w:t>
      </w:r>
      <w:proofErr w:type="spellEnd"/>
      <w:r w:rsidR="0040110C" w:rsidRPr="0095429F">
        <w:t>驱动是高通产品的</w:t>
      </w:r>
      <w:r w:rsidR="0040110C" w:rsidRPr="0095429F">
        <w:t>QUALCOMM CDC/ECM NDIS</w:t>
      </w:r>
      <w:r w:rsidR="0040110C" w:rsidRPr="0095429F">
        <w:t>网卡驱动（也叫</w:t>
      </w:r>
      <w:r w:rsidR="0040110C" w:rsidRPr="0095429F">
        <w:t>RMNET</w:t>
      </w:r>
      <w:r w:rsidR="0040110C" w:rsidRPr="0095429F">
        <w:t>驱动）。</w:t>
      </w:r>
    </w:p>
    <w:p w14:paraId="3AF59A56" w14:textId="5D5FFD47" w:rsidR="009A38C5" w:rsidRPr="00377003" w:rsidRDefault="004C50F7" w:rsidP="00377003">
      <w:pPr>
        <w:pStyle w:val="2"/>
      </w:pPr>
      <w:bookmarkStart w:id="101" w:name="_Toc17826498"/>
      <w:bookmarkStart w:id="102" w:name="_Toc17826426"/>
      <w:bookmarkStart w:id="103" w:name="_Toc17968950"/>
      <w:bookmarkStart w:id="104" w:name="_Toc19113238"/>
      <w:bookmarkStart w:id="105" w:name="_Toc25568966"/>
      <w:bookmarkStart w:id="106" w:name="_Toc17826496"/>
      <w:bookmarkStart w:id="107" w:name="_Toc19113240"/>
      <w:bookmarkStart w:id="108" w:name="_Toc25568967"/>
      <w:bookmarkStart w:id="109" w:name="_Toc17970097"/>
      <w:bookmarkStart w:id="110" w:name="_Toc25568968"/>
      <w:bookmarkStart w:id="111" w:name="_Toc17826429"/>
      <w:bookmarkStart w:id="112" w:name="_Toc19113241"/>
      <w:bookmarkStart w:id="113" w:name="_Toc17968953"/>
      <w:bookmarkStart w:id="114" w:name="_Toc19113239"/>
      <w:bookmarkStart w:id="115" w:name="_Toc25568965"/>
      <w:bookmarkStart w:id="116" w:name="_Toc17970098"/>
      <w:bookmarkStart w:id="117" w:name="_Toc17968951"/>
      <w:bookmarkStart w:id="118" w:name="_Toc17826427"/>
      <w:bookmarkStart w:id="119" w:name="_Toc17970095"/>
      <w:bookmarkStart w:id="120" w:name="_Toc17826497"/>
      <w:bookmarkStart w:id="121" w:name="_Toc17968952"/>
      <w:bookmarkStart w:id="122" w:name="_Toc17826428"/>
      <w:bookmarkStart w:id="123" w:name="_Toc17970096"/>
      <w:bookmarkStart w:id="124" w:name="_Toc17826495"/>
      <w:bookmarkStart w:id="125" w:name="_Toc43645333"/>
      <w:bookmarkStart w:id="126" w:name="_Toc86747352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proofErr w:type="spellStart"/>
      <w:r w:rsidRPr="00377003">
        <w:t>GobiNet</w:t>
      </w:r>
      <w:proofErr w:type="spellEnd"/>
      <w:r w:rsidR="0040110C" w:rsidRPr="00377003">
        <w:t>驱动代码结构</w:t>
      </w:r>
      <w:bookmarkEnd w:id="125"/>
      <w:bookmarkEnd w:id="126"/>
    </w:p>
    <w:p w14:paraId="7B2EB7EC" w14:textId="79B3BE9E" w:rsidR="009A38C5" w:rsidRPr="0095429F" w:rsidRDefault="004C50F7" w:rsidP="001865B1">
      <w:proofErr w:type="spellStart"/>
      <w:r w:rsidRPr="00DD7305">
        <w:t>GobiNet</w:t>
      </w:r>
      <w:proofErr w:type="spellEnd"/>
      <w:r w:rsidRPr="00DD7305">
        <w:t>驱动代码结构如下所示</w:t>
      </w:r>
      <w:r>
        <w:rPr>
          <w:rFonts w:hint="eastAsia"/>
        </w:rPr>
        <w:t>：</w:t>
      </w:r>
    </w:p>
    <w:p w14:paraId="4A52D20B" w14:textId="4E07F0A8" w:rsidR="009A38C5" w:rsidRDefault="0040110C" w:rsidP="00FA7A9C">
      <w:pPr>
        <w:pStyle w:val="Fibocomzhf5"/>
      </w:pPr>
      <w:proofErr w:type="spellStart"/>
      <w:r w:rsidRPr="0095429F">
        <w:t>GobiNetDriver</w:t>
      </w:r>
      <w:proofErr w:type="spellEnd"/>
      <w:r w:rsidRPr="0095429F">
        <w:t>/</w:t>
      </w:r>
    </w:p>
    <w:p w14:paraId="0D92EA4B" w14:textId="32D5932B" w:rsidR="00914A77" w:rsidRPr="0095429F" w:rsidRDefault="00914A77" w:rsidP="00914A77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Pr="00914A77">
        <w:t>driverLoader</w:t>
      </w:r>
      <w:r>
        <w:t>.</w:t>
      </w:r>
      <w:proofErr w:type="gramStart"/>
      <w:r>
        <w:t>sh</w:t>
      </w:r>
      <w:proofErr w:type="gramEnd"/>
    </w:p>
    <w:p w14:paraId="6650CCD5" w14:textId="77777777" w:rsidR="009A38C5" w:rsidRPr="0095429F" w:rsidRDefault="0040110C" w:rsidP="00FA7A9C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Pr="0095429F">
        <w:t xml:space="preserve"> </w:t>
      </w:r>
      <w:proofErr w:type="spellStart"/>
      <w:r w:rsidRPr="0095429F">
        <w:t>GobiUSBNet.</w:t>
      </w:r>
      <w:proofErr w:type="gramStart"/>
      <w:r w:rsidRPr="0095429F">
        <w:t>c</w:t>
      </w:r>
      <w:proofErr w:type="spellEnd"/>
      <w:proofErr w:type="gramEnd"/>
    </w:p>
    <w:p w14:paraId="44CEE33E" w14:textId="0714A50E" w:rsidR="009A38C5" w:rsidRPr="0095429F" w:rsidRDefault="0040110C" w:rsidP="00FA7A9C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="00041C25">
        <w:t xml:space="preserve"> </w:t>
      </w:r>
      <w:proofErr w:type="spellStart"/>
      <w:r w:rsidR="00041C25">
        <w:t>m</w:t>
      </w:r>
      <w:r w:rsidRPr="0095429F">
        <w:t>akefile</w:t>
      </w:r>
      <w:proofErr w:type="spellEnd"/>
    </w:p>
    <w:p w14:paraId="4FF08F86" w14:textId="77777777" w:rsidR="009A38C5" w:rsidRPr="0095429F" w:rsidRDefault="0040110C" w:rsidP="00FA7A9C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Pr="0095429F">
        <w:t xml:space="preserve"> </w:t>
      </w:r>
      <w:proofErr w:type="spellStart"/>
      <w:r w:rsidRPr="0095429F">
        <w:t>QMI.</w:t>
      </w:r>
      <w:proofErr w:type="gramStart"/>
      <w:r w:rsidRPr="0095429F">
        <w:t>c</w:t>
      </w:r>
      <w:proofErr w:type="spellEnd"/>
      <w:proofErr w:type="gramEnd"/>
    </w:p>
    <w:p w14:paraId="5ABEE4E4" w14:textId="77777777" w:rsidR="009A38C5" w:rsidRPr="0095429F" w:rsidRDefault="0040110C" w:rsidP="00FA7A9C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Pr="0095429F">
        <w:t xml:space="preserve"> </w:t>
      </w:r>
      <w:proofErr w:type="spellStart"/>
      <w:r w:rsidRPr="0095429F">
        <w:t>QMI.</w:t>
      </w:r>
      <w:proofErr w:type="gramStart"/>
      <w:r w:rsidRPr="0095429F">
        <w:t>h</w:t>
      </w:r>
      <w:proofErr w:type="spellEnd"/>
      <w:proofErr w:type="gramEnd"/>
      <w:r w:rsidRPr="0095429F">
        <w:t xml:space="preserve"> </w:t>
      </w:r>
    </w:p>
    <w:p w14:paraId="685FD72B" w14:textId="77777777" w:rsidR="009A38C5" w:rsidRPr="0095429F" w:rsidRDefault="0040110C" w:rsidP="00FA7A9C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Pr="0095429F">
        <w:t xml:space="preserve"> </w:t>
      </w:r>
      <w:proofErr w:type="spellStart"/>
      <w:r w:rsidRPr="0095429F">
        <w:t>QMIDevice.</w:t>
      </w:r>
      <w:proofErr w:type="gramStart"/>
      <w:r w:rsidRPr="0095429F">
        <w:t>c</w:t>
      </w:r>
      <w:proofErr w:type="spellEnd"/>
      <w:proofErr w:type="gramEnd"/>
      <w:r w:rsidRPr="0095429F">
        <w:t xml:space="preserve"> </w:t>
      </w:r>
    </w:p>
    <w:p w14:paraId="3FCE6C61" w14:textId="77777777" w:rsidR="009A38C5" w:rsidRPr="0095429F" w:rsidRDefault="0040110C" w:rsidP="00FA7A9C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Pr="0095429F">
        <w:t xml:space="preserve"> </w:t>
      </w:r>
      <w:proofErr w:type="spellStart"/>
      <w:r w:rsidRPr="0095429F">
        <w:t>QMIDevice.</w:t>
      </w:r>
      <w:proofErr w:type="gramStart"/>
      <w:r w:rsidRPr="0095429F">
        <w:t>h</w:t>
      </w:r>
      <w:proofErr w:type="spellEnd"/>
      <w:proofErr w:type="gramEnd"/>
    </w:p>
    <w:p w14:paraId="6D20A452" w14:textId="4A086418" w:rsidR="009A38C5" w:rsidRDefault="0040110C" w:rsidP="00FA7A9C">
      <w:pPr>
        <w:pStyle w:val="Fibocomzhf5"/>
      </w:pPr>
      <w:r w:rsidRPr="0095429F">
        <w:rPr>
          <w:rFonts w:ascii="微软雅黑" w:eastAsia="微软雅黑" w:hAnsi="微软雅黑" w:cs="微软雅黑" w:hint="eastAsia"/>
        </w:rPr>
        <w:t>├──</w:t>
      </w:r>
      <w:r w:rsidRPr="0095429F">
        <w:t xml:space="preserve"> </w:t>
      </w:r>
      <w:proofErr w:type="spellStart"/>
      <w:r w:rsidRPr="0095429F">
        <w:t>Structs.</w:t>
      </w:r>
      <w:proofErr w:type="gramStart"/>
      <w:r w:rsidRPr="0095429F">
        <w:t>h</w:t>
      </w:r>
      <w:proofErr w:type="spellEnd"/>
      <w:proofErr w:type="gramEnd"/>
    </w:p>
    <w:p w14:paraId="4BD25A72" w14:textId="50D6F64B" w:rsidR="00DC688F" w:rsidRPr="00377003" w:rsidRDefault="004C50F7" w:rsidP="00377003">
      <w:pPr>
        <w:pStyle w:val="2"/>
      </w:pPr>
      <w:bookmarkStart w:id="127" w:name="_Toc19003383"/>
      <w:bookmarkStart w:id="128" w:name="_Toc25763190"/>
      <w:bookmarkStart w:id="129" w:name="_Toc43644865"/>
      <w:bookmarkStart w:id="130" w:name="_Toc71620795"/>
      <w:bookmarkStart w:id="131" w:name="_Toc86747353"/>
      <w:proofErr w:type="spellStart"/>
      <w:r w:rsidRPr="00377003">
        <w:t>GobiNet</w:t>
      </w:r>
      <w:proofErr w:type="spellEnd"/>
      <w:r w:rsidRPr="00377003">
        <w:t>驱动中添加</w:t>
      </w:r>
      <w:proofErr w:type="spellStart"/>
      <w:r w:rsidRPr="00377003">
        <w:t>F</w:t>
      </w:r>
      <w:r w:rsidR="00347B67" w:rsidRPr="00377003">
        <w:t>ibocom</w:t>
      </w:r>
      <w:proofErr w:type="spellEnd"/>
      <w:r w:rsidRPr="00377003">
        <w:t>模块VID/PID信息</w:t>
      </w:r>
      <w:bookmarkEnd w:id="127"/>
      <w:bookmarkEnd w:id="128"/>
      <w:bookmarkEnd w:id="129"/>
      <w:bookmarkEnd w:id="130"/>
      <w:bookmarkEnd w:id="131"/>
    </w:p>
    <w:p w14:paraId="2C11B002" w14:textId="5EB96A98" w:rsidR="004C50F7" w:rsidRDefault="004C50F7" w:rsidP="00FD7A5D">
      <w:pPr>
        <w:pStyle w:val="Fibocomzh1"/>
        <w:numPr>
          <w:ilvl w:val="0"/>
          <w:numId w:val="23"/>
        </w:numPr>
      </w:pPr>
      <w:r w:rsidRPr="00DD7305">
        <w:t>打开</w:t>
      </w:r>
      <w:proofErr w:type="spellStart"/>
      <w:r w:rsidRPr="00DD7305">
        <w:t>GobiUSBNet.c</w:t>
      </w:r>
      <w:proofErr w:type="spellEnd"/>
      <w:r w:rsidRPr="00DD7305">
        <w:t>文件，在命令行状态下查找是否存在</w:t>
      </w:r>
      <w:r w:rsidR="00347B67" w:rsidRPr="00DD7305">
        <w:t>FIBOCOM_VENDOR_ID</w:t>
      </w:r>
      <w:r w:rsidR="001220C4">
        <w:t>宏定义，如果不存在</w:t>
      </w:r>
      <w:r w:rsidR="001220C4">
        <w:rPr>
          <w:rFonts w:hint="eastAsia"/>
        </w:rPr>
        <w:t>参考</w:t>
      </w:r>
      <w:r w:rsidR="001220C4">
        <w:rPr>
          <w:rFonts w:hint="eastAsia"/>
        </w:rPr>
        <w:t>5</w:t>
      </w:r>
      <w:r w:rsidR="001220C4">
        <w:t>.2</w:t>
      </w:r>
      <w:r w:rsidR="00266BF0">
        <w:rPr>
          <w:rFonts w:hint="eastAsia"/>
        </w:rPr>
        <w:t>章</w:t>
      </w:r>
      <w:r w:rsidR="001220C4">
        <w:rPr>
          <w:rFonts w:hint="eastAsia"/>
        </w:rPr>
        <w:t>节并按照以</w:t>
      </w:r>
      <w:r w:rsidRPr="00DD7305">
        <w:t>下代码定义</w:t>
      </w:r>
      <w:r w:rsidR="00347B67" w:rsidRPr="00DD7305">
        <w:t>FIBOCOM_VENDOR_ID</w:t>
      </w:r>
      <w:r w:rsidRPr="00DD7305">
        <w:t>宏</w:t>
      </w:r>
      <w:r w:rsidR="00FD7A5D">
        <w:rPr>
          <w:rFonts w:hint="eastAsia"/>
        </w:rPr>
        <w:t>。</w:t>
      </w:r>
    </w:p>
    <w:p w14:paraId="7347952B" w14:textId="63980EE5" w:rsidR="004C50F7" w:rsidRDefault="004C50F7" w:rsidP="004C50F7">
      <w:pPr>
        <w:pStyle w:val="Fibocomzhf5"/>
      </w:pPr>
      <w:r w:rsidRPr="00DD7305">
        <w:t>#define FIBOCOM_VENDOR_ID 0x2CB7</w:t>
      </w:r>
    </w:p>
    <w:p w14:paraId="7C825AD9" w14:textId="77A7CCBA" w:rsidR="004C50F7" w:rsidRPr="00DD7305" w:rsidRDefault="004C50F7" w:rsidP="00FD7A5D">
      <w:pPr>
        <w:pStyle w:val="Fibocomzh1"/>
        <w:numPr>
          <w:ilvl w:val="0"/>
          <w:numId w:val="23"/>
        </w:numPr>
      </w:pPr>
      <w:r w:rsidRPr="00DD7305">
        <w:t>在源码</w:t>
      </w:r>
      <w:proofErr w:type="spellStart"/>
      <w:r w:rsidRPr="00DD7305">
        <w:t>GobiUSBNet.c</w:t>
      </w:r>
      <w:proofErr w:type="spellEnd"/>
      <w:r w:rsidRPr="00DD7305">
        <w:t>文件中找到</w:t>
      </w:r>
      <w:proofErr w:type="spellStart"/>
      <w:r w:rsidRPr="00DD7305">
        <w:t>GobiVIDPIDTable</w:t>
      </w:r>
      <w:proofErr w:type="spellEnd"/>
      <w:r w:rsidRPr="00DD7305">
        <w:t>函数，在函数中添加</w:t>
      </w:r>
      <w:proofErr w:type="spellStart"/>
      <w:r w:rsidRPr="00DD7305">
        <w:t>F</w:t>
      </w:r>
      <w:r w:rsidR="00347B67">
        <w:t>ibocom</w:t>
      </w:r>
      <w:proofErr w:type="spellEnd"/>
      <w:r w:rsidRPr="00DD7305">
        <w:t>模块的</w:t>
      </w:r>
      <w:r w:rsidRPr="00DD7305">
        <w:t>VID(0x2CB7)</w:t>
      </w:r>
      <w:r w:rsidRPr="00DD7305">
        <w:t>和</w:t>
      </w:r>
      <w:r w:rsidR="001220C4">
        <w:t>PID(0x0104</w:t>
      </w:r>
      <w:r w:rsidRPr="00DD7305">
        <w:t>)</w:t>
      </w:r>
      <w:r w:rsidR="00FD7A5D">
        <w:rPr>
          <w:rFonts w:hint="eastAsia"/>
        </w:rPr>
        <w:t>。</w:t>
      </w:r>
    </w:p>
    <w:p w14:paraId="2FE42DAB" w14:textId="77777777" w:rsidR="004C50F7" w:rsidRPr="00DD7305" w:rsidRDefault="004C50F7" w:rsidP="004C50F7">
      <w:pPr>
        <w:pStyle w:val="Fibocomzhf5"/>
      </w:pPr>
      <w:r w:rsidRPr="00DD7305">
        <w:t xml:space="preserve">   { </w:t>
      </w:r>
    </w:p>
    <w:p w14:paraId="5FB8D641" w14:textId="77777777" w:rsidR="004C50F7" w:rsidRPr="00DD7305" w:rsidRDefault="004C50F7" w:rsidP="004C50F7">
      <w:pPr>
        <w:pStyle w:val="Fibocomzhf5"/>
      </w:pPr>
      <w:r w:rsidRPr="00DD7305">
        <w:t xml:space="preserve">      USB_</w:t>
      </w:r>
      <w:proofErr w:type="gramStart"/>
      <w:r w:rsidRPr="00DD7305">
        <w:t>DEVICE(</w:t>
      </w:r>
      <w:proofErr w:type="gramEnd"/>
      <w:r w:rsidRPr="00DD7305">
        <w:t xml:space="preserve"> 0x2CB7, 0x0104 ),</w:t>
      </w:r>
    </w:p>
    <w:p w14:paraId="51007359" w14:textId="77777777" w:rsidR="004C50F7" w:rsidRPr="00DD7305" w:rsidRDefault="004C50F7" w:rsidP="004C50F7">
      <w:pPr>
        <w:pStyle w:val="Fibocomzhf5"/>
      </w:pPr>
      <w:r w:rsidRPr="00DD7305">
        <w:t xml:space="preserve">      .</w:t>
      </w:r>
      <w:proofErr w:type="spellStart"/>
      <w:r w:rsidRPr="00DD7305">
        <w:t>driver_info</w:t>
      </w:r>
      <w:proofErr w:type="spellEnd"/>
      <w:r w:rsidRPr="00DD7305">
        <w:t xml:space="preserve"> = (unsigned long</w:t>
      </w:r>
      <w:proofErr w:type="gramStart"/>
      <w:r w:rsidRPr="00DD7305">
        <w:t>)&amp;</w:t>
      </w:r>
      <w:proofErr w:type="spellStart"/>
      <w:proofErr w:type="gramEnd"/>
      <w:r w:rsidRPr="00DD7305">
        <w:t>GobiNetInfo</w:t>
      </w:r>
      <w:proofErr w:type="spellEnd"/>
      <w:r w:rsidRPr="00DD7305">
        <w:t xml:space="preserve"> </w:t>
      </w:r>
    </w:p>
    <w:p w14:paraId="19560137" w14:textId="77777777" w:rsidR="004C50F7" w:rsidRPr="00DD7305" w:rsidRDefault="004C50F7" w:rsidP="004C50F7">
      <w:pPr>
        <w:pStyle w:val="Fibocomzhf5"/>
      </w:pPr>
      <w:r w:rsidRPr="00DD7305">
        <w:t xml:space="preserve">   },</w:t>
      </w:r>
    </w:p>
    <w:p w14:paraId="13795354" w14:textId="77777777" w:rsidR="004C50F7" w:rsidRPr="00DD7305" w:rsidRDefault="004C50F7" w:rsidP="004C50F7">
      <w:pPr>
        <w:pStyle w:val="Fibocomzhf5"/>
      </w:pPr>
      <w:r w:rsidRPr="00DD7305">
        <w:t xml:space="preserve">   { </w:t>
      </w:r>
    </w:p>
    <w:p w14:paraId="307E87C5" w14:textId="77777777" w:rsidR="004C50F7" w:rsidRPr="00DD7305" w:rsidRDefault="004C50F7" w:rsidP="004C50F7">
      <w:pPr>
        <w:pStyle w:val="Fibocomzhf5"/>
      </w:pPr>
      <w:r w:rsidRPr="00DD7305">
        <w:t xml:space="preserve">      USB_</w:t>
      </w:r>
      <w:proofErr w:type="gramStart"/>
      <w:r w:rsidRPr="00DD7305">
        <w:t>DEVICE(</w:t>
      </w:r>
      <w:proofErr w:type="gramEnd"/>
      <w:r w:rsidRPr="00DD7305">
        <w:t xml:space="preserve"> 0x2CB7, 0x0109 ),</w:t>
      </w:r>
    </w:p>
    <w:p w14:paraId="012B6AA2" w14:textId="77777777" w:rsidR="004C50F7" w:rsidRPr="00DD7305" w:rsidRDefault="004C50F7" w:rsidP="004C50F7">
      <w:pPr>
        <w:pStyle w:val="Fibocomzhf5"/>
      </w:pPr>
      <w:r w:rsidRPr="00DD7305">
        <w:t xml:space="preserve">      .</w:t>
      </w:r>
      <w:proofErr w:type="spellStart"/>
      <w:r w:rsidRPr="00DD7305">
        <w:t>driver_info</w:t>
      </w:r>
      <w:proofErr w:type="spellEnd"/>
      <w:r w:rsidRPr="00DD7305">
        <w:t xml:space="preserve"> = (unsigned long</w:t>
      </w:r>
      <w:proofErr w:type="gramStart"/>
      <w:r w:rsidRPr="00DD7305">
        <w:t>)&amp;</w:t>
      </w:r>
      <w:proofErr w:type="spellStart"/>
      <w:proofErr w:type="gramEnd"/>
      <w:r w:rsidRPr="00DD7305">
        <w:t>GobiNetInfo</w:t>
      </w:r>
      <w:proofErr w:type="spellEnd"/>
      <w:r w:rsidRPr="00DD7305">
        <w:t xml:space="preserve"> </w:t>
      </w:r>
    </w:p>
    <w:p w14:paraId="79A68910" w14:textId="5AB4693E" w:rsidR="004C50F7" w:rsidRPr="00DD7305" w:rsidRDefault="004C50F7" w:rsidP="004C50F7">
      <w:pPr>
        <w:pStyle w:val="Fibocomzhf5"/>
      </w:pPr>
      <w:r>
        <w:lastRenderedPageBreak/>
        <w:t xml:space="preserve">   },</w:t>
      </w:r>
    </w:p>
    <w:p w14:paraId="04E51E35" w14:textId="3D2CEB6F" w:rsidR="004C50F7" w:rsidRPr="00DD7305" w:rsidRDefault="004C50F7" w:rsidP="00FD7A5D">
      <w:pPr>
        <w:pStyle w:val="Fibocomzh1"/>
        <w:numPr>
          <w:ilvl w:val="0"/>
          <w:numId w:val="23"/>
        </w:numPr>
      </w:pPr>
      <w:r w:rsidRPr="00DD7305">
        <w:t>在</w:t>
      </w:r>
      <w:proofErr w:type="spellStart"/>
      <w:r w:rsidRPr="00DD7305">
        <w:t>GobiUSBNet.c</w:t>
      </w:r>
      <w:proofErr w:type="spellEnd"/>
      <w:r w:rsidRPr="00DD7305">
        <w:t>文件</w:t>
      </w:r>
      <w:proofErr w:type="spellStart"/>
      <w:r w:rsidRPr="00DD7305">
        <w:t>GobiNetDriverBind</w:t>
      </w:r>
      <w:proofErr w:type="spellEnd"/>
      <w:r w:rsidRPr="00DD7305">
        <w:t>函数中，添加模块</w:t>
      </w:r>
      <w:r w:rsidRPr="00DD7305">
        <w:t>VID/PID</w:t>
      </w:r>
      <w:r w:rsidRPr="00DD7305">
        <w:t>以及</w:t>
      </w:r>
      <w:proofErr w:type="gramStart"/>
      <w:r w:rsidRPr="00DD7305">
        <w:t>过滤非</w:t>
      </w:r>
      <w:proofErr w:type="gramEnd"/>
      <w:r w:rsidRPr="00DD7305">
        <w:t>NDIS interface</w:t>
      </w:r>
      <w:r w:rsidRPr="00DD7305">
        <w:t>接口信息</w:t>
      </w:r>
      <w:r w:rsidR="00FD7A5D">
        <w:rPr>
          <w:rFonts w:hint="eastAsia"/>
        </w:rPr>
        <w:t>。</w:t>
      </w:r>
    </w:p>
    <w:p w14:paraId="64C48BC7" w14:textId="77777777" w:rsidR="004C50F7" w:rsidRPr="00DD7305" w:rsidRDefault="004C50F7" w:rsidP="004C50F7">
      <w:pPr>
        <w:pStyle w:val="Fibocomzhf5"/>
      </w:pPr>
      <w:proofErr w:type="gramStart"/>
      <w:r w:rsidRPr="00DD7305">
        <w:t>else</w:t>
      </w:r>
      <w:proofErr w:type="gramEnd"/>
      <w:r w:rsidRPr="00DD7305">
        <w:t xml:space="preserve"> if (</w:t>
      </w:r>
      <w:proofErr w:type="spellStart"/>
      <w:r w:rsidRPr="00DD7305">
        <w:t>pDev</w:t>
      </w:r>
      <w:proofErr w:type="spellEnd"/>
      <w:r w:rsidRPr="00DD7305">
        <w:t>-&gt;</w:t>
      </w:r>
      <w:proofErr w:type="spellStart"/>
      <w:r w:rsidRPr="00DD7305">
        <w:t>udev</w:t>
      </w:r>
      <w:proofErr w:type="spellEnd"/>
      <w:r w:rsidRPr="00DD7305">
        <w:t>-&gt;</w:t>
      </w:r>
      <w:proofErr w:type="spellStart"/>
      <w:r w:rsidRPr="00DD7305">
        <w:t>descriptor.idVendor</w:t>
      </w:r>
      <w:proofErr w:type="spellEnd"/>
      <w:r w:rsidRPr="00DD7305">
        <w:t xml:space="preserve"> == FIBOCOM_VENDOR_ID </w:t>
      </w:r>
    </w:p>
    <w:p w14:paraId="633337CB" w14:textId="77777777" w:rsidR="004C50F7" w:rsidRPr="00DD7305" w:rsidRDefault="004C50F7" w:rsidP="004C50F7">
      <w:pPr>
        <w:pStyle w:val="Fibocomzhf5"/>
      </w:pPr>
      <w:r w:rsidRPr="00DD7305">
        <w:t xml:space="preserve">       &amp;&amp; </w:t>
      </w:r>
      <w:proofErr w:type="spellStart"/>
      <w:r w:rsidRPr="00DD7305">
        <w:t>pDev</w:t>
      </w:r>
      <w:proofErr w:type="spellEnd"/>
      <w:r w:rsidRPr="00DD7305">
        <w:t>-&gt;</w:t>
      </w:r>
      <w:proofErr w:type="spellStart"/>
      <w:r w:rsidRPr="00DD7305">
        <w:t>udev</w:t>
      </w:r>
      <w:proofErr w:type="spellEnd"/>
      <w:r w:rsidRPr="00DD7305">
        <w:t>-&gt;</w:t>
      </w:r>
      <w:proofErr w:type="spellStart"/>
      <w:r w:rsidRPr="00DD7305">
        <w:t>descriptor.idProduct</w:t>
      </w:r>
      <w:proofErr w:type="spellEnd"/>
      <w:r w:rsidRPr="00DD7305">
        <w:t xml:space="preserve"> == cpu_to_</w:t>
      </w:r>
      <w:proofErr w:type="gramStart"/>
      <w:r w:rsidRPr="00DD7305">
        <w:t>le16(</w:t>
      </w:r>
      <w:proofErr w:type="gramEnd"/>
      <w:r w:rsidRPr="00DD7305">
        <w:t>0x0104))</w:t>
      </w:r>
    </w:p>
    <w:p w14:paraId="3EF0532B" w14:textId="77777777" w:rsidR="004C50F7" w:rsidRPr="00DD7305" w:rsidRDefault="004C50F7" w:rsidP="004C50F7">
      <w:pPr>
        <w:pStyle w:val="Fibocomzhf5"/>
      </w:pPr>
      <w:r w:rsidRPr="00DD7305">
        <w:t xml:space="preserve">   {</w:t>
      </w:r>
    </w:p>
    <w:p w14:paraId="24B36C18" w14:textId="77777777" w:rsidR="004C50F7" w:rsidRPr="00DD7305" w:rsidRDefault="004C50F7" w:rsidP="004C50F7">
      <w:pPr>
        <w:pStyle w:val="Fibocomzhf5"/>
      </w:pPr>
      <w:r w:rsidRPr="00DD7305">
        <w:t xml:space="preserve">       </w:t>
      </w:r>
      <w:proofErr w:type="gramStart"/>
      <w:r w:rsidRPr="00DD7305">
        <w:t>if</w:t>
      </w:r>
      <w:proofErr w:type="gramEnd"/>
      <w:r w:rsidRPr="00DD7305">
        <w:t xml:space="preserve"> (</w:t>
      </w:r>
      <w:proofErr w:type="spellStart"/>
      <w:r w:rsidRPr="00DD7305">
        <w:t>pIntf</w:t>
      </w:r>
      <w:proofErr w:type="spellEnd"/>
      <w:r w:rsidRPr="00DD7305">
        <w:t>-&gt;</w:t>
      </w:r>
      <w:proofErr w:type="spellStart"/>
      <w:r w:rsidRPr="00DD7305">
        <w:t>cur_altsetting</w:t>
      </w:r>
      <w:proofErr w:type="spellEnd"/>
      <w:r w:rsidRPr="00DD7305">
        <w:t>-&gt;</w:t>
      </w:r>
      <w:proofErr w:type="spellStart"/>
      <w:r w:rsidRPr="00DD7305">
        <w:t>desc.bInterfaceNumber</w:t>
      </w:r>
      <w:proofErr w:type="spellEnd"/>
      <w:r w:rsidRPr="00DD7305">
        <w:t xml:space="preserve"> != 4)</w:t>
      </w:r>
    </w:p>
    <w:p w14:paraId="12469589" w14:textId="77777777" w:rsidR="004C50F7" w:rsidRPr="00DD7305" w:rsidRDefault="004C50F7" w:rsidP="004C50F7">
      <w:pPr>
        <w:pStyle w:val="Fibocomzhf5"/>
      </w:pPr>
      <w:r w:rsidRPr="00DD7305">
        <w:t xml:space="preserve">            </w:t>
      </w:r>
      <w:proofErr w:type="gramStart"/>
      <w:r w:rsidRPr="00DD7305">
        <w:t>return</w:t>
      </w:r>
      <w:proofErr w:type="gramEnd"/>
      <w:r w:rsidRPr="00DD7305">
        <w:t xml:space="preserve"> -ENODEV;</w:t>
      </w:r>
    </w:p>
    <w:p w14:paraId="38E360D1" w14:textId="77777777" w:rsidR="004C50F7" w:rsidRPr="00DD7305" w:rsidRDefault="004C50F7" w:rsidP="004C50F7">
      <w:pPr>
        <w:pStyle w:val="Fibocomzhf5"/>
      </w:pPr>
      <w:r w:rsidRPr="00DD7305">
        <w:t xml:space="preserve">   }</w:t>
      </w:r>
    </w:p>
    <w:p w14:paraId="060606AC" w14:textId="77777777" w:rsidR="004C50F7" w:rsidRPr="00DD7305" w:rsidRDefault="004C50F7" w:rsidP="004C50F7">
      <w:pPr>
        <w:pStyle w:val="Fibocomzhf5"/>
      </w:pPr>
      <w:r w:rsidRPr="00DD7305">
        <w:t xml:space="preserve">   </w:t>
      </w:r>
      <w:proofErr w:type="gramStart"/>
      <w:r w:rsidRPr="00DD7305">
        <w:t>else</w:t>
      </w:r>
      <w:proofErr w:type="gramEnd"/>
      <w:r w:rsidRPr="00DD7305">
        <w:t xml:space="preserve"> if (</w:t>
      </w:r>
      <w:proofErr w:type="spellStart"/>
      <w:r w:rsidRPr="00DD7305">
        <w:t>pDev</w:t>
      </w:r>
      <w:proofErr w:type="spellEnd"/>
      <w:r w:rsidRPr="00DD7305">
        <w:t>-&gt;</w:t>
      </w:r>
      <w:proofErr w:type="spellStart"/>
      <w:r w:rsidRPr="00DD7305">
        <w:t>udev</w:t>
      </w:r>
      <w:proofErr w:type="spellEnd"/>
      <w:r w:rsidRPr="00DD7305">
        <w:t>-&gt;</w:t>
      </w:r>
      <w:proofErr w:type="spellStart"/>
      <w:r w:rsidRPr="00DD7305">
        <w:t>descriptor.idVendor</w:t>
      </w:r>
      <w:proofErr w:type="spellEnd"/>
      <w:r w:rsidRPr="00DD7305">
        <w:t xml:space="preserve"> == FIBOCOM_VENDOR_ID </w:t>
      </w:r>
    </w:p>
    <w:p w14:paraId="303AB8AC" w14:textId="77777777" w:rsidR="004C50F7" w:rsidRPr="00DD7305" w:rsidRDefault="004C50F7" w:rsidP="004C50F7">
      <w:pPr>
        <w:pStyle w:val="Fibocomzhf5"/>
      </w:pPr>
      <w:r w:rsidRPr="00DD7305">
        <w:t xml:space="preserve">       &amp;&amp; </w:t>
      </w:r>
      <w:proofErr w:type="spellStart"/>
      <w:r w:rsidRPr="00DD7305">
        <w:t>pDev</w:t>
      </w:r>
      <w:proofErr w:type="spellEnd"/>
      <w:r w:rsidRPr="00DD7305">
        <w:t>-&gt;</w:t>
      </w:r>
      <w:proofErr w:type="spellStart"/>
      <w:r w:rsidRPr="00DD7305">
        <w:t>udev</w:t>
      </w:r>
      <w:proofErr w:type="spellEnd"/>
      <w:r w:rsidRPr="00DD7305">
        <w:t>-&gt;</w:t>
      </w:r>
      <w:proofErr w:type="spellStart"/>
      <w:r w:rsidRPr="00DD7305">
        <w:t>descriptor.idProduct</w:t>
      </w:r>
      <w:proofErr w:type="spellEnd"/>
      <w:r w:rsidRPr="00DD7305">
        <w:t xml:space="preserve"> == cpu_to_</w:t>
      </w:r>
      <w:proofErr w:type="gramStart"/>
      <w:r w:rsidRPr="00DD7305">
        <w:t>le16(</w:t>
      </w:r>
      <w:proofErr w:type="gramEnd"/>
      <w:r w:rsidRPr="00DD7305">
        <w:t>0x0109))</w:t>
      </w:r>
    </w:p>
    <w:p w14:paraId="57CB5D33" w14:textId="77777777" w:rsidR="004C50F7" w:rsidRPr="00DD7305" w:rsidRDefault="004C50F7" w:rsidP="004C50F7">
      <w:pPr>
        <w:pStyle w:val="Fibocomzhf5"/>
      </w:pPr>
      <w:r w:rsidRPr="00DD7305">
        <w:t xml:space="preserve">   {</w:t>
      </w:r>
    </w:p>
    <w:p w14:paraId="2FC348A4" w14:textId="77777777" w:rsidR="004C50F7" w:rsidRPr="00DD7305" w:rsidRDefault="004C50F7" w:rsidP="004C50F7">
      <w:pPr>
        <w:pStyle w:val="Fibocomzhf5"/>
      </w:pPr>
      <w:r w:rsidRPr="00DD7305">
        <w:t xml:space="preserve">       </w:t>
      </w:r>
      <w:proofErr w:type="gramStart"/>
      <w:r w:rsidRPr="00DD7305">
        <w:t>if</w:t>
      </w:r>
      <w:proofErr w:type="gramEnd"/>
      <w:r w:rsidRPr="00DD7305">
        <w:t xml:space="preserve"> (</w:t>
      </w:r>
      <w:proofErr w:type="spellStart"/>
      <w:r w:rsidRPr="00DD7305">
        <w:t>pIntf</w:t>
      </w:r>
      <w:proofErr w:type="spellEnd"/>
      <w:r w:rsidRPr="00DD7305">
        <w:t>-&gt;</w:t>
      </w:r>
      <w:proofErr w:type="spellStart"/>
      <w:r w:rsidRPr="00DD7305">
        <w:t>cur_altsetting</w:t>
      </w:r>
      <w:proofErr w:type="spellEnd"/>
      <w:r w:rsidRPr="00DD7305">
        <w:t>-&gt;</w:t>
      </w:r>
      <w:proofErr w:type="spellStart"/>
      <w:r w:rsidRPr="00DD7305">
        <w:t>desc.bInterfaceNumber</w:t>
      </w:r>
      <w:proofErr w:type="spellEnd"/>
      <w:r w:rsidRPr="00DD7305">
        <w:t xml:space="preserve"> != 2)</w:t>
      </w:r>
    </w:p>
    <w:p w14:paraId="71C6909E" w14:textId="77777777" w:rsidR="004C50F7" w:rsidRPr="00DD7305" w:rsidRDefault="004C50F7" w:rsidP="004C50F7">
      <w:pPr>
        <w:pStyle w:val="Fibocomzhf5"/>
      </w:pPr>
      <w:r w:rsidRPr="00DD7305">
        <w:t xml:space="preserve">            </w:t>
      </w:r>
      <w:proofErr w:type="gramStart"/>
      <w:r w:rsidRPr="00DD7305">
        <w:t>return</w:t>
      </w:r>
      <w:proofErr w:type="gramEnd"/>
      <w:r w:rsidRPr="00DD7305">
        <w:t xml:space="preserve"> -ENODEV;</w:t>
      </w:r>
    </w:p>
    <w:p w14:paraId="3B9A8A30" w14:textId="19937A23" w:rsidR="004C50F7" w:rsidRDefault="004C50F7" w:rsidP="004C50F7">
      <w:pPr>
        <w:pStyle w:val="Fibocomzhf5"/>
      </w:pPr>
      <w:r w:rsidRPr="00DD7305">
        <w:t xml:space="preserve">   }</w:t>
      </w:r>
    </w:p>
    <w:p w14:paraId="49C14264" w14:textId="7A75638B" w:rsidR="004C50F7" w:rsidRPr="00377003" w:rsidRDefault="004C50F7" w:rsidP="00377003">
      <w:pPr>
        <w:pStyle w:val="2"/>
      </w:pPr>
      <w:bookmarkStart w:id="132" w:name="_Toc71620796"/>
      <w:bookmarkStart w:id="133" w:name="_Toc86747354"/>
      <w:proofErr w:type="spellStart"/>
      <w:r w:rsidRPr="00377003">
        <w:rPr>
          <w:rFonts w:hint="eastAsia"/>
        </w:rPr>
        <w:t>GobiNet</w:t>
      </w:r>
      <w:proofErr w:type="spellEnd"/>
      <w:r w:rsidRPr="00377003">
        <w:rPr>
          <w:rFonts w:hint="eastAsia"/>
        </w:rPr>
        <w:t>驱动配置说明</w:t>
      </w:r>
      <w:bookmarkEnd w:id="132"/>
      <w:bookmarkEnd w:id="133"/>
    </w:p>
    <w:p w14:paraId="1CA9EE9B" w14:textId="2DC05BC7" w:rsidR="004F42ED" w:rsidRDefault="005E09FA" w:rsidP="0017622F">
      <w:pPr>
        <w:pStyle w:val="3"/>
        <w:rPr>
          <w:rStyle w:val="60"/>
          <w:rFonts w:ascii="思源黑体 CN Regular" w:eastAsia="思源黑体 CN Regular" w:hAnsi="思源黑体 CN Regular" w:cs="Times New Roman"/>
          <w:b w:val="0"/>
          <w:bCs/>
          <w:sz w:val="32"/>
          <w:szCs w:val="32"/>
        </w:rPr>
      </w:pPr>
      <w:bookmarkStart w:id="134" w:name="_Toc86747355"/>
      <w:proofErr w:type="spellStart"/>
      <w:r w:rsidRPr="0017622F">
        <w:rPr>
          <w:rStyle w:val="60"/>
          <w:rFonts w:ascii="思源黑体 CN Regular" w:eastAsia="思源黑体 CN Regular" w:hAnsi="思源黑体 CN Regular" w:cs="Times New Roman" w:hint="eastAsia"/>
          <w:b w:val="0"/>
          <w:bCs/>
          <w:sz w:val="32"/>
          <w:szCs w:val="32"/>
        </w:rPr>
        <w:t>Gob</w:t>
      </w:r>
      <w:r w:rsidR="004F42ED" w:rsidRPr="0017622F">
        <w:rPr>
          <w:rStyle w:val="60"/>
          <w:rFonts w:ascii="思源黑体 CN Regular" w:eastAsia="思源黑体 CN Regular" w:hAnsi="思源黑体 CN Regular" w:cs="Times New Roman" w:hint="eastAsia"/>
          <w:b w:val="0"/>
          <w:bCs/>
          <w:sz w:val="32"/>
          <w:szCs w:val="32"/>
        </w:rPr>
        <w:t>iNet</w:t>
      </w:r>
      <w:proofErr w:type="spellEnd"/>
      <w:r w:rsidR="004F42ED" w:rsidRPr="0017622F">
        <w:rPr>
          <w:rStyle w:val="60"/>
          <w:rFonts w:ascii="思源黑体 CN Regular" w:eastAsia="思源黑体 CN Regular" w:hAnsi="思源黑体 CN Regular" w:cs="Times New Roman" w:hint="eastAsia"/>
          <w:b w:val="0"/>
          <w:bCs/>
          <w:sz w:val="32"/>
          <w:szCs w:val="32"/>
        </w:rPr>
        <w:t>驱动2</w:t>
      </w:r>
      <w:r w:rsidRPr="0017622F">
        <w:rPr>
          <w:rStyle w:val="60"/>
          <w:rFonts w:ascii="思源黑体 CN Regular" w:eastAsia="思源黑体 CN Regular" w:hAnsi="思源黑体 CN Regular" w:cs="Times New Roman"/>
          <w:b w:val="0"/>
          <w:bCs/>
          <w:sz w:val="32"/>
          <w:szCs w:val="32"/>
        </w:rPr>
        <w:t>.0</w:t>
      </w:r>
      <w:r w:rsidR="004F42ED" w:rsidRPr="0017622F">
        <w:rPr>
          <w:rStyle w:val="60"/>
          <w:rFonts w:ascii="思源黑体 CN Regular" w:eastAsia="思源黑体 CN Regular" w:hAnsi="思源黑体 CN Regular" w:cs="Times New Roman"/>
          <w:b w:val="0"/>
          <w:bCs/>
          <w:sz w:val="32"/>
          <w:szCs w:val="32"/>
        </w:rPr>
        <w:t>.0.x</w:t>
      </w:r>
      <w:r w:rsidRPr="0017622F">
        <w:rPr>
          <w:rStyle w:val="60"/>
          <w:rFonts w:ascii="思源黑体 CN Regular" w:eastAsia="思源黑体 CN Regular" w:hAnsi="思源黑体 CN Regular" w:cs="Times New Roman" w:hint="eastAsia"/>
          <w:b w:val="0"/>
          <w:bCs/>
          <w:sz w:val="32"/>
          <w:szCs w:val="32"/>
        </w:rPr>
        <w:t>以上</w:t>
      </w:r>
      <w:r w:rsidR="004F42ED" w:rsidRPr="0017622F">
        <w:rPr>
          <w:rStyle w:val="60"/>
          <w:rFonts w:ascii="思源黑体 CN Regular" w:eastAsia="思源黑体 CN Regular" w:hAnsi="思源黑体 CN Regular" w:cs="Times New Roman" w:hint="eastAsia"/>
          <w:b w:val="0"/>
          <w:bCs/>
          <w:sz w:val="32"/>
          <w:szCs w:val="32"/>
        </w:rPr>
        <w:t>版本</w:t>
      </w:r>
      <w:bookmarkEnd w:id="134"/>
    </w:p>
    <w:p w14:paraId="629131D2" w14:textId="77777777" w:rsidR="00CD639F" w:rsidRPr="00632CE4" w:rsidRDefault="00CD639F" w:rsidP="00CD639F">
      <w:r w:rsidRPr="00632CE4">
        <w:rPr>
          <w:rFonts w:hint="eastAsia"/>
        </w:rPr>
        <w:t>在</w:t>
      </w:r>
      <w:proofErr w:type="spellStart"/>
      <w:r w:rsidRPr="00632CE4">
        <w:rPr>
          <w:rFonts w:hint="eastAsia"/>
        </w:rPr>
        <w:t>GobiNet</w:t>
      </w:r>
      <w:proofErr w:type="spellEnd"/>
      <w:r w:rsidRPr="00632CE4">
        <w:rPr>
          <w:rFonts w:hint="eastAsia"/>
        </w:rPr>
        <w:t>驱动</w:t>
      </w:r>
      <w:r w:rsidRPr="00632CE4">
        <w:rPr>
          <w:rFonts w:hint="eastAsia"/>
        </w:rPr>
        <w:t>2.0.0</w:t>
      </w:r>
      <w:r w:rsidRPr="00632CE4">
        <w:rPr>
          <w:rFonts w:hint="eastAsia"/>
        </w:rPr>
        <w:t>版本之后，为了优化驱动性能，增强驱动稳定性，我们将</w:t>
      </w:r>
      <w:r w:rsidRPr="00632CE4">
        <w:rPr>
          <w:rFonts w:hint="eastAsia"/>
        </w:rPr>
        <w:t>AT</w:t>
      </w:r>
      <w:r w:rsidRPr="00632CE4">
        <w:rPr>
          <w:rFonts w:hint="eastAsia"/>
        </w:rPr>
        <w:t>拨号与</w:t>
      </w:r>
      <w:r w:rsidRPr="00632CE4">
        <w:rPr>
          <w:rFonts w:hint="eastAsia"/>
        </w:rPr>
        <w:t>QMI</w:t>
      </w:r>
      <w:r w:rsidRPr="00632CE4">
        <w:rPr>
          <w:rFonts w:hint="eastAsia"/>
        </w:rPr>
        <w:t>的多路拨号分开了。增加了驱动参数用于在驱动加载阶段选择当前的驱动模式，下文描述如何使用及两种模式的建议使用场景</w:t>
      </w:r>
      <w:r>
        <w:rPr>
          <w:rFonts w:hint="eastAsia"/>
        </w:rPr>
        <w:t>。</w:t>
      </w:r>
    </w:p>
    <w:p w14:paraId="485AE709" w14:textId="2CBDB9F0" w:rsidR="004F42ED" w:rsidRPr="0017622F" w:rsidRDefault="004F42ED" w:rsidP="0017622F">
      <w:pPr>
        <w:pStyle w:val="4"/>
      </w:pPr>
      <w:bookmarkStart w:id="135" w:name="_Toc86747356"/>
      <w:r w:rsidRPr="0017622F">
        <w:rPr>
          <w:rStyle w:val="60"/>
          <w:rFonts w:ascii="思源黑体 CN Regular" w:eastAsia="思源黑体 CN Regular" w:hAnsi="思源黑体 CN Regular" w:hint="eastAsia"/>
          <w:b w:val="0"/>
          <w:bCs/>
          <w:sz w:val="28"/>
          <w:szCs w:val="28"/>
        </w:rPr>
        <w:t>AT模式</w:t>
      </w:r>
      <w:bookmarkEnd w:id="135"/>
    </w:p>
    <w:p w14:paraId="5409C07D" w14:textId="5C01F900" w:rsidR="00CD639F" w:rsidRDefault="00CD639F" w:rsidP="00CD639F">
      <w:r w:rsidRPr="00632CE4">
        <w:rPr>
          <w:rFonts w:hint="eastAsia"/>
        </w:rPr>
        <w:t>AT</w:t>
      </w:r>
      <w:r w:rsidRPr="00632CE4">
        <w:rPr>
          <w:rFonts w:hint="eastAsia"/>
        </w:rPr>
        <w:t>模式主要用于本文档第</w:t>
      </w:r>
      <w:r w:rsidR="00DC5F8C">
        <w:rPr>
          <w:rFonts w:hint="eastAsia"/>
        </w:rPr>
        <w:t>9</w:t>
      </w:r>
      <w:r>
        <w:rPr>
          <w:rFonts w:hint="eastAsia"/>
        </w:rPr>
        <w:t>章</w:t>
      </w:r>
      <w:proofErr w:type="spellStart"/>
      <w:r w:rsidR="009E48DD">
        <w:rPr>
          <w:rFonts w:hint="eastAsia"/>
        </w:rPr>
        <w:t>Fib</w:t>
      </w:r>
      <w:r w:rsidR="0067755A">
        <w:rPr>
          <w:rFonts w:hint="eastAsia"/>
        </w:rPr>
        <w:t>o</w:t>
      </w:r>
      <w:r w:rsidR="009E48DD">
        <w:rPr>
          <w:rFonts w:hint="eastAsia"/>
        </w:rPr>
        <w:t>com</w:t>
      </w:r>
      <w:proofErr w:type="spellEnd"/>
      <w:r w:rsidRPr="00632CE4">
        <w:rPr>
          <w:rFonts w:hint="eastAsia"/>
        </w:rPr>
        <w:t>模块拨号中的</w:t>
      </w:r>
      <w:r w:rsidRPr="00632CE4">
        <w:rPr>
          <w:rFonts w:hint="eastAsia"/>
        </w:rPr>
        <w:t>AT</w:t>
      </w:r>
      <w:r w:rsidR="003325BB">
        <w:rPr>
          <w:rFonts w:hint="eastAsia"/>
        </w:rPr>
        <w:t>命令拨号</w:t>
      </w:r>
      <w:r w:rsidRPr="00632CE4">
        <w:rPr>
          <w:rFonts w:hint="eastAsia"/>
        </w:rPr>
        <w:t>。有两种方式可以用于设置该模式：</w:t>
      </w:r>
    </w:p>
    <w:p w14:paraId="141A21AB" w14:textId="77777777" w:rsidR="00CD639F" w:rsidRDefault="00CD639F" w:rsidP="00CD639F">
      <w:pPr>
        <w:pStyle w:val="Fibocomzh1"/>
        <w:numPr>
          <w:ilvl w:val="0"/>
          <w:numId w:val="32"/>
        </w:numPr>
      </w:pPr>
      <w:r>
        <w:rPr>
          <w:rFonts w:hint="eastAsia"/>
        </w:rPr>
        <w:t>修改源码</w:t>
      </w:r>
    </w:p>
    <w:p w14:paraId="498A4BBA" w14:textId="77777777" w:rsidR="00CD639F" w:rsidRDefault="00CD639F" w:rsidP="00CD639F">
      <w:pPr>
        <w:rPr>
          <w:rFonts w:ascii="思源黑体 CN Light" w:hAnsi="思源黑体 CN Light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5987F7A9" wp14:editId="5034E71C">
            <wp:simplePos x="0" y="0"/>
            <wp:positionH relativeFrom="column">
              <wp:posOffset>1339480</wp:posOffset>
            </wp:positionH>
            <wp:positionV relativeFrom="paragraph">
              <wp:posOffset>752475</wp:posOffset>
            </wp:positionV>
            <wp:extent cx="4200000" cy="107619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2CE4">
        <w:rPr>
          <w:rFonts w:hint="eastAsia"/>
        </w:rPr>
        <w:t>在编译驱动前，用户应该检查</w:t>
      </w:r>
      <w:proofErr w:type="spellStart"/>
      <w:r w:rsidRPr="00632CE4">
        <w:rPr>
          <w:rFonts w:hint="eastAsia"/>
        </w:rPr>
        <w:t>GobiNet</w:t>
      </w:r>
      <w:proofErr w:type="spellEnd"/>
      <w:r w:rsidRPr="00632CE4">
        <w:rPr>
          <w:rFonts w:hint="eastAsia"/>
        </w:rPr>
        <w:t>驱动源码中</w:t>
      </w:r>
      <w:proofErr w:type="spellStart"/>
      <w:r w:rsidRPr="00632CE4">
        <w:rPr>
          <w:rFonts w:hint="eastAsia"/>
        </w:rPr>
        <w:t>GobiUSBNet.c</w:t>
      </w:r>
      <w:proofErr w:type="spellEnd"/>
      <w:r w:rsidRPr="00632CE4">
        <w:rPr>
          <w:rFonts w:hint="eastAsia"/>
        </w:rPr>
        <w:t>文件，确保</w:t>
      </w:r>
      <w:r>
        <w:rPr>
          <w:rFonts w:hint="eastAsia"/>
        </w:rPr>
        <w:t>在代码中添加宏定义</w:t>
      </w:r>
      <w:r>
        <w:rPr>
          <w:rFonts w:eastAsiaTheme="minorEastAsia" w:hint="eastAsia"/>
          <w:color w:val="000000" w:themeColor="text1"/>
        </w:rPr>
        <w:t>“</w:t>
      </w:r>
      <w:r>
        <w:rPr>
          <w:rFonts w:eastAsiaTheme="minorEastAsia" w:hint="eastAsia"/>
          <w:color w:val="000000" w:themeColor="text1"/>
        </w:rPr>
        <w:t>_</w:t>
      </w:r>
      <w:r>
        <w:rPr>
          <w:rFonts w:eastAsiaTheme="minorEastAsia"/>
          <w:color w:val="000000" w:themeColor="text1"/>
        </w:rPr>
        <w:t>_QCRMCALL_MODE</w:t>
      </w:r>
      <w:r>
        <w:rPr>
          <w:rFonts w:eastAsiaTheme="minorEastAsia" w:hint="eastAsia"/>
          <w:color w:val="000000" w:themeColor="text1"/>
        </w:rPr>
        <w:t>”，</w:t>
      </w:r>
      <w:r w:rsidRPr="00632CE4">
        <w:rPr>
          <w:rFonts w:ascii="思源黑体 CN Light" w:hAnsi="思源黑体 CN Light" w:hint="eastAsia"/>
          <w:color w:val="000000" w:themeColor="text1"/>
        </w:rPr>
        <w:t>如下图1</w:t>
      </w:r>
      <w:r w:rsidRPr="00632CE4">
        <w:rPr>
          <w:rFonts w:ascii="思源黑体 CN Light" w:hAnsi="思源黑体 CN Light"/>
          <w:color w:val="000000" w:themeColor="text1"/>
        </w:rPr>
        <w:t>20</w:t>
      </w:r>
      <w:r w:rsidRPr="00632CE4">
        <w:rPr>
          <w:rFonts w:ascii="思源黑体 CN Light" w:hAnsi="思源黑体 CN Light" w:hint="eastAsia"/>
          <w:color w:val="000000" w:themeColor="text1"/>
        </w:rPr>
        <w:t>行</w:t>
      </w:r>
      <w:r>
        <w:rPr>
          <w:rFonts w:ascii="思源黑体 CN Light" w:hAnsi="思源黑体 CN Light" w:hint="eastAsia"/>
          <w:color w:val="000000" w:themeColor="text1"/>
        </w:rPr>
        <w:t>添加的代码</w:t>
      </w:r>
      <w:r w:rsidRPr="00632CE4">
        <w:rPr>
          <w:rFonts w:ascii="思源黑体 CN Light" w:hAnsi="思源黑体 CN Light" w:hint="eastAsia"/>
          <w:color w:val="000000" w:themeColor="text1"/>
        </w:rPr>
        <w:t>所示：</w:t>
      </w:r>
    </w:p>
    <w:p w14:paraId="19EDB85D" w14:textId="6FCAD861" w:rsidR="00CD639F" w:rsidRDefault="00CD639F" w:rsidP="00CD639F">
      <w:pPr>
        <w:jc w:val="center"/>
        <w:rPr>
          <w:rFonts w:eastAsiaTheme="minorEastAsia"/>
          <w:color w:val="000000" w:themeColor="text1"/>
        </w:rPr>
      </w:pPr>
      <w:r>
        <w:rPr>
          <w:rFonts w:hint="eastAsia"/>
        </w:rPr>
        <w:t>图</w:t>
      </w:r>
      <w:r>
        <w:t xml:space="preserve">14. </w:t>
      </w:r>
      <w:r>
        <w:rPr>
          <w:rFonts w:hint="eastAsia"/>
        </w:rPr>
        <w:t>添加宏定义</w:t>
      </w:r>
      <w:r>
        <w:rPr>
          <w:rFonts w:eastAsiaTheme="minorEastAsia" w:hint="eastAsia"/>
          <w:color w:val="000000" w:themeColor="text1"/>
        </w:rPr>
        <w:t>“</w:t>
      </w:r>
      <w:r>
        <w:rPr>
          <w:rFonts w:eastAsiaTheme="minorEastAsia" w:hint="eastAsia"/>
          <w:color w:val="000000" w:themeColor="text1"/>
        </w:rPr>
        <w:t>_</w:t>
      </w:r>
      <w:r>
        <w:rPr>
          <w:rFonts w:eastAsiaTheme="minorEastAsia"/>
          <w:color w:val="000000" w:themeColor="text1"/>
        </w:rPr>
        <w:t>_QCRMCALL_MODE</w:t>
      </w:r>
      <w:r>
        <w:rPr>
          <w:rFonts w:eastAsiaTheme="minorEastAsia" w:hint="eastAsia"/>
          <w:color w:val="000000" w:themeColor="text1"/>
        </w:rPr>
        <w:t>”</w:t>
      </w:r>
    </w:p>
    <w:p w14:paraId="19D78257" w14:textId="3980AD24" w:rsidR="00CD639F" w:rsidRDefault="00CD639F" w:rsidP="00CD639F">
      <w:pPr>
        <w:pStyle w:val="Fibocomzh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285915CB" wp14:editId="7CA5E263">
            <wp:simplePos x="0" y="0"/>
            <wp:positionH relativeFrom="column">
              <wp:posOffset>1250050</wp:posOffset>
            </wp:positionH>
            <wp:positionV relativeFrom="paragraph">
              <wp:posOffset>513715</wp:posOffset>
            </wp:positionV>
            <wp:extent cx="4133333" cy="980952"/>
            <wp:effectExtent l="0" t="0" r="63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如果不添加宏定义，也可以考虑</w:t>
      </w:r>
      <w:r w:rsidRPr="00632CE4">
        <w:rPr>
          <w:rFonts w:hint="eastAsia"/>
        </w:rPr>
        <w:t>将</w:t>
      </w:r>
      <w:r>
        <w:rPr>
          <w:rFonts w:hint="eastAsia"/>
        </w:rPr>
        <w:t>12</w:t>
      </w:r>
      <w:r>
        <w:t>3</w:t>
      </w:r>
      <w:r w:rsidRPr="00632CE4">
        <w:rPr>
          <w:rFonts w:hint="eastAsia"/>
        </w:rPr>
        <w:t>行</w:t>
      </w:r>
      <w:proofErr w:type="spellStart"/>
      <w:r w:rsidRPr="00632CE4">
        <w:rPr>
          <w:rFonts w:hint="eastAsia"/>
        </w:rPr>
        <w:t>qcrmcall_mode</w:t>
      </w:r>
      <w:proofErr w:type="spellEnd"/>
      <w:r w:rsidRPr="00632CE4">
        <w:rPr>
          <w:rFonts w:hint="eastAsia"/>
        </w:rPr>
        <w:t>设置为</w:t>
      </w:r>
      <w:r w:rsidRPr="00632CE4">
        <w:rPr>
          <w:rFonts w:hint="eastAsia"/>
        </w:rPr>
        <w:t>1</w:t>
      </w:r>
      <w:r w:rsidR="009E48DD">
        <w:rPr>
          <w:rFonts w:hint="eastAsia"/>
        </w:rPr>
        <w:t>，</w:t>
      </w:r>
      <w:r>
        <w:rPr>
          <w:rFonts w:hint="eastAsia"/>
        </w:rPr>
        <w:t>保证</w:t>
      </w:r>
      <w:proofErr w:type="spellStart"/>
      <w:r>
        <w:rPr>
          <w:rFonts w:hint="eastAsia"/>
        </w:rPr>
        <w:t>q</w:t>
      </w:r>
      <w:r>
        <w:t>crmcall_mode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 w:rsidR="009E48DD">
        <w:rPr>
          <w:rFonts w:hint="eastAsia"/>
        </w:rPr>
        <w:t>即可，</w:t>
      </w:r>
      <w:r>
        <w:rPr>
          <w:rFonts w:hint="eastAsia"/>
        </w:rPr>
        <w:t>如下图所示：</w:t>
      </w:r>
    </w:p>
    <w:p w14:paraId="7BAFF50E" w14:textId="02E0F28F" w:rsidR="00CD639F" w:rsidRDefault="00CD639F" w:rsidP="00CD639F">
      <w:pPr>
        <w:pStyle w:val="Fibocomzh5"/>
      </w:pPr>
      <w:r>
        <w:rPr>
          <w:rFonts w:hint="eastAsia"/>
        </w:rPr>
        <w:t>图</w:t>
      </w:r>
      <w:r>
        <w:t>15.</w:t>
      </w:r>
      <w:r w:rsidRPr="00632CE4">
        <w:rPr>
          <w:rFonts w:hint="eastAsia"/>
        </w:rPr>
        <w:t>设置</w:t>
      </w:r>
      <w:proofErr w:type="spellStart"/>
      <w:r w:rsidRPr="00632CE4">
        <w:rPr>
          <w:rFonts w:hint="eastAsia"/>
        </w:rPr>
        <w:t>qcrmcall_mode</w:t>
      </w:r>
      <w:proofErr w:type="spellEnd"/>
      <w:r w:rsidRPr="00632CE4">
        <w:rPr>
          <w:rFonts w:hint="eastAsia"/>
        </w:rPr>
        <w:t>为1</w:t>
      </w:r>
    </w:p>
    <w:p w14:paraId="384A4735" w14:textId="77777777" w:rsidR="00CD639F" w:rsidRDefault="00CD639F" w:rsidP="00CD639F">
      <w:pPr>
        <w:pStyle w:val="Fibocomzh1"/>
      </w:pPr>
      <w:r>
        <w:rPr>
          <w:rFonts w:hint="eastAsia"/>
        </w:rPr>
        <w:t>修改驱动加载参数</w:t>
      </w:r>
    </w:p>
    <w:p w14:paraId="149A8DC7" w14:textId="77777777" w:rsidR="00CD639F" w:rsidRDefault="00CD639F" w:rsidP="00CD639F">
      <w:pPr>
        <w:pStyle w:val="Fibocomzh1"/>
        <w:numPr>
          <w:ilvl w:val="0"/>
          <w:numId w:val="0"/>
        </w:numPr>
      </w:pPr>
      <w:r>
        <w:rPr>
          <w:rFonts w:hint="eastAsia"/>
        </w:rPr>
        <w:t>如果在驱动编译前未修改</w:t>
      </w:r>
      <w:proofErr w:type="spellStart"/>
      <w:r>
        <w:rPr>
          <w:rFonts w:hint="eastAsia"/>
        </w:rPr>
        <w:t>GobiUSBNet.c</w:t>
      </w:r>
      <w:proofErr w:type="spellEnd"/>
      <w:r>
        <w:rPr>
          <w:rFonts w:hint="eastAsia"/>
        </w:rPr>
        <w:t>文件，也可以在驱动加载时使用特定的驱动参数来设置驱动模式，作用是一样的。</w:t>
      </w:r>
    </w:p>
    <w:p w14:paraId="083DD6C0" w14:textId="77777777" w:rsidR="00CD639F" w:rsidRDefault="00CD639F" w:rsidP="00CD639F">
      <w:pPr>
        <w:pStyle w:val="Fibocomzhf5"/>
      </w:pPr>
      <w:proofErr w:type="spellStart"/>
      <w:proofErr w:type="gramStart"/>
      <w:r w:rsidRPr="00DC688F">
        <w:t>insmod</w:t>
      </w:r>
      <w:proofErr w:type="spellEnd"/>
      <w:proofErr w:type="gramEnd"/>
      <w:r w:rsidRPr="00DC688F">
        <w:t xml:space="preserve"> </w:t>
      </w:r>
      <w:proofErr w:type="spellStart"/>
      <w:r w:rsidRPr="00DC688F">
        <w:t>GobiNet.ko</w:t>
      </w:r>
      <w:proofErr w:type="spellEnd"/>
      <w:r w:rsidRPr="00DC688F">
        <w:t xml:space="preserve"> </w:t>
      </w:r>
      <w:proofErr w:type="spellStart"/>
      <w:r w:rsidRPr="00DC688F">
        <w:t>qcrmcall_mode</w:t>
      </w:r>
      <w:proofErr w:type="spellEnd"/>
      <w:r w:rsidRPr="00DC688F">
        <w:t>=1</w:t>
      </w:r>
    </w:p>
    <w:p w14:paraId="5B8D55DA" w14:textId="4F536AB6" w:rsidR="004F42ED" w:rsidRPr="0017622F" w:rsidRDefault="004F42ED" w:rsidP="0017622F">
      <w:pPr>
        <w:pStyle w:val="4"/>
        <w:rPr>
          <w:rStyle w:val="60"/>
          <w:rFonts w:ascii="思源黑体 CN Regular" w:eastAsia="思源黑体 CN Regular" w:hAnsi="思源黑体 CN Regular"/>
          <w:b w:val="0"/>
          <w:bCs/>
          <w:sz w:val="28"/>
          <w:szCs w:val="28"/>
        </w:rPr>
      </w:pPr>
      <w:bookmarkStart w:id="136" w:name="_Toc86747357"/>
      <w:r w:rsidRPr="0017622F">
        <w:rPr>
          <w:rStyle w:val="60"/>
          <w:rFonts w:ascii="思源黑体 CN Regular" w:eastAsia="思源黑体 CN Regular" w:hAnsi="思源黑体 CN Regular" w:hint="eastAsia"/>
          <w:b w:val="0"/>
          <w:bCs/>
          <w:sz w:val="28"/>
          <w:szCs w:val="28"/>
        </w:rPr>
        <w:t>QMI模式</w:t>
      </w:r>
      <w:bookmarkEnd w:id="136"/>
    </w:p>
    <w:p w14:paraId="5AF2DD74" w14:textId="56C15C09" w:rsidR="004F42ED" w:rsidRDefault="004F42ED" w:rsidP="0017622F">
      <w:r w:rsidRPr="00E00223">
        <w:rPr>
          <w:rFonts w:hint="eastAsia"/>
        </w:rPr>
        <w:t>QMI</w:t>
      </w:r>
      <w:r w:rsidRPr="00E00223">
        <w:rPr>
          <w:rFonts w:hint="eastAsia"/>
        </w:rPr>
        <w:t>模式</w:t>
      </w:r>
      <w:r>
        <w:rPr>
          <w:rFonts w:hint="eastAsia"/>
        </w:rPr>
        <w:t>主要用于使用</w:t>
      </w:r>
      <w:r>
        <w:rPr>
          <w:rFonts w:hint="eastAsia"/>
        </w:rPr>
        <w:t>IP</w:t>
      </w:r>
      <w:r>
        <w:rPr>
          <w:rFonts w:hint="eastAsia"/>
        </w:rPr>
        <w:t>聚合和多路拨号下使用，在该模式下不支持</w:t>
      </w:r>
      <w:r>
        <w:rPr>
          <w:rFonts w:hint="eastAsia"/>
        </w:rPr>
        <w:t>AT</w:t>
      </w:r>
      <w:r>
        <w:rPr>
          <w:rFonts w:hint="eastAsia"/>
        </w:rPr>
        <w:t>命名拨号，拨号上网需要使用</w:t>
      </w:r>
      <w:proofErr w:type="spellStart"/>
      <w:r w:rsidR="007619B6">
        <w:rPr>
          <w:rFonts w:hint="eastAsia"/>
        </w:rPr>
        <w:t>Fibocom</w:t>
      </w:r>
      <w:proofErr w:type="spellEnd"/>
      <w:r>
        <w:rPr>
          <w:rFonts w:hint="eastAsia"/>
        </w:rPr>
        <w:t>-dial</w:t>
      </w:r>
      <w:r>
        <w:rPr>
          <w:rFonts w:hint="eastAsia"/>
        </w:rPr>
        <w:t>工具。具体使用可以参考文档《</w:t>
      </w:r>
      <w:proofErr w:type="spellStart"/>
      <w:r w:rsidR="003325BB" w:rsidRPr="003325BB">
        <w:rPr>
          <w:rFonts w:hint="eastAsia"/>
        </w:rPr>
        <w:t>Fibocom</w:t>
      </w:r>
      <w:proofErr w:type="spellEnd"/>
      <w:r w:rsidR="003325BB" w:rsidRPr="003325BB">
        <w:rPr>
          <w:rFonts w:hint="eastAsia"/>
        </w:rPr>
        <w:t xml:space="preserve"> QMI</w:t>
      </w:r>
      <w:r w:rsidR="003325BB" w:rsidRPr="003325BB">
        <w:rPr>
          <w:rFonts w:hint="eastAsia"/>
        </w:rPr>
        <w:t>拨号工具使用指南</w:t>
      </w:r>
      <w:r w:rsidR="003325BB" w:rsidRPr="003325BB">
        <w:rPr>
          <w:rFonts w:hint="eastAsia"/>
        </w:rPr>
        <w:t>_Linux</w:t>
      </w:r>
      <w:r>
        <w:rPr>
          <w:rFonts w:hint="eastAsia"/>
        </w:rPr>
        <w:t>》。</w:t>
      </w:r>
    </w:p>
    <w:p w14:paraId="1AE28802" w14:textId="77777777" w:rsidR="00CD639F" w:rsidRDefault="00CD639F" w:rsidP="00CD639F">
      <w:r>
        <w:rPr>
          <w:rFonts w:hint="eastAsia"/>
        </w:rPr>
        <w:t>使用</w:t>
      </w:r>
      <w:r>
        <w:rPr>
          <w:rFonts w:hint="eastAsia"/>
        </w:rPr>
        <w:t>IP</w:t>
      </w:r>
      <w:r>
        <w:rPr>
          <w:rFonts w:hint="eastAsia"/>
        </w:rPr>
        <w:t>聚合可以明显降低上位机的</w:t>
      </w:r>
      <w:r>
        <w:rPr>
          <w:rFonts w:hint="eastAsia"/>
        </w:rPr>
        <w:t>CPU</w:t>
      </w:r>
      <w:r>
        <w:rPr>
          <w:rFonts w:hint="eastAsia"/>
        </w:rPr>
        <w:t>占用率，提高数据收发效率，</w:t>
      </w:r>
      <w:r w:rsidRPr="00632CE4">
        <w:rPr>
          <w:rFonts w:hint="eastAsia"/>
        </w:rPr>
        <w:t>建议客户在上位机</w:t>
      </w:r>
      <w:r w:rsidRPr="00632CE4">
        <w:rPr>
          <w:rFonts w:hint="eastAsia"/>
        </w:rPr>
        <w:t>CPU</w:t>
      </w:r>
      <w:r w:rsidRPr="00632CE4">
        <w:rPr>
          <w:rFonts w:hint="eastAsia"/>
        </w:rPr>
        <w:t>或内存较小的情况下考虑使用。</w:t>
      </w:r>
    </w:p>
    <w:p w14:paraId="7F887F21" w14:textId="1B6A6056" w:rsidR="00CD639F" w:rsidRDefault="00CD639F" w:rsidP="00CD639F">
      <w:r>
        <w:rPr>
          <w:rFonts w:hint="eastAsia"/>
        </w:rPr>
        <w:t>有两种方式可以用于设置该模式：</w:t>
      </w:r>
    </w:p>
    <w:p w14:paraId="136DB60E" w14:textId="77777777" w:rsidR="00CD639F" w:rsidRDefault="00CD639F" w:rsidP="00CD639F">
      <w:pPr>
        <w:pStyle w:val="Fibocomzh1"/>
        <w:numPr>
          <w:ilvl w:val="0"/>
          <w:numId w:val="33"/>
        </w:numPr>
      </w:pPr>
      <w:r>
        <w:rPr>
          <w:rFonts w:hint="eastAsia"/>
        </w:rPr>
        <w:t>修改源码</w:t>
      </w:r>
    </w:p>
    <w:p w14:paraId="72EDE610" w14:textId="76051BC9" w:rsidR="00CD639F" w:rsidRDefault="00CD639F" w:rsidP="00CD639F">
      <w:pPr>
        <w:pStyle w:val="Fibocomzh1"/>
        <w:numPr>
          <w:ilvl w:val="0"/>
          <w:numId w:val="0"/>
        </w:numPr>
      </w:pPr>
      <w:r w:rsidRPr="00632CE4">
        <w:rPr>
          <w:rFonts w:hint="eastAsia"/>
        </w:rPr>
        <w:t>在编译驱动前，用户应该检查</w:t>
      </w:r>
      <w:proofErr w:type="spellStart"/>
      <w:r w:rsidRPr="00632CE4">
        <w:rPr>
          <w:rFonts w:hint="eastAsia"/>
        </w:rPr>
        <w:t>GobiNet</w:t>
      </w:r>
      <w:proofErr w:type="spellEnd"/>
      <w:r w:rsidRPr="00632CE4">
        <w:rPr>
          <w:rFonts w:hint="eastAsia"/>
        </w:rPr>
        <w:t>驱动源码中</w:t>
      </w:r>
      <w:proofErr w:type="spellStart"/>
      <w:r w:rsidRPr="00632CE4">
        <w:rPr>
          <w:rFonts w:hint="eastAsia"/>
        </w:rPr>
        <w:t>GobiUSBNet.c</w:t>
      </w:r>
      <w:proofErr w:type="spellEnd"/>
      <w:r w:rsidRPr="00632CE4">
        <w:rPr>
          <w:rFonts w:hint="eastAsia"/>
        </w:rPr>
        <w:t>文件，确保将</w:t>
      </w:r>
      <w:proofErr w:type="spellStart"/>
      <w:r w:rsidRPr="00632CE4">
        <w:rPr>
          <w:rFonts w:hint="eastAsia"/>
        </w:rPr>
        <w:t>qcrmcall_mode</w:t>
      </w:r>
      <w:proofErr w:type="spellEnd"/>
      <w:r w:rsidRPr="00632CE4">
        <w:rPr>
          <w:rFonts w:hint="eastAsia"/>
        </w:rPr>
        <w:t>设置为</w:t>
      </w:r>
      <w:r w:rsidRPr="00632CE4">
        <w:rPr>
          <w:rFonts w:hint="eastAsia"/>
        </w:rPr>
        <w:t>0</w:t>
      </w:r>
      <w:r>
        <w:rPr>
          <w:rFonts w:hint="eastAsia"/>
        </w:rPr>
        <w:t>，</w:t>
      </w:r>
      <w:r w:rsidR="008E14D0"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31BD36A6" wp14:editId="591DF240">
            <wp:simplePos x="0" y="0"/>
            <wp:positionH relativeFrom="column">
              <wp:posOffset>1331727</wp:posOffset>
            </wp:positionH>
            <wp:positionV relativeFrom="paragraph">
              <wp:posOffset>482039</wp:posOffset>
            </wp:positionV>
            <wp:extent cx="3980952" cy="876190"/>
            <wp:effectExtent l="0" t="0" r="635" b="63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源码默认是支持</w:t>
      </w:r>
      <w:r>
        <w:rPr>
          <w:rFonts w:hint="eastAsia"/>
        </w:rPr>
        <w:t>Q</w:t>
      </w:r>
      <w:r>
        <w:t>MI</w:t>
      </w:r>
      <w:r>
        <w:rPr>
          <w:rFonts w:hint="eastAsia"/>
        </w:rPr>
        <w:t>模式的，所以这里不需要修改源码，检查此处与源码保持一致即可。</w:t>
      </w:r>
    </w:p>
    <w:p w14:paraId="2B9FEFBF" w14:textId="1D1CD431" w:rsidR="00CD639F" w:rsidRDefault="00CD639F" w:rsidP="00CD639F">
      <w:pPr>
        <w:pStyle w:val="Fibocomzh5"/>
      </w:pPr>
      <w:r>
        <w:rPr>
          <w:rFonts w:hint="eastAsia"/>
        </w:rPr>
        <w:t>图</w:t>
      </w:r>
      <w:r>
        <w:t xml:space="preserve">16. </w:t>
      </w:r>
      <w:r w:rsidRPr="00632CE4">
        <w:rPr>
          <w:rFonts w:hint="eastAsia"/>
        </w:rPr>
        <w:t>设置</w:t>
      </w:r>
      <w:proofErr w:type="spellStart"/>
      <w:r w:rsidRPr="00632CE4">
        <w:rPr>
          <w:rFonts w:hint="eastAsia"/>
        </w:rPr>
        <w:t>qcrmcall_mode</w:t>
      </w:r>
      <w:proofErr w:type="spellEnd"/>
      <w:r w:rsidRPr="00632CE4">
        <w:rPr>
          <w:rFonts w:hint="eastAsia"/>
        </w:rPr>
        <w:t>为</w:t>
      </w:r>
      <w:r>
        <w:t>0</w:t>
      </w:r>
    </w:p>
    <w:p w14:paraId="69614381" w14:textId="0A8CAA2C" w:rsidR="00CD639F" w:rsidRDefault="008E14D0" w:rsidP="00CD639F">
      <w:pPr>
        <w:pStyle w:val="Fibocomzh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4B691809" wp14:editId="5CDB04C0">
            <wp:simplePos x="0" y="0"/>
            <wp:positionH relativeFrom="column">
              <wp:posOffset>1300480</wp:posOffset>
            </wp:positionH>
            <wp:positionV relativeFrom="paragraph">
              <wp:posOffset>727710</wp:posOffset>
            </wp:positionV>
            <wp:extent cx="3838095" cy="790476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9F" w:rsidRPr="00632CE4">
        <w:rPr>
          <w:rFonts w:hint="eastAsia"/>
        </w:rPr>
        <w:t>若使用</w:t>
      </w:r>
      <w:r w:rsidR="00CD639F" w:rsidRPr="00632CE4">
        <w:rPr>
          <w:rFonts w:hint="eastAsia"/>
        </w:rPr>
        <w:t>IP</w:t>
      </w:r>
      <w:r w:rsidR="00CD639F" w:rsidRPr="00632CE4">
        <w:rPr>
          <w:rFonts w:hint="eastAsia"/>
        </w:rPr>
        <w:t>聚合，将下图中</w:t>
      </w:r>
      <w:r w:rsidR="00CD639F">
        <w:rPr>
          <w:rFonts w:hint="eastAsia"/>
        </w:rPr>
        <w:t>1</w:t>
      </w:r>
      <w:r w:rsidR="0093684A">
        <w:t>88</w:t>
      </w:r>
      <w:r w:rsidR="00CD639F" w:rsidRPr="00632CE4">
        <w:rPr>
          <w:rFonts w:hint="eastAsia"/>
        </w:rPr>
        <w:t>行的宏定义</w:t>
      </w:r>
      <w:r w:rsidR="00CD639F" w:rsidRPr="00632CE4">
        <w:rPr>
          <w:rFonts w:hint="eastAsia"/>
        </w:rPr>
        <w:t>__QMAP_NUM</w:t>
      </w:r>
      <w:r w:rsidR="00CD639F">
        <w:rPr>
          <w:rFonts w:hint="eastAsia"/>
        </w:rPr>
        <w:t>设置</w:t>
      </w:r>
      <w:r w:rsidR="00CD639F" w:rsidRPr="00632CE4">
        <w:rPr>
          <w:rFonts w:hint="eastAsia"/>
        </w:rPr>
        <w:t>为</w:t>
      </w:r>
      <w:r w:rsidR="00CD639F" w:rsidRPr="00632CE4">
        <w:rPr>
          <w:rFonts w:hint="eastAsia"/>
        </w:rPr>
        <w:t>1</w:t>
      </w:r>
      <w:r w:rsidR="00CD639F">
        <w:rPr>
          <w:rFonts w:hint="eastAsia"/>
        </w:rPr>
        <w:t>（多路则设置为对应的路数，目前支持的最大路数为</w:t>
      </w:r>
      <w:r w:rsidR="00CD639F">
        <w:rPr>
          <w:rFonts w:hint="eastAsia"/>
        </w:rPr>
        <w:t>5</w:t>
      </w:r>
      <w:r w:rsidR="00CD639F">
        <w:rPr>
          <w:rFonts w:hint="eastAsia"/>
        </w:rPr>
        <w:t>路）。驱动源码此处的</w:t>
      </w:r>
      <w:r w:rsidR="00CD639F">
        <w:rPr>
          <w:rFonts w:hint="eastAsia"/>
        </w:rPr>
        <w:t>_</w:t>
      </w:r>
      <w:r w:rsidR="00CD639F">
        <w:t>_QMA</w:t>
      </w:r>
      <w:r w:rsidR="00CD639F" w:rsidRPr="00632CE4">
        <w:rPr>
          <w:rFonts w:hint="eastAsia"/>
        </w:rPr>
        <w:t>P_NUM</w:t>
      </w:r>
      <w:r w:rsidR="00CD639F">
        <w:rPr>
          <w:rFonts w:hint="eastAsia"/>
        </w:rPr>
        <w:t>为</w:t>
      </w:r>
      <w:r w:rsidR="00CD639F">
        <w:rPr>
          <w:rFonts w:hint="eastAsia"/>
        </w:rPr>
        <w:t>0</w:t>
      </w:r>
      <w:r w:rsidR="00CD639F">
        <w:rPr>
          <w:rFonts w:hint="eastAsia"/>
        </w:rPr>
        <w:t>，表示不适用</w:t>
      </w:r>
      <w:r w:rsidR="00CD639F">
        <w:rPr>
          <w:rFonts w:hint="eastAsia"/>
        </w:rPr>
        <w:t>I</w:t>
      </w:r>
      <w:r w:rsidR="00CD639F">
        <w:t>P</w:t>
      </w:r>
      <w:r w:rsidR="00CD639F">
        <w:rPr>
          <w:rFonts w:hint="eastAsia"/>
        </w:rPr>
        <w:t>聚合。</w:t>
      </w:r>
    </w:p>
    <w:p w14:paraId="5367AD1D" w14:textId="503F67E5" w:rsidR="00CD639F" w:rsidRDefault="00CD639F" w:rsidP="00CD639F">
      <w:pPr>
        <w:pStyle w:val="Fibocomzh5"/>
      </w:pPr>
      <w:r>
        <w:rPr>
          <w:rFonts w:hint="eastAsia"/>
        </w:rPr>
        <w:t>图</w:t>
      </w:r>
      <w:r>
        <w:t xml:space="preserve">17. </w:t>
      </w:r>
      <w:r>
        <w:rPr>
          <w:rFonts w:hint="eastAsia"/>
        </w:rPr>
        <w:t>设置</w:t>
      </w:r>
      <w:r w:rsidRPr="00632CE4">
        <w:rPr>
          <w:rFonts w:hint="eastAsia"/>
        </w:rPr>
        <w:t>宏定义__QMAP_NUM</w:t>
      </w:r>
    </w:p>
    <w:p w14:paraId="119C4653" w14:textId="77777777" w:rsidR="00CD639F" w:rsidRDefault="00CD639F" w:rsidP="00CD639F">
      <w:pPr>
        <w:pStyle w:val="Fibocomzh1"/>
        <w:numPr>
          <w:ilvl w:val="0"/>
          <w:numId w:val="20"/>
        </w:numPr>
      </w:pPr>
      <w:r>
        <w:rPr>
          <w:rFonts w:hint="eastAsia"/>
        </w:rPr>
        <w:t>修改驱动加载参数</w:t>
      </w:r>
    </w:p>
    <w:p w14:paraId="33428916" w14:textId="77777777" w:rsidR="00CD639F" w:rsidRPr="00632CE4" w:rsidRDefault="00CD639F" w:rsidP="00CD639F">
      <w:r w:rsidRPr="00632CE4">
        <w:rPr>
          <w:rFonts w:hint="eastAsia"/>
        </w:rPr>
        <w:t>如果在驱动编译前未修改</w:t>
      </w:r>
      <w:proofErr w:type="spellStart"/>
      <w:r w:rsidRPr="00632CE4">
        <w:rPr>
          <w:rFonts w:hint="eastAsia"/>
        </w:rPr>
        <w:t>GobiUSBNet.c</w:t>
      </w:r>
      <w:proofErr w:type="spellEnd"/>
      <w:r w:rsidRPr="00632CE4">
        <w:rPr>
          <w:rFonts w:hint="eastAsia"/>
        </w:rPr>
        <w:t>文件，也可以在驱动加载时使用特定的驱动参数来设置驱动模式，作用是一样的。</w:t>
      </w:r>
    </w:p>
    <w:p w14:paraId="1A91EDE8" w14:textId="77777777" w:rsidR="00CD639F" w:rsidRPr="00632CE4" w:rsidRDefault="00CD639F" w:rsidP="00CD639F">
      <w:pPr>
        <w:pStyle w:val="Fibocomzhf5"/>
      </w:pPr>
      <w:proofErr w:type="spellStart"/>
      <w:r w:rsidRPr="00632CE4">
        <w:t>insmod</w:t>
      </w:r>
      <w:proofErr w:type="spellEnd"/>
      <w:r w:rsidRPr="00632CE4">
        <w:t xml:space="preserve"> </w:t>
      </w:r>
      <w:proofErr w:type="spellStart"/>
      <w:r w:rsidRPr="00632CE4">
        <w:t>GobiNet.ko</w:t>
      </w:r>
      <w:proofErr w:type="spellEnd"/>
      <w:r w:rsidRPr="00632CE4">
        <w:t xml:space="preserve"> </w:t>
      </w:r>
      <w:proofErr w:type="spellStart"/>
      <w:r w:rsidRPr="00632CE4">
        <w:t>qcrmcall_mode</w:t>
      </w:r>
      <w:proofErr w:type="spellEnd"/>
      <w:r w:rsidRPr="00632CE4">
        <w:t xml:space="preserve">=0 </w:t>
      </w:r>
      <w:proofErr w:type="spellStart"/>
      <w:r w:rsidRPr="00632CE4">
        <w:t>qmap_mode</w:t>
      </w:r>
      <w:proofErr w:type="spellEnd"/>
      <w:r w:rsidRPr="00632CE4">
        <w:t xml:space="preserve">=1          </w:t>
      </w:r>
      <w:r w:rsidRPr="00632CE4">
        <w:rPr>
          <w:rFonts w:hint="eastAsia"/>
        </w:rPr>
        <w:t>/</w:t>
      </w:r>
      <w:r w:rsidRPr="00632CE4">
        <w:t xml:space="preserve">/ </w:t>
      </w:r>
      <w:r w:rsidRPr="00632CE4">
        <w:rPr>
          <w:rFonts w:hint="eastAsia"/>
        </w:rPr>
        <w:t>IP</w:t>
      </w:r>
      <w:r w:rsidRPr="00632CE4">
        <w:rPr>
          <w:rFonts w:hint="eastAsia"/>
        </w:rPr>
        <w:t>聚合</w:t>
      </w:r>
    </w:p>
    <w:p w14:paraId="67D5D365" w14:textId="7DA7DF22" w:rsidR="004F42ED" w:rsidRDefault="00CD639F" w:rsidP="00CD639F">
      <w:pPr>
        <w:pStyle w:val="Fibocomzhf5"/>
        <w:rPr>
          <w:rFonts w:eastAsiaTheme="minorEastAsia"/>
          <w:color w:val="000000" w:themeColor="text1"/>
        </w:rPr>
      </w:pPr>
      <w:proofErr w:type="spellStart"/>
      <w:r w:rsidRPr="00632CE4">
        <w:t>insmod</w:t>
      </w:r>
      <w:proofErr w:type="spellEnd"/>
      <w:r w:rsidRPr="00632CE4">
        <w:t xml:space="preserve"> </w:t>
      </w:r>
      <w:proofErr w:type="spellStart"/>
      <w:r w:rsidRPr="00632CE4">
        <w:t>GobiNet.ko</w:t>
      </w:r>
      <w:proofErr w:type="spellEnd"/>
      <w:r w:rsidRPr="00632CE4">
        <w:t xml:space="preserve"> </w:t>
      </w:r>
      <w:proofErr w:type="spellStart"/>
      <w:r w:rsidRPr="00632CE4">
        <w:t>qcrmcall_mode</w:t>
      </w:r>
      <w:proofErr w:type="spellEnd"/>
      <w:r w:rsidRPr="00632CE4">
        <w:t xml:space="preserve">=0 </w:t>
      </w:r>
      <w:proofErr w:type="spellStart"/>
      <w:r>
        <w:t>qmap_mode</w:t>
      </w:r>
      <w:proofErr w:type="spellEnd"/>
      <w:r>
        <w:t>=5</w:t>
      </w:r>
      <w:r w:rsidRPr="00632CE4">
        <w:t xml:space="preserve">         </w:t>
      </w:r>
      <w:r w:rsidRPr="00632CE4">
        <w:rPr>
          <w:rFonts w:hint="eastAsia"/>
        </w:rPr>
        <w:t>/</w:t>
      </w:r>
      <w:r>
        <w:t>/ 5</w:t>
      </w:r>
      <w:r w:rsidRPr="00632CE4">
        <w:rPr>
          <w:rFonts w:hint="eastAsia"/>
        </w:rPr>
        <w:t>路拨号</w:t>
      </w:r>
    </w:p>
    <w:p w14:paraId="4B4F9D89" w14:textId="6E3B6554" w:rsidR="00674973" w:rsidRPr="00377003" w:rsidRDefault="004C50F7" w:rsidP="00F17FC2">
      <w:pPr>
        <w:pStyle w:val="2"/>
        <w:numPr>
          <w:ilvl w:val="0"/>
          <w:numId w:val="0"/>
        </w:numPr>
      </w:pPr>
      <w:bookmarkStart w:id="137" w:name="_Toc64708719"/>
      <w:bookmarkStart w:id="138" w:name="_Toc86747358"/>
      <w:bookmarkEnd w:id="137"/>
      <w:r w:rsidRPr="00377003">
        <w:rPr>
          <w:rFonts w:hint="eastAsia"/>
        </w:rPr>
        <w:t xml:space="preserve">6.4 </w:t>
      </w:r>
      <w:proofErr w:type="spellStart"/>
      <w:r w:rsidRPr="00377003">
        <w:rPr>
          <w:rFonts w:hint="eastAsia"/>
        </w:rPr>
        <w:t>GobiNet</w:t>
      </w:r>
      <w:proofErr w:type="spellEnd"/>
      <w:r w:rsidRPr="00377003">
        <w:rPr>
          <w:rFonts w:hint="eastAsia"/>
        </w:rPr>
        <w:t>驱动log打印部分说明</w:t>
      </w:r>
      <w:bookmarkEnd w:id="138"/>
    </w:p>
    <w:p w14:paraId="5FCB9FB6" w14:textId="7B826FDC" w:rsidR="0023707C" w:rsidRDefault="004C50F7" w:rsidP="0017622F">
      <w:r w:rsidRPr="004C50F7">
        <w:rPr>
          <w:rFonts w:hint="eastAsia"/>
        </w:rPr>
        <w:t>当前</w:t>
      </w:r>
      <w:proofErr w:type="spellStart"/>
      <w:r w:rsidRPr="004C50F7">
        <w:rPr>
          <w:rFonts w:hint="eastAsia"/>
        </w:rPr>
        <w:t>GobiNet</w:t>
      </w:r>
      <w:proofErr w:type="spellEnd"/>
      <w:r w:rsidRPr="004C50F7">
        <w:rPr>
          <w:rFonts w:hint="eastAsia"/>
        </w:rPr>
        <w:t>驱动代码中，针对不同场景下的</w:t>
      </w:r>
      <w:r w:rsidRPr="004C50F7">
        <w:rPr>
          <w:rFonts w:hint="eastAsia"/>
        </w:rPr>
        <w:t>log</w:t>
      </w:r>
      <w:r w:rsidRPr="004C50F7">
        <w:rPr>
          <w:rFonts w:hint="eastAsia"/>
        </w:rPr>
        <w:t>打印设置了不同的打印级别，如</w:t>
      </w:r>
      <w:proofErr w:type="spellStart"/>
      <w:r w:rsidRPr="004C50F7">
        <w:rPr>
          <w:rFonts w:hint="eastAsia"/>
        </w:rPr>
        <w:t>QMI.h</w:t>
      </w:r>
      <w:proofErr w:type="spellEnd"/>
      <w:r w:rsidRPr="004C50F7">
        <w:rPr>
          <w:rFonts w:hint="eastAsia"/>
        </w:rPr>
        <w:t>文件中所示，打印级别范围为</w:t>
      </w:r>
      <w:r w:rsidR="00267EA7">
        <w:rPr>
          <w:rFonts w:hint="eastAsia"/>
        </w:rPr>
        <w:t xml:space="preserve">1 ~ </w:t>
      </w:r>
      <w:r w:rsidR="00267EA7">
        <w:t>3</w:t>
      </w:r>
      <w:r w:rsidRPr="004C50F7">
        <w:rPr>
          <w:rFonts w:hint="eastAsia"/>
        </w:rPr>
        <w:t>。以</w:t>
      </w:r>
      <w:proofErr w:type="spellStart"/>
      <w:r w:rsidR="00267EA7">
        <w:rPr>
          <w:rFonts w:hint="eastAsia"/>
        </w:rPr>
        <w:t>fibo_debug</w:t>
      </w:r>
      <w:proofErr w:type="spellEnd"/>
      <w:r w:rsidRPr="004C50F7">
        <w:rPr>
          <w:rFonts w:hint="eastAsia"/>
        </w:rPr>
        <w:t>参数值作为判断标准，只有小于或者等于</w:t>
      </w:r>
      <w:proofErr w:type="spellStart"/>
      <w:r w:rsidR="00267EA7">
        <w:rPr>
          <w:rFonts w:hint="eastAsia"/>
        </w:rPr>
        <w:t>fibo_debug</w:t>
      </w:r>
      <w:proofErr w:type="spellEnd"/>
      <w:r w:rsidRPr="004C50F7">
        <w:rPr>
          <w:rFonts w:hint="eastAsia"/>
        </w:rPr>
        <w:t>值的</w:t>
      </w:r>
      <w:r w:rsidRPr="004C50F7">
        <w:rPr>
          <w:rFonts w:hint="eastAsia"/>
        </w:rPr>
        <w:t>log</w:t>
      </w:r>
      <w:r w:rsidRPr="004C50F7">
        <w:rPr>
          <w:rFonts w:hint="eastAsia"/>
        </w:rPr>
        <w:t>打印会随驱动打印出来</w:t>
      </w:r>
      <w:r w:rsidR="00A82509">
        <w:rPr>
          <w:rFonts w:hint="eastAsia"/>
        </w:rPr>
        <w:t>。</w:t>
      </w:r>
    </w:p>
    <w:p w14:paraId="555249B9" w14:textId="7EA2E878" w:rsidR="004C50F7" w:rsidRDefault="00267EA7" w:rsidP="00266BF0">
      <w:pPr>
        <w:pStyle w:val="Fibocomzh3"/>
        <w:spacing w:line="240" w:lineRule="auto"/>
      </w:pPr>
      <w:r>
        <w:lastRenderedPageBreak/>
        <w:drawing>
          <wp:inline distT="0" distB="0" distL="0" distR="0" wp14:anchorId="4ABD375C" wp14:editId="56E0359E">
            <wp:extent cx="6028571" cy="339047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01D" w14:textId="62E49A05" w:rsidR="009C03E6" w:rsidRP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="00CD639F">
        <w:t>18</w:t>
      </w:r>
      <w:r w:rsidRPr="00AB74E3">
        <w:t xml:space="preserve">. </w:t>
      </w:r>
      <w:r w:rsidRPr="009C03E6">
        <w:rPr>
          <w:rFonts w:hint="eastAsia"/>
        </w:rPr>
        <w:t>Log打印设置</w:t>
      </w:r>
    </w:p>
    <w:p w14:paraId="0B99D06D" w14:textId="3DEF8CA2" w:rsidR="0017622F" w:rsidRPr="0017622F" w:rsidRDefault="001B58A2" w:rsidP="00B560F6">
      <w:r>
        <w:rPr>
          <w:rFonts w:hint="eastAsia"/>
        </w:rPr>
        <w:t>在</w:t>
      </w:r>
      <w:proofErr w:type="spellStart"/>
      <w:r w:rsidRPr="000B5ED9">
        <w:t>Gobi</w:t>
      </w:r>
      <w:r>
        <w:t>USB</w:t>
      </w:r>
      <w:r w:rsidRPr="000B5ED9">
        <w:t>Net</w:t>
      </w:r>
      <w:r>
        <w:rPr>
          <w:rFonts w:hint="eastAsia"/>
        </w:rPr>
        <w:t>.</w:t>
      </w:r>
      <w:r>
        <w:t>c</w:t>
      </w:r>
      <w:proofErr w:type="spellEnd"/>
      <w:r>
        <w:rPr>
          <w:rFonts w:hint="eastAsia"/>
        </w:rPr>
        <w:t>文件中，</w:t>
      </w:r>
      <w:proofErr w:type="spellStart"/>
      <w:r w:rsidR="00267EA7">
        <w:t>fibo_debug</w:t>
      </w:r>
      <w:proofErr w:type="spellEnd"/>
      <w:r>
        <w:rPr>
          <w:rFonts w:hint="eastAsia"/>
        </w:rPr>
        <w:t>是作为模块参数，并默认初始化为</w:t>
      </w:r>
      <w:r>
        <w:rPr>
          <w:rFonts w:hint="eastAsia"/>
        </w:rPr>
        <w:t>G_</w:t>
      </w:r>
      <w:r w:rsidR="00267EA7">
        <w:t>LOG_ERR</w:t>
      </w:r>
      <w:r>
        <w:rPr>
          <w:rFonts w:hint="eastAsia"/>
        </w:rPr>
        <w:t>，即默认在驱动加载时</w:t>
      </w:r>
      <w:r w:rsidRPr="00FC723C">
        <w:t>G_ERR</w:t>
      </w:r>
      <w:r>
        <w:rPr>
          <w:rFonts w:hint="eastAsia"/>
        </w:rPr>
        <w:t>的相关</w:t>
      </w:r>
      <w:r>
        <w:rPr>
          <w:rFonts w:hint="eastAsia"/>
        </w:rPr>
        <w:t>log</w:t>
      </w:r>
      <w:r>
        <w:rPr>
          <w:rFonts w:hint="eastAsia"/>
        </w:rPr>
        <w:t>会打印出来。</w:t>
      </w:r>
    </w:p>
    <w:p w14:paraId="20C06FEB" w14:textId="76E3BF00" w:rsidR="00B560F6" w:rsidRDefault="00B560F6" w:rsidP="00B560F6">
      <w:pPr>
        <w:pStyle w:val="Fibocomzhf5"/>
      </w:pPr>
      <w:proofErr w:type="spellStart"/>
      <w:proofErr w:type="gramStart"/>
      <w:r>
        <w:t>i</w:t>
      </w:r>
      <w:r>
        <w:rPr>
          <w:rFonts w:hint="eastAsia"/>
        </w:rPr>
        <w:t>nt</w:t>
      </w:r>
      <w:proofErr w:type="spellEnd"/>
      <w:proofErr w:type="gramEnd"/>
      <w:r>
        <w:t xml:space="preserve"> </w:t>
      </w:r>
      <w:proofErr w:type="spellStart"/>
      <w:r w:rsidR="009D1CBC">
        <w:t>fibo_</w:t>
      </w:r>
      <w:r w:rsidR="00267EA7">
        <w:t>debug</w:t>
      </w:r>
      <w:proofErr w:type="spellEnd"/>
      <w:r w:rsidR="00267EA7">
        <w:t xml:space="preserve"> = G_LOG_ERR</w:t>
      </w:r>
      <w:r>
        <w:t>;</w:t>
      </w:r>
    </w:p>
    <w:p w14:paraId="36913D82" w14:textId="2FE999B8" w:rsidR="00914A77" w:rsidRDefault="00267EA7" w:rsidP="00914A77">
      <w:pPr>
        <w:pStyle w:val="Fibocomzhf5"/>
      </w:pPr>
      <w:proofErr w:type="spellStart"/>
      <w:r>
        <w:t>module_</w:t>
      </w:r>
      <w:proofErr w:type="gramStart"/>
      <w:r>
        <w:t>param</w:t>
      </w:r>
      <w:proofErr w:type="spellEnd"/>
      <w:r>
        <w:t>(</w:t>
      </w:r>
      <w:proofErr w:type="gramEnd"/>
      <w:r>
        <w:t xml:space="preserve"> </w:t>
      </w:r>
      <w:proofErr w:type="spellStart"/>
      <w:r w:rsidR="00914A77">
        <w:t>fibo_debug</w:t>
      </w:r>
      <w:proofErr w:type="spellEnd"/>
      <w:r w:rsidR="00914A77">
        <w:t xml:space="preserve">, </w:t>
      </w:r>
      <w:proofErr w:type="spellStart"/>
      <w:r w:rsidR="00914A77">
        <w:t>int</w:t>
      </w:r>
      <w:proofErr w:type="spellEnd"/>
      <w:r w:rsidR="00914A77">
        <w:t>, S_IRUGO | S_IWUSR );</w:t>
      </w:r>
    </w:p>
    <w:p w14:paraId="2838A957" w14:textId="7CF173A6" w:rsidR="00B560F6" w:rsidRDefault="00914A77" w:rsidP="00914A77">
      <w:pPr>
        <w:pStyle w:val="Fibocomzhf5"/>
      </w:pPr>
      <w:r>
        <w:t>MODULE_PARM_</w:t>
      </w:r>
      <w:proofErr w:type="gramStart"/>
      <w:r>
        <w:t>DESC(</w:t>
      </w:r>
      <w:proofErr w:type="gramEnd"/>
      <w:r>
        <w:t xml:space="preserve"> </w:t>
      </w:r>
      <w:proofErr w:type="spellStart"/>
      <w:r>
        <w:t>fibo_debug</w:t>
      </w:r>
      <w:proofErr w:type="spellEnd"/>
      <w:r>
        <w:t>, "</w:t>
      </w:r>
      <w:proofErr w:type="spellStart"/>
      <w:r>
        <w:t>Debuging</w:t>
      </w:r>
      <w:proofErr w:type="spellEnd"/>
      <w:r>
        <w:t xml:space="preserve"> enabled or not" );</w:t>
      </w:r>
    </w:p>
    <w:p w14:paraId="4512C28C" w14:textId="3FCF8473" w:rsidR="00D35758" w:rsidRDefault="00D35758" w:rsidP="0017622F">
      <w:r>
        <w:rPr>
          <w:rFonts w:hint="eastAsia"/>
        </w:rPr>
        <w:t>在驱动调试过程中，如果需要某一场景下的</w:t>
      </w:r>
      <w:r>
        <w:rPr>
          <w:rFonts w:hint="eastAsia"/>
        </w:rPr>
        <w:t>log</w:t>
      </w:r>
      <w:r>
        <w:rPr>
          <w:rFonts w:hint="eastAsia"/>
        </w:rPr>
        <w:t>，而其又不是默认能打出的情况下，可以发命令动态设置</w:t>
      </w:r>
      <w:proofErr w:type="spellStart"/>
      <w:r w:rsidR="00267EA7">
        <w:rPr>
          <w:rFonts w:hint="eastAsia"/>
        </w:rPr>
        <w:t>fibo_</w:t>
      </w:r>
      <w:r>
        <w:rPr>
          <w:rFonts w:hint="eastAsia"/>
        </w:rPr>
        <w:t>debug</w:t>
      </w:r>
      <w:proofErr w:type="spellEnd"/>
      <w:r>
        <w:rPr>
          <w:rFonts w:hint="eastAsia"/>
        </w:rPr>
        <w:t>参数进行处理：</w:t>
      </w:r>
    </w:p>
    <w:p w14:paraId="17190BB8" w14:textId="74ADA9BD" w:rsidR="00CB0FDA" w:rsidRDefault="00CB0FDA" w:rsidP="0017622F">
      <w:r>
        <w:rPr>
          <w:rFonts w:hint="eastAsia"/>
        </w:rPr>
        <w:t>禁用</w:t>
      </w:r>
      <w:r>
        <w:rPr>
          <w:rFonts w:hint="eastAsia"/>
        </w:rPr>
        <w:t>l</w:t>
      </w:r>
      <w:r>
        <w:t>o</w:t>
      </w:r>
      <w:r>
        <w:rPr>
          <w:rFonts w:hint="eastAsia"/>
        </w:rPr>
        <w:t>g</w:t>
      </w:r>
      <w:r w:rsidRPr="00CB0FDA">
        <w:rPr>
          <w:rFonts w:hint="eastAsia"/>
        </w:rPr>
        <w:t>打印</w:t>
      </w:r>
      <w:r w:rsidR="00266BF0">
        <w:rPr>
          <w:rFonts w:hint="eastAsia"/>
        </w:rPr>
        <w:t>：</w:t>
      </w:r>
      <w:proofErr w:type="spellStart"/>
      <w:proofErr w:type="gramStart"/>
      <w:r w:rsidRPr="00CB0FDA">
        <w:rPr>
          <w:rFonts w:hint="eastAsia"/>
        </w:rPr>
        <w:t>cho</w:t>
      </w:r>
      <w:proofErr w:type="spellEnd"/>
      <w:proofErr w:type="gramEnd"/>
      <w:r w:rsidRPr="00CB0FDA">
        <w:rPr>
          <w:rFonts w:hint="eastAsia"/>
        </w:rPr>
        <w:t xml:space="preserve"> 0 &gt; /sys/module/</w:t>
      </w:r>
      <w:proofErr w:type="spellStart"/>
      <w:r w:rsidRPr="00CB0FDA">
        <w:rPr>
          <w:rFonts w:hint="eastAsia"/>
        </w:rPr>
        <w:t>GobiNet</w:t>
      </w:r>
      <w:proofErr w:type="spellEnd"/>
      <w:r w:rsidRPr="00CB0FDA">
        <w:rPr>
          <w:rFonts w:hint="eastAsia"/>
        </w:rPr>
        <w:t>/parameters/</w:t>
      </w:r>
      <w:proofErr w:type="spellStart"/>
      <w:r w:rsidRPr="00CB0FDA">
        <w:rPr>
          <w:rFonts w:hint="eastAsia"/>
        </w:rPr>
        <w:t>fibo_debug</w:t>
      </w:r>
      <w:proofErr w:type="spellEnd"/>
    </w:p>
    <w:p w14:paraId="03AA5E36" w14:textId="35236E74" w:rsidR="00D35758" w:rsidRPr="00914A65" w:rsidRDefault="00D35758" w:rsidP="0017622F">
      <w:r>
        <w:rPr>
          <w:rFonts w:hint="eastAsia"/>
        </w:rPr>
        <w:t>动态设置</w:t>
      </w:r>
      <w:r w:rsidRPr="000D7858">
        <w:rPr>
          <w:rFonts w:hint="eastAsia"/>
        </w:rPr>
        <w:t>log</w:t>
      </w:r>
      <w:r w:rsidRPr="000D7858">
        <w:rPr>
          <w:rFonts w:hint="eastAsia"/>
        </w:rPr>
        <w:t>打印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范围为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 w:rsidR="00267EA7">
        <w:t>3</w:t>
      </w:r>
      <w:r>
        <w:rPr>
          <w:rFonts w:hint="eastAsia"/>
        </w:rPr>
        <w:t>）</w:t>
      </w:r>
      <w:r w:rsidRPr="000D7858">
        <w:rPr>
          <w:rFonts w:hint="eastAsia"/>
        </w:rPr>
        <w:t>：</w:t>
      </w:r>
      <w:proofErr w:type="gramStart"/>
      <w:r w:rsidR="00750525">
        <w:rPr>
          <w:rFonts w:hint="eastAsia"/>
        </w:rPr>
        <w:t>e</w:t>
      </w:r>
      <w:r w:rsidR="00750525">
        <w:t>cho</w:t>
      </w:r>
      <w:proofErr w:type="gramEnd"/>
      <w:r>
        <w:rPr>
          <w:rFonts w:hint="eastAsia"/>
        </w:rPr>
        <w:t xml:space="preserve"> n</w:t>
      </w:r>
      <w:r w:rsidRPr="000D7858">
        <w:rPr>
          <w:rFonts w:hint="eastAsia"/>
        </w:rPr>
        <w:t xml:space="preserve"> &gt; /sys/module/</w:t>
      </w:r>
      <w:proofErr w:type="spellStart"/>
      <w:r w:rsidRPr="000D7858">
        <w:rPr>
          <w:rFonts w:hint="eastAsia"/>
        </w:rPr>
        <w:t>GobiNet</w:t>
      </w:r>
      <w:proofErr w:type="spellEnd"/>
      <w:r w:rsidRPr="000D7858">
        <w:rPr>
          <w:rFonts w:hint="eastAsia"/>
        </w:rPr>
        <w:t>/parameters/</w:t>
      </w:r>
      <w:proofErr w:type="spellStart"/>
      <w:r w:rsidR="00E43332">
        <w:t>fibo_</w:t>
      </w:r>
      <w:r w:rsidRPr="000D7858">
        <w:rPr>
          <w:rFonts w:hint="eastAsia"/>
        </w:rPr>
        <w:t>debug</w:t>
      </w:r>
      <w:proofErr w:type="spellEnd"/>
    </w:p>
    <w:p w14:paraId="22D8181E" w14:textId="77777777" w:rsidR="00342DDE" w:rsidRPr="00596546" w:rsidRDefault="00342DDE" w:rsidP="00342DDE">
      <w:pPr>
        <w:sectPr w:rsidR="00342DDE" w:rsidRPr="00596546" w:rsidSect="00CC0A99">
          <w:headerReference w:type="default" r:id="rId46"/>
          <w:footerReference w:type="default" r:id="rId47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  <w:bookmarkStart w:id="139" w:name="_Toc395703443"/>
      <w:bookmarkStart w:id="140" w:name="_Toc515972994"/>
      <w:bookmarkStart w:id="141" w:name="_Toc20294"/>
      <w:bookmarkStart w:id="142" w:name="_Toc19113246"/>
    </w:p>
    <w:p w14:paraId="02192C5C" w14:textId="39AD4B2C" w:rsidR="009A38C5" w:rsidRPr="0017622F" w:rsidRDefault="007619B6" w:rsidP="007619B6">
      <w:pPr>
        <w:pStyle w:val="1"/>
      </w:pPr>
      <w:bookmarkStart w:id="143" w:name="_Toc43645335"/>
      <w:bookmarkStart w:id="144" w:name="_Toc86747359"/>
      <w:bookmarkEnd w:id="139"/>
      <w:bookmarkEnd w:id="140"/>
      <w:bookmarkEnd w:id="141"/>
      <w:bookmarkEnd w:id="142"/>
      <w:proofErr w:type="spellStart"/>
      <w:r w:rsidRPr="007619B6">
        <w:lastRenderedPageBreak/>
        <w:t>Fibocom</w:t>
      </w:r>
      <w:proofErr w:type="spellEnd"/>
      <w:r w:rsidR="0040110C" w:rsidRPr="0017622F">
        <w:t>模块</w:t>
      </w:r>
      <w:bookmarkEnd w:id="143"/>
      <w:r w:rsidR="00347B67" w:rsidRPr="00947A1E">
        <w:t>Host侧驱动编译</w:t>
      </w:r>
      <w:bookmarkEnd w:id="144"/>
    </w:p>
    <w:p w14:paraId="22F29D85" w14:textId="5A17E352" w:rsidR="00347B67" w:rsidRPr="00377003" w:rsidRDefault="00347B67" w:rsidP="00377003">
      <w:pPr>
        <w:pStyle w:val="2"/>
      </w:pPr>
      <w:bookmarkStart w:id="145" w:name="_Toc19003386"/>
      <w:bookmarkStart w:id="146" w:name="_Toc25763193"/>
      <w:bookmarkStart w:id="147" w:name="_Toc43644867"/>
      <w:bookmarkStart w:id="148" w:name="_Toc71620825"/>
      <w:bookmarkStart w:id="149" w:name="_Toc86747360"/>
      <w:proofErr w:type="spellStart"/>
      <w:r w:rsidRPr="00377003">
        <w:t>usb_driver_option</w:t>
      </w:r>
      <w:proofErr w:type="spellEnd"/>
      <w:r w:rsidRPr="00377003">
        <w:t>驱动编译</w:t>
      </w:r>
      <w:bookmarkEnd w:id="145"/>
      <w:bookmarkEnd w:id="146"/>
      <w:bookmarkEnd w:id="147"/>
      <w:bookmarkEnd w:id="148"/>
      <w:r w:rsidR="00CC0A99" w:rsidRPr="003770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78B095" wp14:editId="6E1B1E4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AC2CF9" id="直接连接符 9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JlmBwIAAEgEAAAOAAAAZHJzL2Uyb0RvYy54bWysVMuO0zAU3SPxD5b3NEnFDJ2o6SymGjY8&#10;Kh4f4Dp2Y8kv2Z6m+Ql+AIkdrFiyn79h+Ayu7TSlsAKxcWL7nHPvObGzvD4oifbMeWF0g6tZiRHT&#10;1LRC7xr8/t3tkwVGPhDdEmk0a/DAPL5ePX607G3N5qYzsmUOgYj2dW8b3IVg66LwtGOK+JmxTMMm&#10;N06RAFO3K1pHelBXspiX5WXRG9daZyjzHlbXeROvkj7njIbXnHsWkGww9BbS6NK4jWOxWpJ654jt&#10;BB3bIP/QhSJCQ9FJak0CQXdO/CGlBHXGGx5m1KjCcC4oSx7ATVX+5uZtRyxLXiAcb6eY/P+Tpa/2&#10;G4dE2+ArjDRR8IkePn77/uHzj/tPMD58/YKuYki99TVgb/TGjTNvNy46PnCn4hO8oEMKdpiCZYeA&#10;KCxeVovF04sKI3rcK05E63x4zoxC8aXBUujomdRk/8IHKAbQIyQuS416OGnzZ2WZYN5I0d4KKeNm&#10;OjfsRjq0J/DFt7sqYeSdemnavLa4KIGZdSd4qnKmFEuuie8yyQ9+bcLIkhrgMZAcQXoLg2S5uzeM&#10;Q55gOpeeSmQhQinToZqUAB1pHPqfiKOveAVOVs6JIz5SWTrlf0OeGKmy0WEiK6GNy6meVw+HY8s8&#10;448JZN8xgq1ph3Q4UjRwXFOm49WK9+HXeaKffgCrnwAAAP//AwBQSwMEFAAGAAgAAAAhAOhczlHb&#10;AAAABAEAAA8AAABkcnMvZG93bnJldi54bWxMj0FPwkAUhO8m/ofNM/EG2xqDULolxkRiohJADhwf&#10;3Ufb2H1bdrdQ/72rFz1OZjLzTb4YTCvO5HxjWUE6TkAQl1Y3XCnYfTyPpiB8QNbYWiYFX+RhUVxf&#10;5Zhpe+ENnbehErGEfYYK6hC6TEpf1mTQj21HHL2jdQZDlK6S2uEllptW3iXJRBpsOC7U2NFTTeXn&#10;tjcKlu/79O30Qvr1tFmu0nVFM6d7pW5vhsc5iEBD+AvDD35EhyIyHWzP2otWQTwSFIxSENGcPdxP&#10;QBx+tSxy+R+++AYAAP//AwBQSwECLQAUAAYACAAAACEAtoM4kv4AAADhAQAAEwAAAAAAAAAAAAAA&#10;AAAAAAAAW0NvbnRlbnRfVHlwZXNdLnhtbFBLAQItABQABgAIAAAAIQA4/SH/1gAAAJQBAAALAAAA&#10;AAAAAAAAAAAAAC8BAABfcmVscy8ucmVsc1BLAQItABQABgAIAAAAIQDNGJlmBwIAAEgEAAAOAAAA&#10;AAAAAAAAAAAAAC4CAABkcnMvZTJvRG9jLnhtbFBLAQItABQABgAIAAAAIQDoXM5R2wAAAAQBAAAP&#10;AAAAAAAAAAAAAAAAAGEEAABkcnMvZG93bnJldi54bWxQSwUGAAAAAAQABADzAAAAaQUAAAAA&#10;" strokecolor="#d8d8d8 [2732]" strokeweight="1pt">
                <v:stroke dashstyle="1 1"/>
              </v:line>
            </w:pict>
          </mc:Fallback>
        </mc:AlternateContent>
      </w:r>
      <w:bookmarkEnd w:id="149"/>
    </w:p>
    <w:p w14:paraId="4940DA23" w14:textId="0CC33122" w:rsidR="00347B67" w:rsidRPr="00347B67" w:rsidRDefault="00347B67" w:rsidP="00FD7A5D">
      <w:r w:rsidRPr="00347B67">
        <w:t>进入</w:t>
      </w:r>
      <w:proofErr w:type="spellStart"/>
      <w:r w:rsidRPr="00347B67">
        <w:t>usb_driver_option</w:t>
      </w:r>
      <w:proofErr w:type="spellEnd"/>
      <w:r w:rsidRPr="00347B67">
        <w:t>驱动源码目录，输入</w:t>
      </w:r>
      <w:r w:rsidRPr="00347B67">
        <w:t>“</w:t>
      </w:r>
      <w:r w:rsidRPr="009C03E6">
        <w:rPr>
          <w:b/>
        </w:rPr>
        <w:t>make install</w:t>
      </w:r>
      <w:r w:rsidRPr="00347B67">
        <w:t>”</w:t>
      </w:r>
      <w:r w:rsidRPr="00347B67">
        <w:t>命令编译</w:t>
      </w:r>
      <w:r w:rsidRPr="00347B67">
        <w:t>/</w:t>
      </w:r>
      <w:r w:rsidRPr="00347B67">
        <w:t>安装</w:t>
      </w:r>
      <w:r w:rsidRPr="00347B67">
        <w:t>option</w:t>
      </w:r>
      <w:r w:rsidRPr="00347B67">
        <w:t>驱动</w:t>
      </w:r>
      <w:r w:rsidR="00FD7A5D">
        <w:rPr>
          <w:rFonts w:hint="eastAsia"/>
        </w:rPr>
        <w:t>。</w:t>
      </w:r>
    </w:p>
    <w:p w14:paraId="2A68C40D" w14:textId="16668FC8" w:rsidR="00347B67" w:rsidRDefault="00347B67" w:rsidP="00347B67">
      <w:pPr>
        <w:pStyle w:val="Fibocomzh3"/>
      </w:pPr>
      <w:r w:rsidRPr="00DD7305">
        <w:rPr>
          <w:rFonts w:eastAsiaTheme="minorEastAsia"/>
          <w:color w:val="000000" w:themeColor="text1"/>
        </w:rPr>
        <w:drawing>
          <wp:inline distT="0" distB="0" distL="0" distR="0" wp14:anchorId="472E1717" wp14:editId="6F50006A">
            <wp:extent cx="4579200" cy="12852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5D20" w14:textId="69F63041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="00CD639F">
        <w:t>19</w:t>
      </w:r>
      <w:r w:rsidRPr="00AB74E3">
        <w:t>.</w:t>
      </w:r>
      <w:r w:rsidRPr="009C03E6">
        <w:rPr>
          <w:rFonts w:hint="eastAsia"/>
        </w:rPr>
        <w:t xml:space="preserve"> 安装option驱动</w:t>
      </w:r>
    </w:p>
    <w:p w14:paraId="2006796C" w14:textId="5D3AF259" w:rsidR="00347B67" w:rsidRDefault="00347B67" w:rsidP="00FD7A5D">
      <w:r w:rsidRPr="00DD7305">
        <w:t>输入</w:t>
      </w:r>
      <w:r w:rsidRPr="00DD7305">
        <w:t>“</w:t>
      </w:r>
      <w:proofErr w:type="spellStart"/>
      <w:r w:rsidRPr="009C03E6">
        <w:rPr>
          <w:b/>
        </w:rPr>
        <w:t>lsmod</w:t>
      </w:r>
      <w:proofErr w:type="spellEnd"/>
      <w:r w:rsidRPr="009C03E6">
        <w:rPr>
          <w:b/>
        </w:rPr>
        <w:t xml:space="preserve"> | </w:t>
      </w:r>
      <w:proofErr w:type="spellStart"/>
      <w:r w:rsidRPr="009C03E6">
        <w:rPr>
          <w:b/>
        </w:rPr>
        <w:t>grep</w:t>
      </w:r>
      <w:proofErr w:type="spellEnd"/>
      <w:r w:rsidRPr="009C03E6">
        <w:rPr>
          <w:b/>
        </w:rPr>
        <w:t xml:space="preserve"> option</w:t>
      </w:r>
      <w:r w:rsidRPr="00DD7305">
        <w:t>”</w:t>
      </w:r>
      <w:r w:rsidRPr="00DD7305">
        <w:t>，查看</w:t>
      </w:r>
      <w:r w:rsidRPr="00DD7305">
        <w:t>option</w:t>
      </w:r>
      <w:r w:rsidRPr="00DD7305">
        <w:t>驱动加载，驱动加载成功如下图示</w:t>
      </w:r>
      <w:r w:rsidR="00FD7A5D">
        <w:rPr>
          <w:rFonts w:hint="eastAsia"/>
        </w:rPr>
        <w:t>。</w:t>
      </w:r>
    </w:p>
    <w:p w14:paraId="5BAA1001" w14:textId="4F0E861C" w:rsidR="00347B67" w:rsidRDefault="00347B67" w:rsidP="00347B67">
      <w:pPr>
        <w:pStyle w:val="Fibocomzh3"/>
      </w:pPr>
      <w:r w:rsidRPr="00DD7305">
        <w:rPr>
          <w:rFonts w:eastAsiaTheme="minorEastAsia"/>
        </w:rPr>
        <w:drawing>
          <wp:inline distT="0" distB="0" distL="0" distR="0" wp14:anchorId="7B8E2A7C" wp14:editId="1800E317">
            <wp:extent cx="4579200" cy="626400"/>
            <wp:effectExtent l="0" t="0" r="0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6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DD0" w14:textId="1304A9E3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="00CD639F">
        <w:t>20</w:t>
      </w:r>
      <w:r w:rsidRPr="00AB74E3">
        <w:t>.</w:t>
      </w:r>
      <w:r w:rsidRPr="009C03E6">
        <w:rPr>
          <w:rFonts w:hint="eastAsia"/>
        </w:rPr>
        <w:t xml:space="preserve"> 查看option驱动加载</w:t>
      </w:r>
    </w:p>
    <w:p w14:paraId="7EC7493C" w14:textId="268590AE" w:rsidR="00347B67" w:rsidRPr="00377003" w:rsidRDefault="00347B67" w:rsidP="00377003">
      <w:pPr>
        <w:pStyle w:val="2"/>
      </w:pPr>
      <w:bookmarkStart w:id="150" w:name="_Toc86747361"/>
      <w:proofErr w:type="spellStart"/>
      <w:r w:rsidRPr="00377003">
        <w:rPr>
          <w:rFonts w:hint="eastAsia"/>
        </w:rPr>
        <w:t>GobiNet</w:t>
      </w:r>
      <w:proofErr w:type="spellEnd"/>
      <w:r w:rsidRPr="00377003">
        <w:rPr>
          <w:rFonts w:hint="eastAsia"/>
        </w:rPr>
        <w:t>驱动编译</w:t>
      </w:r>
      <w:bookmarkEnd w:id="150"/>
    </w:p>
    <w:p w14:paraId="6D0C22F9" w14:textId="00FDB133" w:rsidR="00347B67" w:rsidRDefault="00347B67" w:rsidP="00FD7A5D">
      <w:r w:rsidRPr="00DD7305">
        <w:t>进入</w:t>
      </w:r>
      <w:proofErr w:type="spellStart"/>
      <w:r w:rsidRPr="00DD7305">
        <w:t>Fibocom_GobiNet_LinuxDriver</w:t>
      </w:r>
      <w:proofErr w:type="spellEnd"/>
      <w:r w:rsidRPr="00DD7305">
        <w:t>驱动目录，输入</w:t>
      </w:r>
      <w:r w:rsidRPr="00DD7305">
        <w:t>“</w:t>
      </w:r>
      <w:r w:rsidRPr="009C03E6">
        <w:rPr>
          <w:b/>
        </w:rPr>
        <w:t>make install</w:t>
      </w:r>
      <w:r w:rsidRPr="00DD7305">
        <w:t>”</w:t>
      </w:r>
      <w:r w:rsidRPr="00DD7305">
        <w:t>命令编译</w:t>
      </w:r>
      <w:r w:rsidRPr="00DD7305">
        <w:t>/</w:t>
      </w:r>
      <w:r w:rsidRPr="00DD7305">
        <w:t>安装</w:t>
      </w:r>
      <w:proofErr w:type="spellStart"/>
      <w:r w:rsidRPr="00DD7305">
        <w:t>GobiNet</w:t>
      </w:r>
      <w:proofErr w:type="spellEnd"/>
      <w:r w:rsidR="00FD7A5D">
        <w:t>驱动，如下图示</w:t>
      </w:r>
      <w:r w:rsidR="00FD7A5D">
        <w:rPr>
          <w:rFonts w:hint="eastAsia"/>
        </w:rPr>
        <w:t>。</w:t>
      </w:r>
    </w:p>
    <w:p w14:paraId="7A3AB9A5" w14:textId="1C82A0A5" w:rsidR="00347B67" w:rsidRDefault="00347B67" w:rsidP="00347B67">
      <w:pPr>
        <w:pStyle w:val="Fibocomzh3"/>
      </w:pPr>
      <w:r w:rsidRPr="00DD7305">
        <w:rPr>
          <w:rFonts w:eastAsiaTheme="minorEastAsia"/>
          <w:color w:val="000000" w:themeColor="text1"/>
        </w:rPr>
        <w:lastRenderedPageBreak/>
        <w:drawing>
          <wp:inline distT="0" distB="0" distL="0" distR="0" wp14:anchorId="4DE9BA2E" wp14:editId="1A984CF5">
            <wp:extent cx="4579200" cy="19476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79B" w14:textId="5B96008A" w:rsid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="00CD639F">
        <w:t>21</w:t>
      </w:r>
      <w:r w:rsidRPr="00AB74E3">
        <w:t>.</w:t>
      </w:r>
      <w:r w:rsidRPr="009C03E6">
        <w:rPr>
          <w:rFonts w:hint="eastAsia"/>
        </w:rPr>
        <w:t xml:space="preserve"> 编译/安装</w:t>
      </w:r>
      <w:proofErr w:type="spellStart"/>
      <w:r w:rsidRPr="009C03E6">
        <w:rPr>
          <w:rFonts w:hint="eastAsia"/>
        </w:rPr>
        <w:t>GobiNet</w:t>
      </w:r>
      <w:proofErr w:type="spellEnd"/>
      <w:r w:rsidRPr="009C03E6">
        <w:rPr>
          <w:rFonts w:hint="eastAsia"/>
        </w:rPr>
        <w:t>驱动</w:t>
      </w:r>
    </w:p>
    <w:p w14:paraId="72DCA352" w14:textId="03FCC219" w:rsidR="00347B67" w:rsidRDefault="00347B67" w:rsidP="00FD7A5D">
      <w:r w:rsidRPr="00DD7305">
        <w:t>输入</w:t>
      </w:r>
      <w:r w:rsidRPr="00DD7305">
        <w:t>“</w:t>
      </w:r>
      <w:proofErr w:type="spellStart"/>
      <w:r w:rsidRPr="009C03E6">
        <w:rPr>
          <w:b/>
        </w:rPr>
        <w:t>lsmod</w:t>
      </w:r>
      <w:proofErr w:type="spellEnd"/>
      <w:r w:rsidRPr="009C03E6">
        <w:rPr>
          <w:b/>
        </w:rPr>
        <w:t xml:space="preserve"> | </w:t>
      </w:r>
      <w:proofErr w:type="spellStart"/>
      <w:r w:rsidRPr="009C03E6">
        <w:rPr>
          <w:b/>
        </w:rPr>
        <w:t>grep</w:t>
      </w:r>
      <w:proofErr w:type="spellEnd"/>
      <w:r w:rsidRPr="009C03E6">
        <w:rPr>
          <w:b/>
        </w:rPr>
        <w:t xml:space="preserve"> </w:t>
      </w:r>
      <w:proofErr w:type="spellStart"/>
      <w:r w:rsidRPr="009C03E6">
        <w:rPr>
          <w:b/>
        </w:rPr>
        <w:t>GobiNet</w:t>
      </w:r>
      <w:proofErr w:type="spellEnd"/>
      <w:r w:rsidRPr="00DD7305">
        <w:t>”</w:t>
      </w:r>
      <w:r w:rsidRPr="00DD7305">
        <w:t>，查看</w:t>
      </w:r>
      <w:proofErr w:type="spellStart"/>
      <w:r w:rsidRPr="00DD7305">
        <w:t>GobiNet</w:t>
      </w:r>
      <w:proofErr w:type="spellEnd"/>
      <w:r w:rsidRPr="00DD7305">
        <w:t>驱动加载，驱动加载成功如下图示</w:t>
      </w:r>
      <w:r w:rsidR="00FD7A5D">
        <w:rPr>
          <w:rFonts w:hint="eastAsia"/>
        </w:rPr>
        <w:t>。</w:t>
      </w:r>
    </w:p>
    <w:p w14:paraId="11D03E5E" w14:textId="4982C38A" w:rsidR="00347B67" w:rsidRDefault="00347B67" w:rsidP="00347B67">
      <w:pPr>
        <w:pStyle w:val="Fibocomzh3"/>
      </w:pPr>
      <w:r w:rsidRPr="00DD7305">
        <w:drawing>
          <wp:inline distT="0" distB="0" distL="0" distR="0" wp14:anchorId="0097F721" wp14:editId="60F067CE">
            <wp:extent cx="4579200" cy="381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2851" w14:textId="61106CE0" w:rsidR="009C03E6" w:rsidRDefault="009C03E6" w:rsidP="006A5485">
      <w:pPr>
        <w:pStyle w:val="Fibocomzh5"/>
      </w:pPr>
      <w:r w:rsidRPr="00AB74E3">
        <w:rPr>
          <w:rFonts w:hint="eastAsia"/>
        </w:rPr>
        <w:t>图</w:t>
      </w:r>
      <w:r w:rsidR="00CD639F">
        <w:t>22</w:t>
      </w:r>
      <w:r w:rsidRPr="00AB74E3">
        <w:t xml:space="preserve">. </w:t>
      </w:r>
      <w:r w:rsidRPr="009C03E6">
        <w:rPr>
          <w:rFonts w:hint="eastAsia"/>
        </w:rPr>
        <w:t>查看</w:t>
      </w:r>
      <w:proofErr w:type="spellStart"/>
      <w:r w:rsidRPr="009C03E6">
        <w:rPr>
          <w:rFonts w:hint="eastAsia"/>
        </w:rPr>
        <w:t>GobiNet</w:t>
      </w:r>
      <w:proofErr w:type="spellEnd"/>
      <w:r w:rsidRPr="009C03E6">
        <w:rPr>
          <w:rFonts w:hint="eastAsia"/>
        </w:rPr>
        <w:t>驱动加载</w:t>
      </w:r>
    </w:p>
    <w:p w14:paraId="7ACF3CCB" w14:textId="6A8481EB" w:rsidR="00347B67" w:rsidRPr="00596546" w:rsidRDefault="00347B67" w:rsidP="00347B67">
      <w:pPr>
        <w:sectPr w:rsidR="00347B67" w:rsidRPr="00596546" w:rsidSect="00CC0A99">
          <w:headerReference w:type="default" r:id="rId52"/>
          <w:footerReference w:type="default" r:id="rId53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  <w:bookmarkStart w:id="151" w:name="_Toc25763195"/>
      <w:bookmarkStart w:id="152" w:name="_Toc19003388"/>
      <w:bookmarkStart w:id="153" w:name="_Toc43644869"/>
      <w:bookmarkStart w:id="154" w:name="_Toc71620827"/>
    </w:p>
    <w:p w14:paraId="09E150DB" w14:textId="508DF7BE" w:rsidR="00347B67" w:rsidRDefault="00347B67" w:rsidP="00347B67">
      <w:pPr>
        <w:pStyle w:val="1"/>
      </w:pPr>
      <w:bookmarkStart w:id="155" w:name="_Toc86747362"/>
      <w:proofErr w:type="spellStart"/>
      <w:r>
        <w:lastRenderedPageBreak/>
        <w:t>F</w:t>
      </w:r>
      <w:r>
        <w:rPr>
          <w:rFonts w:hint="eastAsia"/>
        </w:rPr>
        <w:t>ibocom</w:t>
      </w:r>
      <w:proofErr w:type="spellEnd"/>
      <w:r w:rsidRPr="00947A1E">
        <w:t>模块设备加载检测</w:t>
      </w:r>
      <w:bookmarkEnd w:id="151"/>
      <w:bookmarkEnd w:id="152"/>
      <w:bookmarkEnd w:id="153"/>
      <w:bookmarkEnd w:id="154"/>
      <w:bookmarkEnd w:id="155"/>
    </w:p>
    <w:p w14:paraId="5F37CE09" w14:textId="65CC3C37" w:rsidR="00347B67" w:rsidRDefault="00CC0A99" w:rsidP="00347B67">
      <w:r w:rsidRPr="006A5485">
        <w:rPr>
          <w:rFonts w:ascii="思源黑体 CN Regular" w:eastAsia="思源黑体 CN Regular" w:hAnsi="思源黑体 CN Light"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5BED58" wp14:editId="2EAD0FE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E980BF" id="直接连接符 8" o:spid="_x0000_s1026" style="position:absolute;left:0;text-align:lef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takBwIAAEgEAAAOAAAAZHJzL2Uyb0RvYy54bWysVMuO0zAU3SPxD5b3NEnFDFXUdBZTDRse&#10;FY8PcB27seSXbE+T/gQ/gMQOVizZ8zczfAbXdppOhxWIjRvb55x7z7Hd5dWgJNoz54XRDa5mJUZM&#10;U9MKvWvwxw83zxYY+UB0S6TRrMEH5vHV6umTZW9rNjedkS1zCES0r3vb4C4EWxeFpx1TxM+MZRo2&#10;uXGKBJi6XdE60oO6ksW8LC+L3rjWOkOZ97C6zpt4lfQ5ZzS85dyzgGSDobeQRpfGbRyL1ZLUO0ds&#10;J+jYBvmHLhQRGopOUmsSCLp14g8pJagz3vAwo0YVhnNBWfIAbqrykZv3HbEseYFwvJ1i8v9Plr7Z&#10;bxwSbYPhoDRRcET3n3/cffr66+cXGO+/f0OLGFJvfQ3Ya71x48zbjYuOB+5U/AUvaEjBHqZg2RAQ&#10;hcXLarF4flFhRI97xYlonQ8vmVEofjRYCh09k5rsX/kAxQB6hMRlqVEPN23+oiwTzBsp2hshZdxM&#10;94ZdS4f2BE58u6sSRt6q16bNa4uLEphZd4KnKmdKseSa+C6T/MGvTRhZUgM8BpIjSF/hIFnu7h3j&#10;kCeYzqWnElmIUMp0qCYlQEcah/4n4ugrPoGTlXPiiI9Ulm7535AnRqpsdJjISmjjcqrn1cNwbJln&#10;/DGB7DtGsDXtIV2OFA1c15Tp+LTie3g4T/TTH8DqNwAAAP//AwBQSwMEFAAGAAgAAAAhAOhczlHb&#10;AAAABAEAAA8AAABkcnMvZG93bnJldi54bWxMj0FPwkAUhO8m/ofNM/EG2xqDULolxkRiohJADhwf&#10;3Ufb2H1bdrdQ/72rFz1OZjLzTb4YTCvO5HxjWUE6TkAQl1Y3XCnYfTyPpiB8QNbYWiYFX+RhUVxf&#10;5Zhpe+ENnbehErGEfYYK6hC6TEpf1mTQj21HHL2jdQZDlK6S2uEllptW3iXJRBpsOC7U2NFTTeXn&#10;tjcKlu/79O30Qvr1tFmu0nVFM6d7pW5vhsc5iEBD+AvDD35EhyIyHWzP2otWQTwSFIxSENGcPdxP&#10;QBx+tSxy+R+++AYAAP//AwBQSwECLQAUAAYACAAAACEAtoM4kv4AAADhAQAAEwAAAAAAAAAAAAAA&#10;AAAAAAAAW0NvbnRlbnRfVHlwZXNdLnhtbFBLAQItABQABgAIAAAAIQA4/SH/1gAAAJQBAAALAAAA&#10;AAAAAAAAAAAAAC8BAABfcmVscy8ucmVsc1BLAQItABQABgAIAAAAIQA6dtakBwIAAEgEAAAOAAAA&#10;AAAAAAAAAAAAAC4CAABkcnMvZTJvRG9jLnhtbFBLAQItABQABgAIAAAAIQDoXM5R2wAAAAQBAAAP&#10;AAAAAAAAAAAAAAAAAGEEAABkcnMvZG93bnJldi54bWxQSwUGAAAAAAQABADzAAAAaQUAAAAA&#10;" strokecolor="#d8d8d8 [2732]" strokeweight="1pt">
                <v:stroke dashstyle="1 1"/>
              </v:line>
            </w:pict>
          </mc:Fallback>
        </mc:AlternateContent>
      </w:r>
      <w:r w:rsidR="00347B67" w:rsidRPr="00347B67">
        <w:rPr>
          <w:rFonts w:hint="eastAsia"/>
        </w:rPr>
        <w:t>驱动加载成功后，插入模块，使用“</w:t>
      </w:r>
      <w:r w:rsidR="00347B67" w:rsidRPr="009C03E6">
        <w:rPr>
          <w:rFonts w:hint="eastAsia"/>
          <w:b/>
        </w:rPr>
        <w:t xml:space="preserve">ls </w:t>
      </w:r>
      <w:r w:rsidR="006208AC">
        <w:rPr>
          <w:b/>
        </w:rPr>
        <w:t xml:space="preserve"> </w:t>
      </w:r>
      <w:r w:rsidR="006208AC">
        <w:rPr>
          <w:rFonts w:hint="eastAsia"/>
          <w:b/>
        </w:rPr>
        <w:t>-</w:t>
      </w:r>
      <w:r w:rsidR="006208AC">
        <w:rPr>
          <w:b/>
        </w:rPr>
        <w:t xml:space="preserve">l </w:t>
      </w:r>
      <w:r w:rsidR="00347B67" w:rsidRPr="009C03E6">
        <w:rPr>
          <w:rFonts w:hint="eastAsia"/>
          <w:b/>
        </w:rPr>
        <w:t>/dev/</w:t>
      </w:r>
      <w:proofErr w:type="spellStart"/>
      <w:r w:rsidR="00347B67" w:rsidRPr="009C03E6">
        <w:rPr>
          <w:rFonts w:hint="eastAsia"/>
          <w:b/>
        </w:rPr>
        <w:t>ttyUSB</w:t>
      </w:r>
      <w:proofErr w:type="spellEnd"/>
      <w:r w:rsidR="00347B67" w:rsidRPr="009C03E6">
        <w:rPr>
          <w:rFonts w:hint="eastAsia"/>
          <w:b/>
        </w:rPr>
        <w:t>*</w:t>
      </w:r>
      <w:r w:rsidR="00347B67" w:rsidRPr="00347B67">
        <w:rPr>
          <w:rFonts w:hint="eastAsia"/>
        </w:rPr>
        <w:t>”命令查看模块端口信息，若设备正常挂载，将会有如下内容返回：</w:t>
      </w:r>
    </w:p>
    <w:p w14:paraId="6B85D377" w14:textId="0DEBB112" w:rsidR="00347B67" w:rsidRDefault="00480DAA" w:rsidP="00347B67">
      <w:pPr>
        <w:pStyle w:val="Fibocomzh3"/>
      </w:pPr>
      <w:r w:rsidRPr="00480DAA">
        <w:drawing>
          <wp:inline distT="0" distB="0" distL="0" distR="0" wp14:anchorId="21CBC8CE" wp14:editId="294D1A03">
            <wp:extent cx="5494655" cy="850900"/>
            <wp:effectExtent l="0" t="0" r="0" b="6350"/>
            <wp:docPr id="1" name="图片 1" descr="C:\Users\Administrator\AppData\Roaming\DingTalk\2384506931_v2\ImageFiles\1631009601566_493CBB21-F96F-4749-8FD3-F163A3D90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2384506931_v2\ImageFiles\1631009601566_493CBB21-F96F-4749-8FD3-F163A3D9042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6968" w14:textId="4F62DC79" w:rsidR="009C03E6" w:rsidRP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="00CD639F">
        <w:t>23</w:t>
      </w:r>
      <w:r w:rsidRPr="00AB74E3">
        <w:t xml:space="preserve">. </w:t>
      </w:r>
      <w:r w:rsidRPr="009C03E6">
        <w:rPr>
          <w:rFonts w:hint="eastAsia"/>
        </w:rPr>
        <w:t>查看模块端口信息</w:t>
      </w:r>
    </w:p>
    <w:p w14:paraId="75B98149" w14:textId="3DABC739" w:rsidR="00347B67" w:rsidRPr="00AB74E3" w:rsidRDefault="00347B67" w:rsidP="00BD1332">
      <w:pPr>
        <w:pStyle w:val="Fibocomzhd"/>
      </w:pPr>
      <w:r w:rsidRPr="00AB74E3">
        <w:rPr>
          <w:rFonts w:hint="eastAsia"/>
        </w:rPr>
        <w:t>表</w:t>
      </w:r>
      <w:r>
        <w:t>6</w:t>
      </w:r>
      <w:r w:rsidRPr="00AB74E3">
        <w:t xml:space="preserve">. </w:t>
      </w:r>
      <w:r w:rsidRPr="00347B67">
        <w:rPr>
          <w:rFonts w:hint="eastAsia"/>
        </w:rPr>
        <w:t>USB默认端口功能说明</w:t>
      </w:r>
    </w:p>
    <w:tbl>
      <w:tblPr>
        <w:tblStyle w:val="af9"/>
        <w:tblW w:w="9781" w:type="dxa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5"/>
        <w:gridCol w:w="2435"/>
        <w:gridCol w:w="4911"/>
      </w:tblGrid>
      <w:tr w:rsidR="00347B67" w:rsidRPr="00FD7A5D" w14:paraId="12AC1193" w14:textId="77777777" w:rsidTr="00347B67">
        <w:tc>
          <w:tcPr>
            <w:tcW w:w="2435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68A1D656" w14:textId="501934FF" w:rsidR="00347B67" w:rsidRPr="00FD7A5D" w:rsidRDefault="00347B67" w:rsidP="00FD7A5D">
            <w:pPr>
              <w:pStyle w:val="Fibocomzhb"/>
            </w:pPr>
            <w:r w:rsidRPr="00FD7A5D">
              <w:t>设备名</w:t>
            </w:r>
          </w:p>
        </w:tc>
        <w:tc>
          <w:tcPr>
            <w:tcW w:w="2435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23A89529" w14:textId="5D59310F" w:rsidR="00347B67" w:rsidRPr="00FD7A5D" w:rsidRDefault="00347B67" w:rsidP="00FD7A5D">
            <w:pPr>
              <w:pStyle w:val="Fibocomzhb"/>
            </w:pPr>
            <w:r w:rsidRPr="00FD7A5D">
              <w:t>作用</w:t>
            </w:r>
          </w:p>
        </w:tc>
        <w:tc>
          <w:tcPr>
            <w:tcW w:w="4911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156EF94C" w14:textId="61EE6600" w:rsidR="00347B67" w:rsidRPr="00FD7A5D" w:rsidRDefault="00347B67" w:rsidP="00FD7A5D">
            <w:pPr>
              <w:pStyle w:val="Fibocomzhb"/>
            </w:pPr>
            <w:r w:rsidRPr="00FD7A5D">
              <w:t>备注</w:t>
            </w:r>
          </w:p>
        </w:tc>
      </w:tr>
      <w:tr w:rsidR="00347B67" w:rsidRPr="00FD7A5D" w14:paraId="52FC310D" w14:textId="77777777" w:rsidTr="00347B67">
        <w:tc>
          <w:tcPr>
            <w:tcW w:w="2435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6E2B0240" w14:textId="57E8A500" w:rsidR="00347B67" w:rsidRPr="00FD7A5D" w:rsidRDefault="00347B67" w:rsidP="00FD7A5D">
            <w:pPr>
              <w:pStyle w:val="Fibocomzhb"/>
            </w:pPr>
            <w:r w:rsidRPr="00FD7A5D">
              <w:t>ttyUSB0</w:t>
            </w:r>
          </w:p>
        </w:tc>
        <w:tc>
          <w:tcPr>
            <w:tcW w:w="2435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030246E4" w14:textId="38DBF38A" w:rsidR="00347B67" w:rsidRPr="00FD7A5D" w:rsidRDefault="00347B67" w:rsidP="00FD7A5D">
            <w:pPr>
              <w:pStyle w:val="Fibocomzhb"/>
            </w:pPr>
            <w:r w:rsidRPr="00FD7A5D">
              <w:t>DIAG</w:t>
            </w:r>
          </w:p>
        </w:tc>
        <w:tc>
          <w:tcPr>
            <w:tcW w:w="4911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09665333" w14:textId="41415DA2" w:rsidR="00347B67" w:rsidRPr="00FD7A5D" w:rsidRDefault="00347B67" w:rsidP="00FD7A5D">
            <w:pPr>
              <w:pStyle w:val="Fibocomzhb"/>
            </w:pPr>
            <w:r w:rsidRPr="00FD7A5D">
              <w:t>获取</w:t>
            </w:r>
            <w:r w:rsidRPr="00FD7A5D">
              <w:t>modem log</w:t>
            </w:r>
            <w:r w:rsidRPr="00FD7A5D">
              <w:t>端口</w:t>
            </w:r>
          </w:p>
        </w:tc>
      </w:tr>
      <w:tr w:rsidR="00347B67" w:rsidRPr="00FD7A5D" w14:paraId="569BC9E1" w14:textId="77777777" w:rsidTr="00347B67">
        <w:tc>
          <w:tcPr>
            <w:tcW w:w="2435" w:type="dxa"/>
            <w:tcMar>
              <w:left w:w="113" w:type="dxa"/>
              <w:right w:w="113" w:type="dxa"/>
            </w:tcMar>
          </w:tcPr>
          <w:p w14:paraId="2FF29810" w14:textId="5C2DF3A9" w:rsidR="00347B67" w:rsidRPr="00FD7A5D" w:rsidRDefault="00347B67" w:rsidP="00FD7A5D">
            <w:pPr>
              <w:pStyle w:val="Fibocomzhb"/>
            </w:pPr>
            <w:r w:rsidRPr="00FD7A5D">
              <w:t>ttyUSB1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</w:tcPr>
          <w:p w14:paraId="08C07D93" w14:textId="3D92A2A8" w:rsidR="00347B67" w:rsidRPr="00FD7A5D" w:rsidRDefault="00347B67" w:rsidP="00FD7A5D">
            <w:pPr>
              <w:pStyle w:val="Fibocomzhb"/>
            </w:pPr>
            <w:r w:rsidRPr="00FD7A5D">
              <w:t>MODEM</w:t>
            </w:r>
          </w:p>
        </w:tc>
        <w:tc>
          <w:tcPr>
            <w:tcW w:w="4911" w:type="dxa"/>
            <w:tcMar>
              <w:left w:w="113" w:type="dxa"/>
              <w:right w:w="113" w:type="dxa"/>
            </w:tcMar>
          </w:tcPr>
          <w:p w14:paraId="5B9E291F" w14:textId="14C01B22" w:rsidR="00347B67" w:rsidRPr="00FD7A5D" w:rsidRDefault="00347B67" w:rsidP="00FD7A5D">
            <w:pPr>
              <w:pStyle w:val="Fibocomzhb"/>
            </w:pPr>
            <w:r w:rsidRPr="00FD7A5D">
              <w:t>PPP</w:t>
            </w:r>
            <w:r w:rsidRPr="00FD7A5D">
              <w:t>拨号端口</w:t>
            </w:r>
          </w:p>
        </w:tc>
      </w:tr>
      <w:tr w:rsidR="00347B67" w:rsidRPr="00FD7A5D" w14:paraId="2AC4D67B" w14:textId="77777777" w:rsidTr="00347B67">
        <w:tc>
          <w:tcPr>
            <w:tcW w:w="2435" w:type="dxa"/>
            <w:tcMar>
              <w:left w:w="113" w:type="dxa"/>
              <w:right w:w="113" w:type="dxa"/>
            </w:tcMar>
          </w:tcPr>
          <w:p w14:paraId="319CA531" w14:textId="5C8E9A63" w:rsidR="00347B67" w:rsidRPr="00FD7A5D" w:rsidRDefault="00347B67" w:rsidP="00FD7A5D">
            <w:pPr>
              <w:pStyle w:val="Fibocomzhb"/>
            </w:pPr>
            <w:r w:rsidRPr="00FD7A5D">
              <w:t>ttyUSB2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</w:tcPr>
          <w:p w14:paraId="617A0438" w14:textId="6CEB0A54" w:rsidR="00347B67" w:rsidRPr="00FD7A5D" w:rsidRDefault="00347B67" w:rsidP="00FD7A5D">
            <w:pPr>
              <w:pStyle w:val="Fibocomzhb"/>
            </w:pPr>
            <w:r w:rsidRPr="00FD7A5D">
              <w:t>AT</w:t>
            </w:r>
          </w:p>
        </w:tc>
        <w:tc>
          <w:tcPr>
            <w:tcW w:w="4911" w:type="dxa"/>
            <w:tcMar>
              <w:left w:w="113" w:type="dxa"/>
              <w:right w:w="113" w:type="dxa"/>
            </w:tcMar>
          </w:tcPr>
          <w:p w14:paraId="2100B3C2" w14:textId="3F518BDA" w:rsidR="00347B67" w:rsidRPr="00FD7A5D" w:rsidRDefault="00347B67" w:rsidP="00FD7A5D">
            <w:pPr>
              <w:pStyle w:val="Fibocomzhb"/>
            </w:pPr>
            <w:r w:rsidRPr="00FD7A5D">
              <w:t>RIL</w:t>
            </w:r>
            <w:r w:rsidRPr="00FD7A5D">
              <w:t>程序发送</w:t>
            </w:r>
            <w:r w:rsidRPr="00FD7A5D">
              <w:t>AT</w:t>
            </w:r>
            <w:r w:rsidRPr="00FD7A5D">
              <w:t>命令请求和接收命令响应的端口。</w:t>
            </w:r>
          </w:p>
        </w:tc>
      </w:tr>
      <w:tr w:rsidR="00493984" w:rsidRPr="00FD7A5D" w14:paraId="1ACBD83E" w14:textId="77777777" w:rsidTr="00347B67">
        <w:tc>
          <w:tcPr>
            <w:tcW w:w="2435" w:type="dxa"/>
            <w:tcMar>
              <w:left w:w="113" w:type="dxa"/>
              <w:right w:w="113" w:type="dxa"/>
            </w:tcMar>
          </w:tcPr>
          <w:p w14:paraId="7D5E81AF" w14:textId="1084C62D" w:rsidR="00493984" w:rsidRPr="00FD7A5D" w:rsidRDefault="0067755A" w:rsidP="00FD7A5D">
            <w:pPr>
              <w:pStyle w:val="Fibocomzhb"/>
            </w:pPr>
            <w:r>
              <w:t>t</w:t>
            </w:r>
            <w:r w:rsidR="00493984">
              <w:t>tyUSB3</w:t>
            </w:r>
          </w:p>
        </w:tc>
        <w:tc>
          <w:tcPr>
            <w:tcW w:w="2435" w:type="dxa"/>
            <w:tcMar>
              <w:left w:w="113" w:type="dxa"/>
              <w:right w:w="113" w:type="dxa"/>
            </w:tcMar>
          </w:tcPr>
          <w:p w14:paraId="2DA217FA" w14:textId="59AE7AB8" w:rsidR="00493984" w:rsidRPr="00FD7A5D" w:rsidRDefault="00493984" w:rsidP="00FD7A5D">
            <w:pPr>
              <w:pStyle w:val="Fibocomzhb"/>
            </w:pPr>
            <w:proofErr w:type="spellStart"/>
            <w:r>
              <w:rPr>
                <w:rFonts w:hint="eastAsia"/>
              </w:rPr>
              <w:t>R</w:t>
            </w:r>
            <w:r>
              <w:t>mNet</w:t>
            </w:r>
            <w:proofErr w:type="spellEnd"/>
          </w:p>
        </w:tc>
        <w:tc>
          <w:tcPr>
            <w:tcW w:w="4911" w:type="dxa"/>
            <w:tcMar>
              <w:left w:w="113" w:type="dxa"/>
              <w:right w:w="113" w:type="dxa"/>
            </w:tcMar>
          </w:tcPr>
          <w:p w14:paraId="3E7E9FF9" w14:textId="377CFD1B" w:rsidR="00493984" w:rsidRPr="00FD7A5D" w:rsidRDefault="009B17F5" w:rsidP="00FD7A5D">
            <w:pPr>
              <w:pStyle w:val="Fibocomzhb"/>
            </w:pPr>
            <w:proofErr w:type="spellStart"/>
            <w:r>
              <w:t>q</w:t>
            </w:r>
            <w:r w:rsidR="00493984">
              <w:rPr>
                <w:rFonts w:hint="eastAsia"/>
              </w:rPr>
              <w:t>mi</w:t>
            </w:r>
            <w:proofErr w:type="spellEnd"/>
            <w:r w:rsidR="00493984">
              <w:rPr>
                <w:rFonts w:hint="eastAsia"/>
              </w:rPr>
              <w:t>拨号端口</w:t>
            </w:r>
          </w:p>
        </w:tc>
      </w:tr>
    </w:tbl>
    <w:p w14:paraId="0406982A" w14:textId="77777777" w:rsidR="00347B67" w:rsidRPr="00347B67" w:rsidRDefault="00347B67" w:rsidP="00347B67"/>
    <w:p w14:paraId="21BE6A57" w14:textId="77777777" w:rsidR="00347B67" w:rsidRPr="00596546" w:rsidRDefault="00347B67" w:rsidP="00347B67">
      <w:pPr>
        <w:sectPr w:rsidR="00347B67" w:rsidRPr="00596546" w:rsidSect="00CC0A99">
          <w:headerReference w:type="default" r:id="rId55"/>
          <w:footerReference w:type="default" r:id="rId56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  <w:bookmarkStart w:id="156" w:name="_FIBOCOM模块拨号"/>
      <w:bookmarkStart w:id="157" w:name="_Toc43645336"/>
      <w:bookmarkEnd w:id="156"/>
    </w:p>
    <w:p w14:paraId="74B73558" w14:textId="7E55C859" w:rsidR="00A30485" w:rsidRPr="001667DD" w:rsidRDefault="007619B6" w:rsidP="007619B6">
      <w:pPr>
        <w:pStyle w:val="1"/>
      </w:pPr>
      <w:bookmarkStart w:id="158" w:name="_Toc86747363"/>
      <w:proofErr w:type="spellStart"/>
      <w:r w:rsidRPr="007619B6">
        <w:lastRenderedPageBreak/>
        <w:t>Fibocom</w:t>
      </w:r>
      <w:proofErr w:type="spellEnd"/>
      <w:r w:rsidR="0040110C" w:rsidRPr="001667DD">
        <w:t>模块拨号</w:t>
      </w:r>
      <w:bookmarkEnd w:id="157"/>
      <w:bookmarkEnd w:id="158"/>
    </w:p>
    <w:p w14:paraId="6BD238BC" w14:textId="3464FBAA" w:rsidR="00A30485" w:rsidRPr="00377003" w:rsidRDefault="00A30485" w:rsidP="00377003">
      <w:pPr>
        <w:pStyle w:val="2"/>
      </w:pPr>
      <w:bookmarkStart w:id="159" w:name="_Toc4079675"/>
      <w:bookmarkStart w:id="160" w:name="_Toc25053013"/>
      <w:bookmarkStart w:id="161" w:name="_Toc25575463"/>
      <w:bookmarkStart w:id="162" w:name="_Toc42244854"/>
      <w:bookmarkStart w:id="163" w:name="_Toc43645337"/>
      <w:bookmarkStart w:id="164" w:name="_Toc86747364"/>
      <w:r w:rsidRPr="00377003">
        <w:t>RMNET拨号参考流程图</w:t>
      </w:r>
      <w:bookmarkEnd w:id="159"/>
      <w:bookmarkEnd w:id="160"/>
      <w:bookmarkEnd w:id="161"/>
      <w:bookmarkEnd w:id="162"/>
      <w:bookmarkEnd w:id="163"/>
      <w:r w:rsidR="00FA7A9C" w:rsidRPr="003770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176A66" wp14:editId="1A59830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8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EF3AE9" id="直接连接符 85" o:spid="_x0000_s1026" style="position:absolute;left:0;text-align:lef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2pUCAIAAEoEAAAOAAAAZHJzL2Uyb0RvYy54bWysVMuO0zAU3SPxD5b3NElFhypqOouphg2P&#10;iscHuI7dWPJLtqdJf4IfQGIHK5bs+ZsZPoNrO00prEBsnNj3nnPvObnO6npQEh2Y88LoBlezEiOm&#10;qWmF3jf4/bvbJ0uMfCC6JdJo1uAj8/h6/fjRqrc1m5vOyJY5BCTa171tcBeCrYvC044p4mfGMg1B&#10;bpwiAbZuX7SO9MCuZDEvy6uiN661zlDmPZxuchCvEz/njIbXnHsWkGww9BbS6tK6i2uxXpF674jt&#10;BB3bIP/QhSJCQ9GJakMCQXdO/EGlBHXGGx5m1KjCcC4oSxpATVX+puZtRyxLWsAcbyeb/P+jpa8O&#10;W4dE2+DlAiNNFHyjh4/f7j98/vH9E6wPX78giIBNvfU1ZN/orRt33m5d1Dxwp+IT1KAhWXucrGVD&#10;QBQOr6rl8umiwoieYsUZaJ0Pz5lRKL40WAodVZOaHF74AMUg9ZQSj6VGPcza/FlZpjRvpGhvhZQx&#10;mCaH3UiHDgS++W5fpRx5p16aNp8tFyUgM++UnqpcMMWSG+K7DPJHvzFhREkN6dGQbEF6C0fJcndv&#10;GAdHQXQuPZXIRIRSpkM1MUF2hHHofwKOuuIlOEu5BI75EcrSnP8NeEKkykaHCayENi67elk9DKeW&#10;ec4/OZB1Rwt2pj2m4UjWwMAmT8fLFW/Er/sEP/8C1j8BAAD//wMAUEsDBBQABgAIAAAAIQDoXM5R&#10;2wAAAAQBAAAPAAAAZHJzL2Rvd25yZXYueG1sTI9BT8JAFITvJv6HzTPxBtsag1C6JcZEYqISQA4c&#10;H91H29h9W3a3UP+9qxc9TmYy802+GEwrzuR8Y1lBOk5AEJdWN1wp2H08j6YgfEDW2FomBV/kYVFc&#10;X+WYaXvhDZ23oRKxhH2GCuoQukxKX9Zk0I9tRxy9o3UGQ5SuktrhJZabVt4lyUQabDgu1NjRU03l&#10;57Y3Cpbv+/Tt9EL69bRZrtJ1RTOne6Vub4bHOYhAQ/gLww9+RIciMh1sz9qLVkE8EhSMUhDRnD3c&#10;T0AcfrUscvkfvvgGAAD//wMAUEsBAi0AFAAGAAgAAAAhALaDOJL+AAAA4QEAABMAAAAAAAAAAAAA&#10;AAAAAAAAAFtDb250ZW50X1R5cGVzXS54bWxQSwECLQAUAAYACAAAACEAOP0h/9YAAACUAQAACwAA&#10;AAAAAAAAAAAAAAAvAQAAX3JlbHMvLnJlbHNQSwECLQAUAAYACAAAACEA14tqVAgCAABKBAAADgAA&#10;AAAAAAAAAAAAAAAuAgAAZHJzL2Uyb0RvYy54bWxQSwECLQAUAAYACAAAACEA6FzOUdsAAAAEAQAA&#10;DwAAAAAAAAAAAAAAAABiBAAAZHJzL2Rvd25yZXYueG1sUEsFBgAAAAAEAAQA8wAAAGoFAAAAAA==&#10;" strokecolor="#d8d8d8 [2732]" strokeweight="1pt">
                <v:stroke dashstyle="1 1"/>
              </v:line>
            </w:pict>
          </mc:Fallback>
        </mc:AlternateContent>
      </w:r>
      <w:bookmarkEnd w:id="164"/>
    </w:p>
    <w:p w14:paraId="7AD7883E" w14:textId="735512EB" w:rsidR="00A30485" w:rsidRPr="0095429F" w:rsidRDefault="0067755A" w:rsidP="00A30485">
      <w:pPr>
        <w:rPr>
          <w:rFonts w:eastAsiaTheme="minorEastAsia"/>
        </w:rPr>
      </w:pPr>
      <w:bookmarkStart w:id="165" w:name="OLE_LINK1"/>
      <w:bookmarkStart w:id="166" w:name="OLE_LINK2"/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1F7684D0" wp14:editId="1039250B">
                <wp:simplePos x="0" y="0"/>
                <wp:positionH relativeFrom="margin">
                  <wp:align>left</wp:align>
                </wp:positionH>
                <wp:positionV relativeFrom="paragraph">
                  <wp:posOffset>172941</wp:posOffset>
                </wp:positionV>
                <wp:extent cx="1645920" cy="362198"/>
                <wp:effectExtent l="0" t="0" r="11430" b="19050"/>
                <wp:wrapNone/>
                <wp:docPr id="217" name="文本框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2424D88" w14:textId="77777777" w:rsidR="00A30485" w:rsidRPr="001667DD" w:rsidRDefault="00A30485" w:rsidP="0067755A">
                            <w:pPr>
                              <w:spacing w:before="0" w:after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667D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模块开机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7684D0" id="_x0000_t202" coordsize="21600,21600" o:spt="202" path="m,l,21600r21600,l21600,xe">
                <v:stroke joinstyle="miter"/>
                <v:path gradientshapeok="t" o:connecttype="rect"/>
              </v:shapetype>
              <v:shape id="文本框 217" o:spid="_x0000_s1027" type="#_x0000_t202" style="position:absolute;margin-left:0;margin-top:13.6pt;width:129.6pt;height:28.5pt;z-index:-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P97KAIAADgEAAAOAAAAZHJzL2Uyb0RvYy54bWysU82O0zAQviPxDpbvNE1ou9uo6Wrpqghp&#10;+ZEWHsBxnMbC9gTbbVIeAN6AExfuPFefg7HT7Za/C8IHy+MZfzPzfePFVa8V2QnrJJiCpqMxJcJw&#10;qKTZFPTd2/WTS0qcZ6ZiCowo6F44erV8/GjRtbnIoAFVCUsQxLi8awvaeN/mSeJ4IzRzI2iFQWcN&#10;VjOPpt0klWUdomuVZOPxLOnAVq0FLpzD25vBSZcRv64F96/r2glPVEGxNh93G/cy7MlywfKNZW0j&#10;+bEM9g9VaCYNJj1B3TDPyNbK36C05BYc1H7EQSdQ15KL2AN2k45/6eauYa2IvSA5rj3R5P4fLH+1&#10;e2OJrAqapReUGKZRpMOXz4ev3w/fPpFwiRR1rcsx8q7FWN8/gx6lju269hb4e0cMrBpmNuLaWuga&#10;wSosMQ0vk7OnA44LIGX3EirMxLYeIlBfWx34Q0YIoqNU+5M8oveEh5SzyXSeoYuj7+ksS+eXMQXL&#10;71+31vnnAjQJh4JalD+is92t86Ealt+HhGQOlKzWUqlo2E25UpbsGI7KOq4j+k9hypCuoPNpNh0I&#10;+CvEOK4/QWjpceaV1AW9PA9S5shXoGggy/dlH9WJZAYuS6j2SKCFYZTx6+GhAfuRkg7HuKDuw5ZZ&#10;QYl6YVCEeTqZhLmPxmR6Eeiz557y3MMMR6iCekqG48rHvxL4MXCNYtUy8vhQybFkHM9I7/Erhfk/&#10;t2PUw4df/gAAAP//AwBQSwMEFAAGAAgAAAAhABVE0AvcAAAABgEAAA8AAABkcnMvZG93bnJldi54&#10;bWxMj01PwzAMhu9I/IfISFzQllJgH6XphJBA7AYbgmvWeG1F4pQk68q/xzvBzdb76vHjcjU6KwYM&#10;sfOk4HqagUCqvemoUfC+fZosQMSkyWjrCRX8YIRVdX5W6sL4I73hsEmNYAjFQitoU+oLKWPdotNx&#10;6nskzvY+OJ14DY00QR8Z7qzMs2wmne6IL7S6x8cW66/NwSlY3L4Mn3F98/pRz/Z2ma7mw/N3UOry&#10;Yny4B5FwTH9lOOmzOlTstPMHMlFYBfxIUpDPcxCc5ndLHnYndA6yKuV//eoXAAD//wMAUEsBAi0A&#10;FAAGAAgAAAAhALaDOJL+AAAA4QEAABMAAAAAAAAAAAAAAAAAAAAAAFtDb250ZW50X1R5cGVzXS54&#10;bWxQSwECLQAUAAYACAAAACEAOP0h/9YAAACUAQAACwAAAAAAAAAAAAAAAAAvAQAAX3JlbHMvLnJl&#10;bHNQSwECLQAUAAYACAAAACEAt8D/eygCAAA4BAAADgAAAAAAAAAAAAAAAAAuAgAAZHJzL2Uyb0Rv&#10;Yy54bWxQSwECLQAUAAYACAAAACEAFUTQC9wAAAAGAQAADwAAAAAAAAAAAAAAAACCBAAAZHJzL2Rv&#10;d25yZXYueG1sUEsFBgAAAAAEAAQA8wAAAIsFAAAAAA==&#10;">
                <v:textbox>
                  <w:txbxContent>
                    <w:p w14:paraId="42424D88" w14:textId="77777777" w:rsidR="00A30485" w:rsidRPr="001667DD" w:rsidRDefault="00A30485" w:rsidP="0067755A">
                      <w:pPr>
                        <w:spacing w:before="0" w:after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1667DD">
                        <w:rPr>
                          <w:rFonts w:hint="eastAsia"/>
                          <w:sz w:val="18"/>
                          <w:szCs w:val="18"/>
                        </w:rPr>
                        <w:t>模块开机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59C"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352B23B6" wp14:editId="2066F601">
                <wp:simplePos x="0" y="0"/>
                <wp:positionH relativeFrom="margin">
                  <wp:align>right</wp:align>
                </wp:positionH>
                <wp:positionV relativeFrom="paragraph">
                  <wp:posOffset>173519</wp:posOffset>
                </wp:positionV>
                <wp:extent cx="4335145" cy="498763"/>
                <wp:effectExtent l="0" t="0" r="8255" b="0"/>
                <wp:wrapNone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5145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3F7371C" w14:textId="77777777" w:rsidR="00A30485" w:rsidRPr="0067755A" w:rsidRDefault="00A30485" w:rsidP="0067755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模块开机：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模块的供电稳定后，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mini </w:t>
                            </w:r>
                            <w:proofErr w:type="spellStart"/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PCIe</w:t>
                            </w:r>
                            <w:proofErr w:type="spellEnd"/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模块上电后开机。</w:t>
                            </w:r>
                          </w:p>
                          <w:p w14:paraId="3E09D6D5" w14:textId="4BEA49C6" w:rsidR="00A30485" w:rsidRPr="0067755A" w:rsidRDefault="00A30485" w:rsidP="0067755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模块关机：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mini </w:t>
                            </w:r>
                            <w:proofErr w:type="spellStart"/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PCIe</w:t>
                            </w:r>
                            <w:proofErr w:type="spellEnd"/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断电。推荐断电和再次上电间隔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12</w:t>
                            </w:r>
                            <w:r w:rsidR="00F9359C"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秒以上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B23B6" id="_x0000_s1028" type="#_x0000_t202" style="position:absolute;margin-left:290.15pt;margin-top:13.65pt;width:341.35pt;height:39.25pt;z-index:-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Yx8KAIAAA0EAAAOAAAAZHJzL2Uyb0RvYy54bWysU82O0zAQviPxDpbvNP1Jdtuo6Wrpqghp&#10;+ZEWHsBxnMbC9gTbbbI8ALwBJy7cea4+B2OnLdVyQ/hgeTwzn2e++by86bUie2GdBFPQyWhMiTAc&#10;Kmm2Bf34YfNiTonzzFRMgREFfRSO3qyeP1t2bS6m0ICqhCUIYlzetQVtvG/zJHG8EZq5EbTCoLMG&#10;q5lH026TyrIO0bVKpuPxVdKBrVoLXDiHt3eDk64ifl0L7t/VtROeqIJibT7uNu5l2JPVkuVby9pG&#10;8mMZ7B+q0EwafPQMdcc8Izsr/4LSkltwUPsRB51AXUsuYg/YzWT8pJuHhrUi9oLkuPZMk/t/sPzt&#10;/r0lsipoNqPEMI0zOnz/dvjx6/DzK8E7JKhrXY5xDy1G+v4l9Djo2Kxr74F/csTAumFmK26tha4R&#10;rMICJyEzuUgdcFwAKbs3UOFDbOchAvW11YE95IMgOg7q8Twc0XvC8TKdzbJJmlHC0Zcu5tdXsbiE&#10;5afs1jr/SoAm4VBQi8OP6Gx/73yohuWnkPCYAyWrjVQqGnZbrpUle4ZC2cQVG3gSpgzpCrrIpllE&#10;NhDyo4a09ChkJXVB5+OwjunKHGkInQ8c+L7sI+XTE7slVI/Ii4VBn/if8NCA/UJJh9osqPu8Y1ZQ&#10;ol4b5HYxSdMg5mik2fUUDXvpKS89zHCEKqinZDiuffwAoW0DtziDWkZ6wrCGSo4lo+Yia8f/EUR9&#10;aceoP7949RsAAP//AwBQSwMEFAAGAAgAAAAhAETbPxzbAAAABwEAAA8AAABkcnMvZG93bnJldi54&#10;bWxMj0FPg0AUhO8m/ofNM/Fi7CJaQGRp1ETjtbU/4AGvQGTfEnZb6L/3ebLHyUxmvik2ix3UiSbf&#10;OzbwsIpAEdeu6bk1sP/+uM9A+YDc4OCYDJzJw6a8viowb9zMWzrtQqukhH2OBroQxlxrX3dk0a/c&#10;SCzewU0Wg8ip1c2Es5TbQcdRlGiLPctChyO9d1T/7I7WwOFrvls/z9Vn2Kfbp+QN+7RyZ2Nub5bX&#10;F1CBlvAfhj98QYdSmCp35MarwYAcCQbi9BGUuEkWp6AqiUXrDHRZ6Ev+8hcAAP//AwBQSwECLQAU&#10;AAYACAAAACEAtoM4kv4AAADhAQAAEwAAAAAAAAAAAAAAAAAAAAAAW0NvbnRlbnRfVHlwZXNdLnht&#10;bFBLAQItABQABgAIAAAAIQA4/SH/1gAAAJQBAAALAAAAAAAAAAAAAAAAAC8BAABfcmVscy8ucmVs&#10;c1BLAQItABQABgAIAAAAIQBZFYx8KAIAAA0EAAAOAAAAAAAAAAAAAAAAAC4CAABkcnMvZTJvRG9j&#10;LnhtbFBLAQItABQABgAIAAAAIQBE2z8c2wAAAAcBAAAPAAAAAAAAAAAAAAAAAIIEAABkcnMvZG93&#10;bnJldi54bWxQSwUGAAAAAAQABADzAAAAigUAAAAA&#10;" stroked="f">
                <v:textbox>
                  <w:txbxContent>
                    <w:p w14:paraId="03F7371C" w14:textId="77777777" w:rsidR="00A30485" w:rsidRPr="0067755A" w:rsidRDefault="00A30485" w:rsidP="0067755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模块开机：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 xml:space="preserve"> 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模块的供电稳定后，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 xml:space="preserve">mini </w:t>
                      </w:r>
                      <w:proofErr w:type="spellStart"/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PCIe</w:t>
                      </w:r>
                      <w:proofErr w:type="spellEnd"/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模块上电后开机。</w:t>
                      </w:r>
                    </w:p>
                    <w:p w14:paraId="3E09D6D5" w14:textId="4BEA49C6" w:rsidR="00A30485" w:rsidRPr="0067755A" w:rsidRDefault="00A30485" w:rsidP="0067755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模块关机：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 xml:space="preserve">mini </w:t>
                      </w:r>
                      <w:proofErr w:type="spellStart"/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PCIe</w:t>
                      </w:r>
                      <w:proofErr w:type="spellEnd"/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断电。推荐断电和再次上电间隔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12</w:t>
                      </w:r>
                      <w:r w:rsidR="00F9359C" w:rsidRPr="0067755A">
                        <w:rPr>
                          <w:rFonts w:cs="Noto Sans Light"/>
                          <w:sz w:val="18"/>
                          <w:szCs w:val="18"/>
                        </w:rPr>
                        <w:t>秒以上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92B952" w14:textId="3FFEB29C" w:rsidR="00A30485" w:rsidRPr="0017622F" w:rsidRDefault="00A30485" w:rsidP="0017622F">
      <w:pPr>
        <w:spacing w:before="0" w:after="0" w:line="400" w:lineRule="exact"/>
        <w:rPr>
          <w:rFonts w:ascii="思源黑体 CN Light" w:hAnsi="思源黑体 CN Light"/>
          <w:sz w:val="18"/>
          <w:szCs w:val="18"/>
        </w:rPr>
      </w:pPr>
      <w:r w:rsidRPr="0095429F">
        <w:rPr>
          <w:rFonts w:eastAsiaTheme="minorEastAsia"/>
        </w:rPr>
        <w:t xml:space="preserve">        </w:t>
      </w:r>
      <w:r w:rsidRPr="0095429F">
        <w:rPr>
          <w:rFonts w:eastAsiaTheme="minorEastAsia"/>
          <w:sz w:val="18"/>
          <w:szCs w:val="18"/>
        </w:rPr>
        <w:t xml:space="preserve">     </w:t>
      </w:r>
      <w:r w:rsidRPr="00CB23D2">
        <w:rPr>
          <w:rFonts w:asciiTheme="minorEastAsia" w:eastAsiaTheme="minorEastAsia" w:hAnsiTheme="minorEastAsia"/>
          <w:sz w:val="18"/>
          <w:szCs w:val="18"/>
        </w:rPr>
        <w:t xml:space="preserve">  </w:t>
      </w:r>
      <w:r w:rsidRPr="0017622F">
        <w:rPr>
          <w:rFonts w:ascii="思源黑体 CN Light" w:hAnsi="思源黑体 CN Light"/>
          <w:sz w:val="18"/>
          <w:szCs w:val="18"/>
        </w:rPr>
        <w:t xml:space="preserve">             </w:t>
      </w:r>
    </w:p>
    <w:p w14:paraId="4CDC4FF0" w14:textId="56CF427D" w:rsidR="00A30485" w:rsidRPr="0095429F" w:rsidRDefault="001F14C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7C0F7B8" wp14:editId="0144C725">
                <wp:simplePos x="0" y="0"/>
                <wp:positionH relativeFrom="column">
                  <wp:posOffset>600060</wp:posOffset>
                </wp:positionH>
                <wp:positionV relativeFrom="paragraph">
                  <wp:posOffset>53148</wp:posOffset>
                </wp:positionV>
                <wp:extent cx="409575" cy="0"/>
                <wp:effectExtent l="33338" t="4762" r="61912" b="42863"/>
                <wp:wrapNone/>
                <wp:docPr id="72" name="直接箭头连接符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7722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2" o:spid="_x0000_s1026" type="#_x0000_t32" style="position:absolute;left:0;text-align:left;margin-left:47.25pt;margin-top:4.2pt;width:32.25pt;height:0;rotation:90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tdBgIAALsDAAAOAAAAZHJzL2Uyb0RvYy54bWysU81uEzEQviPxDpbvZDdRQ2mUTQ8p5VIg&#10;UssDOLZ318LrscZONnkJXgCJE3AqnHrnaaA8BmMnTSncEHuw7Pn55ptvZqenm86ytcZgwFV8OCg5&#10;006CMq6p+Jur8yfPOAtROCUsOF3xrQ78dPb40bT3Ez2CFqzSyAjEhUnvK97G6CdFEWSrOxEG4LUj&#10;Zw3YiUhPbAqFoif0zhajsnxa9IDKI0gdAlnPdk4+y/h1rWV8XddBR2YrTtxiPjGfy3QWs6mYNCh8&#10;a+SehvgHFp0wjooeoM5EFGyF5i+ozkiEAHUcSOgKqGsjde6BuhmWf3Rz2Qqvcy8kTvAHmcL/g5Wv&#10;1gtkRlX8eMSZEx3N6Pb9zY93n26/fvn+8ebntw/pfv2ZkZ/E6n2YUM7cLTC1Kzfu0l+AfBuYg3kr&#10;XKMz6autJ6BhyigepKRH8FRy2b8ERTFiFSErt6mxYwg0ofFRmb5sJYXYJo9rexiX3kQmyXhUnoyP&#10;x5zJO1chJgklEfMY4gsNHUuXioeIwjRtnINztBOAw4wu1hchJo73CSnZwbmxNq+Gdayv+Ml4NM4J&#10;AaxRyZnCAjbLuUW2Fmm5dpx3YA/CEFZOZbAojH3uFItZnYiG9LKapwqdVpxZTf9Quu1QrEtVdN7i&#10;Pc87+XaDWILaLjAFJzttSO5kv81pBX9/56j7f272CwAA//8DAFBLAwQUAAYACAAAACEAQAD/Ld8A&#10;AAAKAQAADwAAAGRycy9kb3ducmV2LnhtbEyPUUvDMBSF3wX/Q7gD37Z0VcqsTYcIikNE7YT5mDbX&#10;tiy5KUnW1X9v5ot7PPcczvlusZ6MZiM631sSsFwkwJAaq3pqBXxuH+crYD5IUlJbQgE/6GFdXl4U&#10;Mlf2SB84VqFlsYR8LgV0IQw5577p0Ei/sANS9L6tMzJE6VqunDzGcqN5miQZN7KnuNDJAR86bPbV&#10;wQjQbj/a+q163r1vXrcv1Sb9andPQlzNpvs7YAGn8B+GE35EhzIy1fZAyjMddZpF9CBgnl7fAjsl&#10;/i61gJskA14W/PyF8hcAAP//AwBQSwECLQAUAAYACAAAACEAtoM4kv4AAADhAQAAEwAAAAAAAAAA&#10;AAAAAAAAAAAAW0NvbnRlbnRfVHlwZXNdLnhtbFBLAQItABQABgAIAAAAIQA4/SH/1gAAAJQBAAAL&#10;AAAAAAAAAAAAAAAAAC8BAABfcmVscy8ucmVsc1BLAQItABQABgAIAAAAIQDCNTtdBgIAALsDAAAO&#10;AAAAAAAAAAAAAAAAAC4CAABkcnMvZTJvRG9jLnhtbFBLAQItABQABgAIAAAAIQBAAP8t3wAAAAoB&#10;AAAPAAAAAAAAAAAAAAAAAGAEAABkcnMvZG93bnJldi54bWxQSwUGAAAAAAQABADzAAAAbAUAAAAA&#10;">
                <v:stroke endarrow="block"/>
              </v:shape>
            </w:pict>
          </mc:Fallback>
        </mc:AlternateContent>
      </w:r>
      <w:r w:rsidR="0017622F"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6E12FC9E" wp14:editId="476053A1">
                <wp:simplePos x="0" y="0"/>
                <wp:positionH relativeFrom="margin">
                  <wp:posOffset>1858010</wp:posOffset>
                </wp:positionH>
                <wp:positionV relativeFrom="paragraph">
                  <wp:posOffset>360622</wp:posOffset>
                </wp:positionV>
                <wp:extent cx="4326890" cy="273132"/>
                <wp:effectExtent l="0" t="0" r="0" b="0"/>
                <wp:wrapNone/>
                <wp:docPr id="58" name="文本框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890" cy="2731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3394AE2" w14:textId="3E7A8D7A" w:rsidR="00A30485" w:rsidRPr="0067755A" w:rsidRDefault="00A30485" w:rsidP="0017622F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使用</w:t>
                            </w:r>
                            <w:proofErr w:type="spellStart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lsusb</w:t>
                            </w:r>
                            <w:proofErr w:type="spellEnd"/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查询模块是否初始化完成</w:t>
                            </w:r>
                            <w:r w:rsidR="00CB23D2"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2FC9E" id="文本框 58" o:spid="_x0000_s1029" type="#_x0000_t202" style="position:absolute;margin-left:146.3pt;margin-top:28.4pt;width:340.7pt;height:21.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baJwIAAA0EAAAOAAAAZHJzL2Uyb0RvYy54bWysU82OEzEMviPxDlHudNppu9uOOl0tXRUh&#10;LT/SwgOkmUwnIolDknZmeQD2DThx4c5z9Tlw0tlugRsihyiO7c/2Z3tx1WlF9sJ5Caako8GQEmE4&#10;VNJsS/rxw/rFjBIfmKmYAiNKei88vVo+f7ZobSFyaEBVwhEEMb5obUmbEGyRZZ43QjM/ACsMKmtw&#10;mgUU3TarHGsRXassHw4vshZcZR1w4T3+3hyVdJnw61rw8K6uvQhElRRzC+l26d7EO1suWLF1zDaS&#10;92mwf8hCM2kw6AnqhgVGdk7+BaUld+ChDgMOOoO6llykGrCa0fCPau4aZkWqBcnx9kST/3+w/O3+&#10;vSOyKukUO2WYxh4dvj0cvv88/PhK8A8Jaq0v0O7OomXoXkKHjU7FensL/JMnBlYNM1tx7Ry0jWAV&#10;JjiKntmZ6xHHR5BN+wYqDMR2ARJQVzsd2UM+CKJjo+5PzRFdIBw/J+P8YjZHFUddfjkejfMUghWP&#10;3tb58EqAJvFRUofNT+hsf+tDzIYVjyYxmAclq7VUKgluu1kpR/YMB2WdTo/+m5kypC3pfJpPE7KB&#10;6J9mSMuAg6ykLulsGE/vrkxPQ6z8yEHoNl2ifBxtIkUbqO6RFwfH+cR9wkcD7gslLc5mSf3nHXOC&#10;EvXaILfz0WQShzkJk+lljoI712zONcxwhCppoOT4XIW0ALFsA9fYg1omep4y6VPGmUus9fsRh/pc&#10;TlZPW7z8BQAA//8DAFBLAwQUAAYACAAAACEAmhPg9d0AAAAJAQAADwAAAGRycy9kb3ducmV2Lnht&#10;bEyPwU6DQBCG7ya+w2ZMvBi7SFooyNKoicZrax9ggCkQ2VnCbgt9e8eT3mYyX/75/mK32EFdaPK9&#10;YwNPqwgUce2anlsDx6/3xy0oH5AbHByTgSt52JW3NwXmjZt5T5dDaJWEsM/RQBfCmGvt644s+pUb&#10;ieV2cpPFIOvU6mbCWcLtoOMoSrTFnuVDhyO9dVR/H87WwOlzfthkc/URjul+nbxin1buasz93fLy&#10;DCrQEv5g+NUXdSjFqXJnbrwaDMRZnAhqYJNIBQGydC3lKhmyLeiy0P8blD8AAAD//wMAUEsBAi0A&#10;FAAGAAgAAAAhALaDOJL+AAAA4QEAABMAAAAAAAAAAAAAAAAAAAAAAFtDb250ZW50X1R5cGVzXS54&#10;bWxQSwECLQAUAAYACAAAACEAOP0h/9YAAACUAQAACwAAAAAAAAAAAAAAAAAvAQAAX3JlbHMvLnJl&#10;bHNQSwECLQAUAAYACAAAACEA2HHm2icCAAANBAAADgAAAAAAAAAAAAAAAAAuAgAAZHJzL2Uyb0Rv&#10;Yy54bWxQSwECLQAUAAYACAAAACEAmhPg9d0AAAAJAQAADwAAAAAAAAAAAAAAAACBBAAAZHJzL2Rv&#10;d25yZXYueG1sUEsFBgAAAAAEAAQA8wAAAIsFAAAAAA==&#10;" stroked="f">
                <v:textbox>
                  <w:txbxContent>
                    <w:p w14:paraId="53394AE2" w14:textId="3E7A8D7A" w:rsidR="00A30485" w:rsidRPr="0067755A" w:rsidRDefault="00A30485" w:rsidP="0017622F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>使用</w:t>
                      </w:r>
                      <w:proofErr w:type="spellStart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lsusb</w:t>
                      </w:r>
                      <w:proofErr w:type="spellEnd"/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查询模块是否初始化完成</w:t>
                      </w:r>
                      <w:r w:rsidR="00CB23D2"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22F"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CFC076B" wp14:editId="07CD11B9">
                <wp:simplePos x="0" y="0"/>
                <wp:positionH relativeFrom="margin">
                  <wp:align>left</wp:align>
                </wp:positionH>
                <wp:positionV relativeFrom="paragraph">
                  <wp:posOffset>298395</wp:posOffset>
                </wp:positionV>
                <wp:extent cx="1645920" cy="516835"/>
                <wp:effectExtent l="0" t="0" r="11430" b="17145"/>
                <wp:wrapNone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14:paraId="43F08439" w14:textId="77777777" w:rsidR="00A30485" w:rsidRPr="0017622F" w:rsidRDefault="00A30485" w:rsidP="0067755A">
                            <w:pPr>
                              <w:spacing w:before="0" w:after="0" w:line="240" w:lineRule="atLeast"/>
                              <w:jc w:val="center"/>
                              <w:rPr>
                                <w:rFonts w:ascii="思源黑体 CN Light" w:hAnsi="思源黑体 CN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ascii="思源黑体 CN Light" w:hAnsi="思源黑体 CN Light"/>
                                <w:sz w:val="18"/>
                                <w:szCs w:val="18"/>
                              </w:rPr>
                              <w:t>查询模块是否初始化完成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076B" id="文本框 56" o:spid="_x0000_s1030" type="#_x0000_t202" style="position:absolute;margin-left:0;margin-top:23.5pt;width:129.6pt;height:40.7pt;z-index:-2516428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K0FNQIAAFAEAAAOAAAAZHJzL2Uyb0RvYy54bWysVM2O0zAQviPxDpbvNG1pShs1XS1dFSEt&#10;P9LCAziOk1g4HmO7TZYHYN+AExfuPFefg7HT7Za/CyIHy/aMv5n5vpmsLvpWkb2wToLO6WQ0pkRo&#10;DqXUdU7fv9s+WVDiPNMlU6BFTm+Foxfrx49WncnEFBpQpbAEQbTLOpPTxnuTJYnjjWiZG4ERGo0V&#10;2JZ5PNo6KS3rEL1VyXQ8nicd2NJY4MI5vL0ajHQd8atKcP+mqpzwROUUc/NxtXEtwpqsVyyrLTON&#10;5Mc02D9k0TKpMegJ6op5RnZW/gbVSm7BQeVHHNoEqkpyEWvAaibjX6q5aZgRsRYkx5kTTe7/wfLX&#10;+7eWyDKn6ZwSzVrU6PDl7vD1++HbZ4J3SFBnXIZ+NwY9ff8cehQ6FuvMNfAPjmjYNEzX4tJa6BrB&#10;SkxwEl4mZ08HHBdAiu4VlBiI7TxEoL6ybWAP+SCIjkLdnsQRvSc8hJzP0uUUTRxt6WS+eJrGECy7&#10;f22s8y8EtCRscmpR/IjO9tfOh2xYdu8SgjlQstxKpeLB1sVGWbJn2Cjb+B3Rf3JTmnQ5XabTdCDg&#10;rxDj+P0JopUeO17JNqeLcyelQx4i9uwx38BeIGygzvdFH5WaBdhgK6C8RTotDG2NY4ibBuwnSjps&#10;6Zy6jztmBSXqpUZJlpPZLMxAPMzSZ4FMe24pzi1Mc4TKqadk2G78MDc7Y2XdYKShCTRcooyVjAw/&#10;ZHUUH9s2En8csTAX5+fo9fAjWP8AAAD//wMAUEsDBBQABgAIAAAAIQA/O3Q13gAAAAcBAAAPAAAA&#10;ZHJzL2Rvd25yZXYueG1sTI/BTsMwEETvSPyDtUhcUOsQQpuGOBVCAtEbtAiubrJNIux1sN00/D3L&#10;CU6j1Yxm3pbryRoxog+9IwXX8wQEUu2anloFb7vHWQ4iRE2NNo5QwTcGWFfnZ6UuGneiVxy3sRVc&#10;QqHQCroYh0LKUHdodZi7AYm9g/NWRz59KxuvT1xujUyTZCGt7okXOj3gQ4f15/ZoFeTZ8/gRNjcv&#10;7/XiYFbxajk+fXmlLi+m+zsQEaf4F4ZffEaHipn27khNEEYBPxIVZEtWdtPbVQpiz7E0z0BWpfzP&#10;X/0AAAD//wMAUEsBAi0AFAAGAAgAAAAhALaDOJL+AAAA4QEAABMAAAAAAAAAAAAAAAAAAAAAAFtD&#10;b250ZW50X1R5cGVzXS54bWxQSwECLQAUAAYACAAAACEAOP0h/9YAAACUAQAACwAAAAAAAAAAAAAA&#10;AAAvAQAAX3JlbHMvLnJlbHNQSwECLQAUAAYACAAAACEABAStBTUCAABQBAAADgAAAAAAAAAAAAAA&#10;AAAuAgAAZHJzL2Uyb0RvYy54bWxQSwECLQAUAAYACAAAACEAPzt0Nd4AAAAHAQAADwAAAAAAAAAA&#10;AAAAAACPBAAAZHJzL2Rvd25yZXYueG1sUEsFBgAAAAAEAAQA8wAAAJoFAAAAAA==&#10;">
                <v:textbox>
                  <w:txbxContent>
                    <w:p w14:paraId="43F08439" w14:textId="77777777" w:rsidR="00A30485" w:rsidRPr="0017622F" w:rsidRDefault="00A30485" w:rsidP="0067755A">
                      <w:pPr>
                        <w:spacing w:before="0" w:after="0" w:line="240" w:lineRule="atLeast"/>
                        <w:jc w:val="center"/>
                        <w:rPr>
                          <w:rFonts w:ascii="思源黑体 CN Light" w:hAnsi="思源黑体 CN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ascii="思源黑体 CN Light" w:hAnsi="思源黑体 CN Light"/>
                          <w:sz w:val="18"/>
                          <w:szCs w:val="18"/>
                        </w:rPr>
                        <w:t>查询模块是否初始化完成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F3792A" w14:textId="288F338D" w:rsidR="00A30485" w:rsidRPr="0095429F" w:rsidRDefault="00A30485" w:rsidP="00A30485">
      <w:pPr>
        <w:rPr>
          <w:rFonts w:eastAsiaTheme="minorEastAsia"/>
        </w:rPr>
      </w:pPr>
    </w:p>
    <w:p w14:paraId="297C04F8" w14:textId="592C050D" w:rsidR="00A30485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4CB423F" wp14:editId="0B107F68">
                <wp:simplePos x="0" y="0"/>
                <wp:positionH relativeFrom="column">
                  <wp:posOffset>609103</wp:posOffset>
                </wp:positionH>
                <wp:positionV relativeFrom="paragraph">
                  <wp:posOffset>204651</wp:posOffset>
                </wp:positionV>
                <wp:extent cx="409575" cy="0"/>
                <wp:effectExtent l="33338" t="4762" r="61912" b="42863"/>
                <wp:wrapNone/>
                <wp:docPr id="73" name="直接箭头连接符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554A6" id="直接箭头连接符 73" o:spid="_x0000_s1026" type="#_x0000_t32" style="position:absolute;left:0;text-align:left;margin-left:47.95pt;margin-top:16.1pt;width:32.25pt;height:0;rotation:90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jZBwIAALsDAAAOAAAAZHJzL2Uyb0RvYy54bWysU81uEzEQviPxDpbvZJPQULrKpoeUcikQ&#10;qeUBHNu7a+H1WGMnm7wEL4DECTgBp955GiiPwdhJUwo3xB4se36++eab2enpprNsrTEYcBUfDYac&#10;aSdBGddU/PXV+aOnnIUonBIWnK74Vgd+Onv4YNr7Uo+hBas0MgJxoex9xdsYfVkUQba6E2EAXjty&#10;1oCdiPTEplAoekLvbDEeDp8UPaDyCFKHQNaznZPPMn5daxlf1XXQkdmKE7eYT8znMp3FbCrKBoVv&#10;jdzTEP/AohPGUdED1JmIgq3Q/AXVGYkQoI4DCV0BdW2kzj1QN6PhH91ctsLr3AuJE/xBpvD/YOXL&#10;9QKZURU/fsyZEx3N6Obd9Y+3H2++fvn+4frnt/fp/vkTIz+J1ftQUs7cLTC1Kzfu0l+AfBOYg3kr&#10;XKMz6autJ6BRyijupaRH8FRy2b8ARTFiFSErt6mxYwg0ocnRMH3ZSgqxTR7X9jAuvYlMkvFoeDI5&#10;nnAmb12FKBNKIuYxxOcaOpYuFQ8RhWnaOAfnaCcARxldrC9CTBzvElKyg3NjbV4N61hf8ZPJeJIT&#10;AlijkjOFBWyWc4tsLdJy7TjvwO6FIaycymBRGPvMKRazOhEN6WU1TxU6rTizmv6hdNuhWJeq6LzF&#10;e5638u0GsQS1XWAKTnbakNzJfpvTCv7+zlF3/9zsFwAAAP//AwBQSwMEFAAGAAgAAAAhAOigUBTd&#10;AAAACAEAAA8AAABkcnMvZG93bnJldi54bWxMj1FrwjAUhd8H+w/hDnzT1CIiXVMZg42JjM0quMe0&#10;uWuLyU1JYu3+/eJe5uPHOZz73Xw9Gs0GdL6zJGA+S4Ah1VZ11Ag47F+mK2A+SFJSW0IBP+hhXdzf&#10;5TJT9kI7HMrQsDhCPpMC2hD6jHNft2ikn9keKWbf1hkZIrqGKycvcdxonibJkhvZUbzQyh6fW6xP&#10;5dkI0O402OqjfDt+bt7323KTfjXHVyEmD+PTI7CAY/gvw1U/qkMRnSp7JuWZjpyu0lgVMJ0Du+Z/&#10;XAlYLhbAi5zfPlD8AgAA//8DAFBLAQItABQABgAIAAAAIQC2gziS/gAAAOEBAAATAAAAAAAAAAAA&#10;AAAAAAAAAABbQ29udGVudF9UeXBlc10ueG1sUEsBAi0AFAAGAAgAAAAhADj9If/WAAAAlAEAAAsA&#10;AAAAAAAAAAAAAAAALwEAAF9yZWxzLy5yZWxzUEsBAi0AFAAGAAgAAAAhAGdzKNkHAgAAuwMAAA4A&#10;AAAAAAAAAAAAAAAALgIAAGRycy9lMm9Eb2MueG1sUEsBAi0AFAAGAAgAAAAhAOigUBTdAAAACAEA&#10;AA8AAAAAAAAAAAAAAAAAYQQAAGRycy9kb3ducmV2LnhtbFBLBQYAAAAABAAEAPMAAABrBQAAAAA=&#10;">
                <v:stroke endarrow="block"/>
              </v:shape>
            </w:pict>
          </mc:Fallback>
        </mc:AlternateContent>
      </w:r>
    </w:p>
    <w:p w14:paraId="15D7673A" w14:textId="08CAB266" w:rsidR="00A30485" w:rsidRPr="0095429F" w:rsidRDefault="0067755A" w:rsidP="00A30485">
      <w:pPr>
        <w:tabs>
          <w:tab w:val="right" w:pos="9741"/>
        </w:tabs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F8880D7" wp14:editId="7FC3962B">
                <wp:simplePos x="0" y="0"/>
                <wp:positionH relativeFrom="margin">
                  <wp:posOffset>1841500</wp:posOffset>
                </wp:positionH>
                <wp:positionV relativeFrom="paragraph">
                  <wp:posOffset>158189</wp:posOffset>
                </wp:positionV>
                <wp:extent cx="4335145" cy="415290"/>
                <wp:effectExtent l="0" t="0" r="8255" b="3810"/>
                <wp:wrapNone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5145" cy="41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F98550" w14:textId="77777777" w:rsidR="00A30485" w:rsidRPr="0017622F" w:rsidRDefault="00A30485" w:rsidP="0067755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最少等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90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秒。仍然没有端口则认为本次开机失败。重新进入模块开机动作。</w:t>
                            </w:r>
                          </w:p>
                          <w:p w14:paraId="167BF374" w14:textId="77777777" w:rsidR="00A30485" w:rsidRPr="0067755A" w:rsidRDefault="00A30485" w:rsidP="0067755A">
                            <w:pPr>
                              <w:adjustRightInd w:val="0"/>
                              <w:snapToGrid w:val="0"/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或者延时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5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秒后连续给模块发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，等模块回复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OK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。最长等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90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880D7" id="文本框 51" o:spid="_x0000_s1031" type="#_x0000_t202" style="position:absolute;margin-left:145pt;margin-top:12.45pt;width:341.35pt;height:32.7pt;z-index:-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frnIAIAAAcEAAAOAAAAZHJzL2Uyb0RvYy54bWysU82O0zAQviPxDpbvNE03BbZqulq6KkJa&#10;fqSFB3AcJ7FIPGbsNlkegH0DTly481x9DsZOWwrcEDlYGc/MN/N9M15eDV3LdgqdBpPzdDLlTBkJ&#10;pTZ1zj+83zx5zpnzwpSiBaNyfq8cv1o9frTs7ULNoIG2VMgIxLhFb3PeeG8XSeJkozrhJmCVIWcF&#10;2AlPJtZJiaIn9K5NZtPp06QHLC2CVM7R7c3o5KuIX1VK+rdV5ZRnbc6pNx9PjGcRzmS1FIsahW20&#10;PLQh/qGLTmhDRU9QN8ILtkX9F1SnJYKDyk8kdAlUlZYqciA26fQPNneNsCpyIXGcPcnk/h+sfLN7&#10;h0yXOZ+nnBnR0Yz2Xx/2337sv39hdEcC9dYtKO7OUqQfXsBAg45knb0F+dExA+tGmFpdI0LfKFFS&#10;gzEzOUsdcVwAKfrXUFIhsfUQgYYKu6Ae6cEInQZ1fxqOGjyTdJldXMzTbM6ZJF+WzmeXcXqJWByz&#10;LTr/UkHHwk/OkYYf0cXu1nniQaHHkFDMQavLjW7baGBdrFtkO0GLsolfoE4pv4W1JgQbCGmje7xR&#10;cdUOZQLpwHNk7IdiGAU+allAeU8qIIzbSK+HfhrAz5z1tIk5d5+2AhVn7StDSl6mWRZWNxrZ/NmM&#10;DDz3FOceYSRB5dxzNv6u/bjuW4u6bqjSODsD16R+paMwoeOxK6IcDNq2SP7wMsI6n9sx6tf7Xf0E&#10;AAD//wMAUEsDBBQABgAIAAAAIQDZ69ZJ3QAAAAkBAAAPAAAAZHJzL2Rvd25yZXYueG1sTI/BTsMw&#10;EETvSPyDtUhcELUJpSFpnAqQQL229AM28TaJGttR7Dbp37Oc4DajHc2+KTaz7cWFxtB5p+FpoUCQ&#10;q73pXKPh8P35+AoiRHQGe+9Iw5UCbMrbmwJz4ye3o8s+NoJLXMhRQxvjkEsZ6pYshoUfyPHt6EeL&#10;ke3YSDPixOW2l4lSK2mxc/yhxYE+WqpP+7PVcNxODy/ZVH3FQ7pbrt6xSyt/1fr+bn5bg4g0x78w&#10;/OIzOpTMVPmzM0H0GpJM8ZbIYpmB4ECWJimIioV6BlkW8v+C8gcAAP//AwBQSwECLQAUAAYACAAA&#10;ACEAtoM4kv4AAADhAQAAEwAAAAAAAAAAAAAAAAAAAAAAW0NvbnRlbnRfVHlwZXNdLnhtbFBLAQIt&#10;ABQABgAIAAAAIQA4/SH/1gAAAJQBAAALAAAAAAAAAAAAAAAAAC8BAABfcmVscy8ucmVsc1BLAQIt&#10;ABQABgAIAAAAIQCQLfrnIAIAAAcEAAAOAAAAAAAAAAAAAAAAAC4CAABkcnMvZTJvRG9jLnhtbFBL&#10;AQItABQABgAIAAAAIQDZ69ZJ3QAAAAkBAAAPAAAAAAAAAAAAAAAAAHoEAABkcnMvZG93bnJldi54&#10;bWxQSwUGAAAAAAQABADzAAAAhAUAAAAA&#10;" stroked="f">
                <v:textbox>
                  <w:txbxContent>
                    <w:p w14:paraId="03F98550" w14:textId="77777777" w:rsidR="00A30485" w:rsidRPr="0017622F" w:rsidRDefault="00A30485" w:rsidP="0067755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最少等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90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秒。仍然没有端口则认为本次开机失败。重新进入模块开机动作。</w:t>
                      </w:r>
                    </w:p>
                    <w:p w14:paraId="167BF374" w14:textId="77777777" w:rsidR="00A30485" w:rsidRPr="0067755A" w:rsidRDefault="00A30485" w:rsidP="0067755A">
                      <w:pPr>
                        <w:adjustRightInd w:val="0"/>
                        <w:snapToGrid w:val="0"/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或者延时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5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秒后连续给模块发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，等模块回复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OK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。最长等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90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秒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22F"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30058DA7" wp14:editId="401BFD43">
                <wp:simplePos x="0" y="0"/>
                <wp:positionH relativeFrom="column">
                  <wp:posOffset>36690</wp:posOffset>
                </wp:positionH>
                <wp:positionV relativeFrom="paragraph">
                  <wp:posOffset>69735</wp:posOffset>
                </wp:positionV>
                <wp:extent cx="1550035" cy="593766"/>
                <wp:effectExtent l="0" t="0" r="12065" b="15875"/>
                <wp:wrapNone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5937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14:paraId="6694E0C7" w14:textId="39A0647E" w:rsidR="00A30485" w:rsidRPr="0017622F" w:rsidRDefault="00A30485" w:rsidP="00A30485">
                            <w:pPr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模块枚举出</w:t>
                            </w:r>
                            <w:proofErr w:type="spellStart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ttyUSB</w:t>
                            </w:r>
                            <w:proofErr w:type="spellEnd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*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、网</w:t>
                            </w:r>
                            <w:r w:rsidR="0095429F"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58DA7" id="文本框 50" o:spid="_x0000_s1032" type="#_x0000_t202" style="position:absolute;margin-left:2.9pt;margin-top:5.5pt;width:122.05pt;height:46.7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4xGNgIAAFAEAAAOAAAAZHJzL2Uyb0RvYy54bWysVEtu2zAQ3RfoHQjua8mO5cSC5SB14KJA&#10;+gHSHoCmKIkoxWFJ2lJ6gOYGXXXTfc/lc3RIOY772xTVguBwhm/evBlqcdm3iuyEdRJ0QcejlBKh&#10;OZRS1wV9/2797IIS55kumQItCnonHL1cPn2y6EwuJtCAKoUlCKJd3pmCNt6bPEkcb0TL3AiM0Ois&#10;wLbMo2nrpLSsQ/RWJZM0nSUd2NJY4MI5PL0enHQZ8atKcP+mqpzwRBUUufm42rhuwposFyyvLTON&#10;5Aca7B9YtExqTHqEumaeka2Vv0G1kltwUPkRhzaBqpJcxBqwmnH6SzW3DTMi1oLiOHOUyf0/WP56&#10;99YSWRY0Q3k0a7FH+y/3+6/f998+EzxDgTrjcoy7NRjp++fQY6Njsc7cAP/giIZVw3QtrqyFrhGs&#10;RILjcDM5uTrguACy6V5BiYnY1kME6ivbBvVQD4LoyOTu2BzRe8JDyixL07OMEo6+bH52PpvFFCx/&#10;uG2s8y8EtCRsCmqx+RGd7W6cD2xY/hASkjlQslxLpaJh681KWbJjOCjr+B3QfwpTmnQFnWeTbBDg&#10;rxBp/P4E0UqPE69kW9CL0yClAw8RZ/bAN6gXBBuk8/2mj52KdQffBso7lNPCMNb4DHHTgP1ESYcj&#10;XVD3ccusoES91NiS+Xg6DW8gGtPsfIKGPfVsTj1Mc4QqqKdk2K788G62xsq6wUzDEGi4wjZWMir8&#10;yOrQfBzbKPzhiYV3cWrHqMcfwfIHAAAA//8DAFBLAwQUAAYACAAAACEA/pBmmN4AAAAIAQAADwAA&#10;AGRycy9kb3ducmV2LnhtbEyPwU7DMBBE70j8g7VIXBB1WtLShDgVQgLBDQqCqxtvkwh7HWw3DX/P&#10;coLjzoxm31SbyVkxYoi9JwXzWQYCqfGmp1bB2+v95RpETJqMtp5QwTdG2NSnJ5UujT/SC47b1Aou&#10;oVhqBV1KQyllbDp0Os78gMTe3genE5+hlSboI5c7KxdZtpJO98QfOj3gXYfN5/bgFKzzx/EjPl09&#10;vzervS3SxfX48BWUOj+bbm9AJJzSXxh+8Rkdamba+QOZKKyCJYMnlue8iO1FXhQgdixk+RJkXcn/&#10;A+ofAAAA//8DAFBLAQItABQABgAIAAAAIQC2gziS/gAAAOEBAAATAAAAAAAAAAAAAAAAAAAAAABb&#10;Q29udGVudF9UeXBlc10ueG1sUEsBAi0AFAAGAAgAAAAhADj9If/WAAAAlAEAAAsAAAAAAAAAAAAA&#10;AAAALwEAAF9yZWxzLy5yZWxzUEsBAi0AFAAGAAgAAAAhABirjEY2AgAAUAQAAA4AAAAAAAAAAAAA&#10;AAAALgIAAGRycy9lMm9Eb2MueG1sUEsBAi0AFAAGAAgAAAAhAP6QZpjeAAAACAEAAA8AAAAAAAAA&#10;AAAAAAAAkAQAAGRycy9kb3ducmV2LnhtbFBLBQYAAAAABAAEAPMAAACbBQAAAAA=&#10;">
                <v:textbox>
                  <w:txbxContent>
                    <w:p w14:paraId="6694E0C7" w14:textId="39A0647E" w:rsidR="00A30485" w:rsidRPr="0017622F" w:rsidRDefault="00A30485" w:rsidP="00A30485">
                      <w:pPr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模块枚举出</w:t>
                      </w:r>
                      <w:proofErr w:type="spellStart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ttyUSB</w:t>
                      </w:r>
                      <w:proofErr w:type="spellEnd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*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、网</w:t>
                      </w:r>
                      <w:r w:rsidR="0095429F" w:rsidRPr="0017622F">
                        <w:rPr>
                          <w:rFonts w:cs="Noto Sans Light"/>
                          <w:sz w:val="18"/>
                          <w:szCs w:val="18"/>
                        </w:rPr>
                        <w:t>口</w:t>
                      </w:r>
                    </w:p>
                  </w:txbxContent>
                </v:textbox>
              </v:shape>
            </w:pict>
          </mc:Fallback>
        </mc:AlternateContent>
      </w:r>
    </w:p>
    <w:p w14:paraId="039FDA57" w14:textId="6CD9FCC1" w:rsidR="00A30485" w:rsidRPr="0095429F" w:rsidRDefault="00A30485" w:rsidP="00A30485">
      <w:pPr>
        <w:tabs>
          <w:tab w:val="right" w:pos="9741"/>
        </w:tabs>
        <w:rPr>
          <w:rFonts w:eastAsiaTheme="minorEastAsia"/>
        </w:rPr>
      </w:pPr>
    </w:p>
    <w:p w14:paraId="2687ECE9" w14:textId="2C410542" w:rsidR="00A30485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130EC234" wp14:editId="59C90914">
                <wp:simplePos x="0" y="0"/>
                <wp:positionH relativeFrom="column">
                  <wp:posOffset>612912</wp:posOffset>
                </wp:positionH>
                <wp:positionV relativeFrom="paragraph">
                  <wp:posOffset>177525</wp:posOffset>
                </wp:positionV>
                <wp:extent cx="409575" cy="0"/>
                <wp:effectExtent l="33338" t="4762" r="61912" b="42863"/>
                <wp:wrapNone/>
                <wp:docPr id="49" name="直接箭头连接符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DE914" id="直接箭头连接符 49" o:spid="_x0000_s1026" type="#_x0000_t32" style="position:absolute;left:0;text-align:left;margin-left:48.25pt;margin-top:14pt;width:32.25pt;height:0;rotation:90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vrABgIAALsDAAAOAAAAZHJzL2Uyb0RvYy54bWysU81uEzEQviPxDpbvZDdRAiTKpoeUcilQ&#10;qeUBHNu7a+H1WGMnm7wEL4DECTgBp955GiiPwdhJUwo3xB4se36++eab2fnJtrNsozEYcBUfDkrO&#10;tJOgjGsq/vrq7NFTzkIUTgkLTld8pwM/WTx8MO/9TI+gBas0MgJxYdb7ircx+llRBNnqToQBeO3I&#10;WQN2ItITm0Kh6Am9s8WoLB8XPaDyCFKHQNbTvZMvMn5daxlf1XXQkdmKE7eYT8znKp3FYi5mDQrf&#10;GnmgIf6BRSeMo6JHqFMRBVuj+QuqMxIhQB0HEroC6tpInXugboblH91ctsLr3AuJE/xRpvD/YOXL&#10;zQUyoyo+nnLmREczunl3/ePtx5uvX75/uP757X26f/7EyE9i9T7MKGfpLjC1K7fu0p+DfBOYg2Ur&#10;XKMz6audJ6BhyijupaRH8FRy1b8ARTFiHSErt62xYwg0ocm4TF+2kkJsm8e1O45LbyOTZByX08mT&#10;CWfy1lWIWUJJxDyG+FxDx9Kl4iGiME0bl+Ac7QTgMKOLzXmIieNdQkp2cGaszathHesrPp2MJjkh&#10;gDUqOVNYwGa1tMg2Ii3XnvMe7F4YwtqpDBaFsc+cYjGrE9GQXlbzVKHTijOr6R9Ktz2KdamKzlt8&#10;4Hkr334QK1C7C0zByU4bkjs5bHNawd/fOerun1v8AgAA//8DAFBLAwQUAAYACAAAACEAoOh1cd8A&#10;AAAJAQAADwAAAGRycy9kb3ducmV2LnhtbEyPUUvDMBSF34X9h3AHvm2pVcbomg4RFIeIrhvMx7S5&#10;tmXJTUmyrv57M1/c47nncM538/VoNBvQ+c6SgLt5AgyptqqjRsB+9zxbAvNBkpLaEgr4QQ/rYnKT&#10;y0zZM21xKEPDYgn5TApoQ+gzzn3dopF+bnuk6H1bZ2SI0jVcOXmO5UbzNEkW3MiO4kIre3xqsT6W&#10;JyNAu+Ngq4/y9fC5ed+9lZv0qzm8CHE7HR9XwAKO4T8MF/yIDkVkquyJlGc66nQZ0YOA2cM9sEvg&#10;71AJWCQp8CLn1x8UvwAAAP//AwBQSwECLQAUAAYACAAAACEAtoM4kv4AAADhAQAAEwAAAAAAAAAA&#10;AAAAAAAAAAAAW0NvbnRlbnRfVHlwZXNdLnhtbFBLAQItABQABgAIAAAAIQA4/SH/1gAAAJQBAAAL&#10;AAAAAAAAAAAAAAAAAC8BAABfcmVscy8ucmVsc1BLAQItABQABgAIAAAAIQDgEvrABgIAALsDAAAO&#10;AAAAAAAAAAAAAAAAAC4CAABkcnMvZTJvRG9jLnhtbFBLAQItABQABgAIAAAAIQCg6HVx3wAAAAkB&#10;AAAPAAAAAAAAAAAAAAAAAGAEAABkcnMvZG93bnJldi54bWxQSwUGAAAAAAQABADzAAAAbAUAAAAA&#10;">
                <v:stroke endarrow="block"/>
              </v:shape>
            </w:pict>
          </mc:Fallback>
        </mc:AlternateContent>
      </w:r>
    </w:p>
    <w:p w14:paraId="47986E0D" w14:textId="68802002" w:rsidR="00A30485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1635D1CF" wp14:editId="0813E720">
                <wp:simplePos x="0" y="0"/>
                <wp:positionH relativeFrom="margin">
                  <wp:posOffset>1847677</wp:posOffset>
                </wp:positionH>
                <wp:positionV relativeFrom="paragraph">
                  <wp:posOffset>12337</wp:posOffset>
                </wp:positionV>
                <wp:extent cx="4311567" cy="712520"/>
                <wp:effectExtent l="0" t="0" r="0" b="0"/>
                <wp:wrapNone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567" cy="71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851ECFD" w14:textId="77777777" w:rsidR="00A30485" w:rsidRPr="0017622F" w:rsidRDefault="00A30485" w:rsidP="0067755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AT+CGSN? 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查询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IMEI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，每个模块唯一</w:t>
                            </w:r>
                          </w:p>
                          <w:p w14:paraId="29FD976E" w14:textId="02BB0200" w:rsidR="00A30485" w:rsidRPr="0017622F" w:rsidRDefault="00A30485" w:rsidP="0067755A">
                            <w:pPr>
                              <w:adjustRightInd w:val="0"/>
                              <w:snapToGrid w:val="0"/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AT+CFSN?  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查询</w:t>
                            </w:r>
                            <w:proofErr w:type="gramStart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批次号</w:t>
                            </w:r>
                            <w:proofErr w:type="gramEnd"/>
                            <w:r w:rsid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  <w:p w14:paraId="00A7118F" w14:textId="28B6D535" w:rsidR="00A30485" w:rsidRPr="0067755A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AT+CFUN?  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回复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+CFUN: 1 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确认模块正常工作模式。</w:t>
                            </w:r>
                            <w:r w:rsidR="0067755A"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若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不是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1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则设置成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24595013" w14:textId="77777777" w:rsidR="00A30485" w:rsidRPr="0067755A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AT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+CGMR?</w:t>
                            </w:r>
                            <w:r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查询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模块当前的固件版本号</w:t>
                            </w:r>
                          </w:p>
                          <w:p w14:paraId="1161BA6E" w14:textId="77777777" w:rsidR="00A30485" w:rsidRPr="001667DD" w:rsidRDefault="00A30485" w:rsidP="00A3048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6D39BE8D" w14:textId="77777777" w:rsidR="00A30485" w:rsidRPr="001667DD" w:rsidRDefault="00A30485" w:rsidP="00A3048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D1CF" id="文本框 48" o:spid="_x0000_s1033" type="#_x0000_t202" style="position:absolute;margin-left:145.5pt;margin-top:.95pt;width:339.5pt;height:56.1pt;z-index:-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EnKAIAAA0EAAAOAAAAZHJzL2Uyb0RvYy54bWysU82O0zAQviPxDpbvNE1pt7tR09XSVRHS&#10;8iMtPIDjOI2F7TG222R5APYNOHHhznP1ORg7bamWG8IHy/bMfJ75vpnFda8V2QnnJZiS5qMxJcJw&#10;qKXZlPTTx/WLS0p8YKZmCowo6YPw9Hr5/Nmis4WYQAuqFo4giPFFZ0vahmCLLPO8FZr5EVhh0NiA&#10;0yzg1W2y2rEO0bXKJuPxRdaBq60DLrzH19vBSJcJv2kED++bxotAVEkxt5B2l/Yq7tlywYqNY7aV&#10;/JAG+4csNJMGPz1B3bLAyNbJv6C05A48NGHEQWfQNJKLVANWk4+fVHPfMitSLUiOtyea/P+D5e92&#10;HxyRdUmnqJRhGjXaf3/c//i1//mN4BsS1FlfoN+9Rc/Qv4IehU7FensH/LMnBlYtMxtx4xx0rWA1&#10;JpjHyOwsdMDxEaTq3kKNH7FtgATUN05H9pAPgugo1MNJHNEHwvFx+jLPZxdzSjja5vlkNknqZaw4&#10;Rlvnw2sBmsRDSR2Kn9DZ7s6HmA0rji7xMw9K1mupVLq4TbVSjuwYNso6rVTAEzdlSFfSq9lklpAN&#10;xPjUQ1oGbGQldUkvx3EdwpU50BArHzgIfdUnyudHdiuoH5AXB0N/4jzhoQX3lZIOe7Ok/suWOUGJ&#10;emOQ26t8Oo3NnC7T2RyZIO7cUp1bmOEIVdJAyXBchTQAsWwDN6hBIxM9Uawhk0PK2HOJtcN8xKY+&#10;vyevP1O8/A0AAP//AwBQSwMEFAAGAAgAAAAhAM3iuULcAAAACQEAAA8AAABkcnMvZG93bnJldi54&#10;bWxMj91Og0AQhe9NfIfNmHhj7EJTiyBLoyY23vbnAQaYApGdJey20Ld3eqWXX87kzHfyzWx7daHR&#10;d44NxIsIFHHl6o4bA8fD1/MrKB+Qa+wdk4EredgU93c5ZrWbeEeXfWiUlLDP0EAbwpBp7auWLPqF&#10;G4glO7nRYhAcG12POEm57fUyitbaYsfyocWBPluqfvZna+D0PT29pFO5Dcdkt1p/YJeU7mrM48P8&#10;/gYq0Bz+juGmL+pQiFPpzlx71RtYprFsCRKkoCRPk0i4FI5XMegi1/8XFL8AAAD//wMAUEsBAi0A&#10;FAAGAAgAAAAhALaDOJL+AAAA4QEAABMAAAAAAAAAAAAAAAAAAAAAAFtDb250ZW50X1R5cGVzXS54&#10;bWxQSwECLQAUAAYACAAAACEAOP0h/9YAAACUAQAACwAAAAAAAAAAAAAAAAAvAQAAX3JlbHMvLnJl&#10;bHNQSwECLQAUAAYACAAAACEARixRJygCAAANBAAADgAAAAAAAAAAAAAAAAAuAgAAZHJzL2Uyb0Rv&#10;Yy54bWxQSwECLQAUAAYACAAAACEAzeK5QtwAAAAJAQAADwAAAAAAAAAAAAAAAACCBAAAZHJzL2Rv&#10;d25yZXYueG1sUEsFBgAAAAAEAAQA8wAAAIsFAAAAAA==&#10;" stroked="f">
                <v:textbox>
                  <w:txbxContent>
                    <w:p w14:paraId="6851ECFD" w14:textId="77777777" w:rsidR="00A30485" w:rsidRPr="0017622F" w:rsidRDefault="00A30485" w:rsidP="0067755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AT+CGSN? 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查询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IMEI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，每个模块唯一</w:t>
                      </w:r>
                    </w:p>
                    <w:p w14:paraId="29FD976E" w14:textId="02BB0200" w:rsidR="00A30485" w:rsidRPr="0017622F" w:rsidRDefault="00A30485" w:rsidP="0067755A">
                      <w:pPr>
                        <w:adjustRightInd w:val="0"/>
                        <w:snapToGrid w:val="0"/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AT+CFSN?  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查询</w:t>
                      </w:r>
                      <w:proofErr w:type="gramStart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批次号</w:t>
                      </w:r>
                      <w:proofErr w:type="gramEnd"/>
                      <w:r w:rsidR="0067755A">
                        <w:rPr>
                          <w:rFonts w:cs="Noto Sans Light"/>
                          <w:sz w:val="18"/>
                          <w:szCs w:val="18"/>
                        </w:rPr>
                        <w:t>SN</w:t>
                      </w:r>
                    </w:p>
                    <w:p w14:paraId="00A7118F" w14:textId="28B6D535" w:rsidR="00A30485" w:rsidRPr="0067755A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 xml:space="preserve">AT+CFUN?  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回复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 xml:space="preserve">+CFUN: 1 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确认模块正常工作模式。</w:t>
                      </w:r>
                      <w:r w:rsidR="0067755A"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>若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不是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1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则设置成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1</w:t>
                      </w:r>
                    </w:p>
                    <w:p w14:paraId="24595013" w14:textId="77777777" w:rsidR="00A30485" w:rsidRPr="0067755A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>AT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+CGMR?</w:t>
                      </w:r>
                      <w:r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 xml:space="preserve">  </w:t>
                      </w:r>
                      <w:r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>查询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模块当前的固件版本号</w:t>
                      </w:r>
                    </w:p>
                    <w:p w14:paraId="1161BA6E" w14:textId="77777777" w:rsidR="00A30485" w:rsidRPr="001667DD" w:rsidRDefault="00A30485" w:rsidP="00A30485">
                      <w:pPr>
                        <w:rPr>
                          <w:sz w:val="15"/>
                          <w:szCs w:val="15"/>
                        </w:rPr>
                      </w:pPr>
                    </w:p>
                    <w:p w14:paraId="6D39BE8D" w14:textId="77777777" w:rsidR="00A30485" w:rsidRPr="001667DD" w:rsidRDefault="00A30485" w:rsidP="00A30485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5A0E4DE" wp14:editId="0E7A8197">
                <wp:simplePos x="0" y="0"/>
                <wp:positionH relativeFrom="column">
                  <wp:posOffset>77525</wp:posOffset>
                </wp:positionH>
                <wp:positionV relativeFrom="paragraph">
                  <wp:posOffset>55410</wp:posOffset>
                </wp:positionV>
                <wp:extent cx="1480185" cy="604300"/>
                <wp:effectExtent l="0" t="0" r="24765" b="24765"/>
                <wp:wrapNone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0185" cy="60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8F6310F" w14:textId="77777777" w:rsidR="00A30485" w:rsidRPr="0017622F" w:rsidRDefault="00A30485" w:rsidP="00A30485">
                            <w:pPr>
                              <w:jc w:val="center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查询模块的基本信息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0E4DE" id="文本框 47" o:spid="_x0000_s1034" type="#_x0000_t202" style="position:absolute;margin-left:6.1pt;margin-top:4.35pt;width:116.55pt;height:47.6pt;z-index:-251674624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7m3KQIAADYEAAAOAAAAZHJzL2Uyb0RvYy54bWysU82O0zAQviPxDpbvNGlJd7tR09XSVRHS&#10;8iMtPIDjOI2F7Qm226Q8APsGnLhw57n6HIydtlQLXBA+WB7P+PPM983Mr3utyFZYJ8EUdDxKKRGG&#10;QyXNuqAf3q+ezShxnpmKKTCioDvh6PXi6ZN51+ZiAg2oSliCIMblXVvQxvs2TxLHG6GZG0ErDDpr&#10;sJp5NO06qSzrEF2rZJKmF0kHtmotcOEc3t4OTrqI+HUtuH9b1054ogqKufm427iXYU8Wc5avLWsb&#10;yQ9psH/IQjNp8NMT1C3zjGys/A1KS27BQe1HHHQCdS25iDVgNeP0UTX3DWtFrAXJce2JJvf/YPmb&#10;7TtLZFXQ7JISwzRqtP/6sP/2Y//9C8E7JKhrXY5x9y1G+v4F9Ch0LNa1d8A/OmJg2TCzFjfWQtcI&#10;VmGC4/AyOXs64LgAUnavocKP2MZDBOprqwN7yAdBdBRqdxJH9J7w8GU2S8ezKSUcfRdp9jyN6iUs&#10;P75urfMvBWgSDgW1KH5EZ9s750M2LD+GhM8cKFmtpFLRsOtyqSzZMmyUVVyxgEdhypCuoFfTyXQg&#10;4K8QaVx/gtDSY8crqQs6Ow9S5sBXoGggy/dlH7WZHWUoodohgRaGRsbBw0MD9jMlHTZxQd2nDbOC&#10;EvXKoAhX4ywLXR+NbHo5QcOee8pzDzMcoQrqKRmOSx8nJfBj4AbFqmXkMag6ZHJIGZsz0nsYpND9&#10;53aM+jXui58AAAD//wMAUEsDBBQABgAIAAAAIQD8DlnS3QAAAAgBAAAPAAAAZHJzL2Rvd25yZXYu&#10;eG1sTI/NTsMwEITvSLyDtUhcEHVISn9CnAohgeAGBcHVjbdJhL0OtpuGt2c5wXF2Rt/OVJvJWTFi&#10;iL0nBVezDARS401PrYK31/vLFYiYNBltPaGCb4ywqU9PKl0af6QXHLepFQyhWGoFXUpDKWVsOnQ6&#10;zvyAxN7eB6cTy9BKE/SR4c7KPMsW0ume+EOnB7zrsPncHpyC1fxx/IhPxfN7s9jbdbpYjg9fQanz&#10;s+n2BkTCKf2F4bc+V4eaO+38gUwUlnWec5JZSxBs5/PrAsSO71mxBllX8v+A+gcAAP//AwBQSwEC&#10;LQAUAAYACAAAACEAtoM4kv4AAADhAQAAEwAAAAAAAAAAAAAAAAAAAAAAW0NvbnRlbnRfVHlwZXNd&#10;LnhtbFBLAQItABQABgAIAAAAIQA4/SH/1gAAAJQBAAALAAAAAAAAAAAAAAAAAC8BAABfcmVscy8u&#10;cmVsc1BLAQItABQABgAIAAAAIQD057m3KQIAADYEAAAOAAAAAAAAAAAAAAAAAC4CAABkcnMvZTJv&#10;RG9jLnhtbFBLAQItABQABgAIAAAAIQD8DlnS3QAAAAgBAAAPAAAAAAAAAAAAAAAAAIMEAABkcnMv&#10;ZG93bnJldi54bWxQSwUGAAAAAAQABADzAAAAjQUAAAAA&#10;">
                <v:textbox>
                  <w:txbxContent>
                    <w:p w14:paraId="28F6310F" w14:textId="77777777" w:rsidR="00A30485" w:rsidRPr="0017622F" w:rsidRDefault="00A30485" w:rsidP="00A30485">
                      <w:pPr>
                        <w:jc w:val="center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查询模块的基本信息</w:t>
                      </w:r>
                    </w:p>
                  </w:txbxContent>
                </v:textbox>
              </v:shape>
            </w:pict>
          </mc:Fallback>
        </mc:AlternateContent>
      </w:r>
    </w:p>
    <w:p w14:paraId="3DC2C689" w14:textId="02FE6EBB" w:rsidR="00A30485" w:rsidRPr="0095429F" w:rsidRDefault="00A30485" w:rsidP="00A30485">
      <w:pPr>
        <w:rPr>
          <w:rFonts w:eastAsiaTheme="minorEastAsia"/>
        </w:rPr>
      </w:pPr>
    </w:p>
    <w:p w14:paraId="74473921" w14:textId="08F56B13" w:rsidR="00A30485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46C5C6A" wp14:editId="5B13DE8B">
                <wp:simplePos x="0" y="0"/>
                <wp:positionH relativeFrom="column">
                  <wp:posOffset>611933</wp:posOffset>
                </wp:positionH>
                <wp:positionV relativeFrom="paragraph">
                  <wp:posOffset>151601</wp:posOffset>
                </wp:positionV>
                <wp:extent cx="409575" cy="0"/>
                <wp:effectExtent l="33338" t="4762" r="61912" b="42863"/>
                <wp:wrapNone/>
                <wp:docPr id="74" name="直接箭头连接符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0B5A5" id="直接箭头连接符 74" o:spid="_x0000_s1026" type="#_x0000_t32" style="position:absolute;left:0;text-align:left;margin-left:48.2pt;margin-top:11.95pt;width:32.25pt;height:0;rotation:90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LzBwIAALsDAAAOAAAAZHJzL2Uyb0RvYy54bWysU81uEzEQviPxDpbvZDdRQukqmx5SyqVA&#10;pZYHcGxv1sLrscZONnkJXgCJE3AqnHrnaaA8BmMnTSncEHuw7Pn55ptvZqcnm86ytcZgwNV8OCg5&#10;006CMm5Z8zdXZ0+ecRaicEpYcLrmWx34yezxo2nvKz2CFqzSyAjEhar3NW9j9FVRBNnqToQBeO3I&#10;2QB2ItITl4VC0RN6Z4tRWT4tekDlEaQOgaynOyefZfym0TK+bpqgI7M1J24xn5jPRTqL2VRUSxS+&#10;NXJPQ/wDi04YR0UPUKciCrZC8xdUZyRCgCYOJHQFNI2ROvdA3QzLP7q5bIXXuRcSJ/iDTOH/wcpX&#10;6wtkRtX8aMyZEx3N6Pb9zY93n26/fvn+8ebntw/pfv2ZkZ/E6n2oKGfuLjC1Kzfu0p+DfBuYg3kr&#10;3FJn0ldbT0DDlFE8SEmP4Knkon8JimLEKkJWbtNgxxBoQpNxmb5sJYXYJo9rexiX3kQmyTgujydH&#10;E87knasQVUJJxDyG+EJDx9Kl5iGiMMs2zsE52gnAYUYX6/MQE8f7hJTs4MxYm1fDOtbX/HgymuSE&#10;ANao5ExhAZeLuUW2Fmm5dpx3YA/CEFZOZbAojH3uFItZnYiG9LKapwqdVpxZTf9Quu1QrEtVdN7i&#10;Pc87+XaDWIDaXmAKTnbakNzJfpvTCv7+zlH3/9zsFwAAAP//AwBQSwMEFAAGAAgAAAAhAORV5I/f&#10;AAAACQEAAA8AAABkcnMvZG93bnJldi54bWxMj1FLwzAQx98Fv0M4wbctXdFZatMhguIQUTthPqbN&#10;2ZYll5JkXfftzfaij/+7H//7XbGajGYjOt9bErCYJ8CQGqt6agV8bZ5mGTAfJCmpLaGAI3pYlZcX&#10;hcyVPdAnjlVoWSwhn0sBXQhDzrlvOjTSz+2AFHc/1hkZYnQtV04eYrnRPE2SJTeyp3ihkwM+dtjs&#10;qr0RoN1utPV79bL9WL9tXqt1+t1un4W4vpoe7oEFnMIfDCf9qA5ldKrtnpRnOuY0u4uogFl2A+wE&#10;nAe1gNvlAnhZ8P8flL8AAAD//wMAUEsBAi0AFAAGAAgAAAAhALaDOJL+AAAA4QEAABMAAAAAAAAA&#10;AAAAAAAAAAAAAFtDb250ZW50X1R5cGVzXS54bWxQSwECLQAUAAYACAAAACEAOP0h/9YAAACUAQAA&#10;CwAAAAAAAAAAAAAAAAAvAQAAX3JlbHMvLnJlbHNQSwECLQAUAAYACAAAACEAnq6y8wcCAAC7AwAA&#10;DgAAAAAAAAAAAAAAAAAuAgAAZHJzL2Uyb0RvYy54bWxQSwECLQAUAAYACAAAACEA5FXkj98AAAAJ&#10;AQAADwAAAAAAAAAAAAAAAABhBAAAZHJzL2Rvd25yZXYueG1sUEsFBgAAAAAEAAQA8wAAAG0FAAAA&#10;AA==&#10;">
                <v:stroke endarrow="block"/>
              </v:shape>
            </w:pict>
          </mc:Fallback>
        </mc:AlternateContent>
      </w:r>
    </w:p>
    <w:p w14:paraId="6B678C24" w14:textId="4A197199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1532371E" wp14:editId="4A0486BC">
                <wp:simplePos x="0" y="0"/>
                <wp:positionH relativeFrom="margin">
                  <wp:posOffset>1859280</wp:posOffset>
                </wp:positionH>
                <wp:positionV relativeFrom="paragraph">
                  <wp:posOffset>8255</wp:posOffset>
                </wp:positionV>
                <wp:extent cx="4309110" cy="611505"/>
                <wp:effectExtent l="0" t="0" r="0" b="0"/>
                <wp:wrapNone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9110" cy="61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38371ED" w14:textId="77777777" w:rsidR="00A30485" w:rsidRPr="0017622F" w:rsidRDefault="00A30485" w:rsidP="0067755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回复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+CPIN: READY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说明识别到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SIM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卡。</w:t>
                            </w:r>
                          </w:p>
                          <w:p w14:paraId="64B63B81" w14:textId="77777777" w:rsidR="00A30485" w:rsidRPr="0017622F" w:rsidRDefault="00A30485" w:rsidP="0067755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假如最少连续查询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90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秒仍然找不到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SIM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卡，复位模块。</w:t>
                            </w:r>
                          </w:p>
                          <w:p w14:paraId="3E15BCB9" w14:textId="568C4D2D" w:rsidR="00A30485" w:rsidRPr="0067755A" w:rsidRDefault="00A30485" w:rsidP="0067755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如果需要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PIN</w:t>
                            </w:r>
                            <w:proofErr w:type="gramStart"/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码则先用</w:t>
                            </w:r>
                            <w:proofErr w:type="gramEnd"/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AT+CPIN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按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手册设置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PIN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码</w:t>
                            </w:r>
                            <w:r w:rsidR="00CB23D2"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2371E" id="文本框 45" o:spid="_x0000_s1035" type="#_x0000_t202" style="position:absolute;margin-left:146.4pt;margin-top:.65pt;width:339.3pt;height:48.15pt;z-index:-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ti/JgIAAA0EAAAOAAAAZHJzL2Uyb0RvYy54bWysU0uOEzEQ3SNxB8t70t0hGSatdEZDRkFI&#10;w0caOIDb7U5b2C5jO+kOB4AbsGLDnnPlHJSdD9GwQ3hhuVxVz1Wvnuc3g1ZkK5yXYCpajHJKhOHQ&#10;SLOu6McPq2fXlPjATMMUGFHRnfD0ZvH0yby3pRhDB6oRjiCI8WVvK9qFYMss87wTmvkRWGHQ2YLT&#10;LKDp1lnjWI/oWmXjPL/KenCNdcCF93h7d3DSRcJvW8HDu7b1IhBVUawtpN2lvY57tpizcu2Y7SQ/&#10;lsH+oQrNpMFHz1B3LDCycfIvKC25Aw9tGHHQGbSt5CL1gN0U+aNuHjpmReoFyfH2TJP/f7D87fa9&#10;I7Kp6GRKiWEaZ7T//m3/49f+51eCd0hQb32JcQ8WI8PwEgYcdGrW23vgnzwxsOyYWYtb56DvBGuw&#10;wCJmZhepBxwfQer+DTT4ENsESEBD63RkD/kgiI6D2p2HI4ZAOF5OnuezokAXR99VUUzzVFzGylO2&#10;dT68EqBJPFTU4fATOtve+xCrYeUpJD7mQclmJZVKhlvXS+XIlqFQVmmlBh6FKUP6is6m42lCNhDz&#10;k4a0DChkJXVFr/O4junKHGmInR84CEM9JMpnJ3ZraHbIi4ODPvE/4aED94WSHrVZUf95w5ygRL02&#10;yO2smEyimJMxmb4Yo+EuPfWlhxmOUBUNlByOy5A+QGzbwC3OoJWJnjisQyXHklFzibXj/4iivrRT&#10;1J9fvPgNAAD//wMAUEsDBBQABgAIAAAAIQDtDUgT3AAAAAgBAAAPAAAAZHJzL2Rvd25yZXYueG1s&#10;TI/BToNAEIbvJr7DZky8GLsUKwhladRE02trH2Bgt0DKzhJ2W+jbOz3pbSbfn3++KTaz7cXFjL5z&#10;pGC5iEAYqp3uqFFw+Pl6fgPhA5LG3pFRcDUeNuX9XYG5dhPtzGUfGsEl5HNU0IYw5FL6ujUW/cIN&#10;hpgd3Wgx8Do2Uo84cbntZRxFibTYEV9ocTCfralP+7NVcNxOT6/ZVH2HQ7pbJR/YpZW7KvX4ML+v&#10;QQQzh78w3PRZHUp2qtyZtBe9gjiLWT0weAHBPEuXKxDVbUhAloX8/0D5CwAA//8DAFBLAQItABQA&#10;BgAIAAAAIQC2gziS/gAAAOEBAAATAAAAAAAAAAAAAAAAAAAAAABbQ29udGVudF9UeXBlc10ueG1s&#10;UEsBAi0AFAAGAAgAAAAhADj9If/WAAAAlAEAAAsAAAAAAAAAAAAAAAAALwEAAF9yZWxzLy5yZWxz&#10;UEsBAi0AFAAGAAgAAAAhAIYS2L8mAgAADQQAAA4AAAAAAAAAAAAAAAAALgIAAGRycy9lMm9Eb2Mu&#10;eG1sUEsBAi0AFAAGAAgAAAAhAO0NSBPcAAAACAEAAA8AAAAAAAAAAAAAAAAAgAQAAGRycy9kb3du&#10;cmV2LnhtbFBLBQYAAAAABAAEAPMAAACJBQAAAAA=&#10;" stroked="f">
                <v:textbox>
                  <w:txbxContent>
                    <w:p w14:paraId="038371ED" w14:textId="77777777" w:rsidR="00A30485" w:rsidRPr="0017622F" w:rsidRDefault="00A30485" w:rsidP="0067755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回复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+CPIN: READY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说明识别到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SIM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卡。</w:t>
                      </w:r>
                    </w:p>
                    <w:p w14:paraId="64B63B81" w14:textId="77777777" w:rsidR="00A30485" w:rsidRPr="0017622F" w:rsidRDefault="00A30485" w:rsidP="0067755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假如最少连续查询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90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秒仍然找不到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SIM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卡，复位模块。</w:t>
                      </w:r>
                    </w:p>
                    <w:p w14:paraId="3E15BCB9" w14:textId="568C4D2D" w:rsidR="00A30485" w:rsidRPr="0067755A" w:rsidRDefault="00A30485" w:rsidP="0067755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如果需要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PIN</w:t>
                      </w:r>
                      <w:proofErr w:type="gramStart"/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码则先用</w:t>
                      </w:r>
                      <w:proofErr w:type="gramEnd"/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AT+CPIN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按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AT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手册设置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PIN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码</w:t>
                      </w:r>
                      <w:r w:rsidR="00CB23D2"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22F"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5A82BAAD" wp14:editId="3B2688C6">
                <wp:simplePos x="0" y="0"/>
                <wp:positionH relativeFrom="margin">
                  <wp:align>left</wp:align>
                </wp:positionH>
                <wp:positionV relativeFrom="paragraph">
                  <wp:posOffset>39674</wp:posOffset>
                </wp:positionV>
                <wp:extent cx="1661822" cy="477078"/>
                <wp:effectExtent l="0" t="0" r="14605" b="18415"/>
                <wp:wrapNone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822" cy="4770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7421C60" w14:textId="77777777" w:rsidR="00A30485" w:rsidRPr="0017622F" w:rsidRDefault="00A30485" w:rsidP="008B6AEA">
                            <w:pPr>
                              <w:spacing w:before="0" w:after="0" w:line="240" w:lineRule="atLeast"/>
                              <w:jc w:val="center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用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AT+CPIN?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命令确认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SIM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2BAAD" id="文本框 44" o:spid="_x0000_s1036" type="#_x0000_t202" style="position:absolute;margin-left:0;margin-top:3.1pt;width:130.85pt;height:37.55pt;z-index:-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bnKQIAADcEAAAOAAAAZHJzL2Uyb0RvYy54bWysU0tu2zAQ3RfoHQjua30gfyJYDlIHLgqk&#10;HyDtASiKsohSHJWkLaUHaG+QVTfd91w+R4eU47i/TVEuCA5n+GbmzePycmgV2QtjJeiCJpOYEqE5&#10;VFJvC/r+3ebZghLrmK6YAi0KeicsvVw9fbLsu1yk0ICqhCEIom3edwVtnOvyKLK8ES2zE+iERmcN&#10;pmUOTbONKsN6RG9VlMbxLOrBVJ0BLqzF2+vRSVcBv64Fd2/q2gpHVEGxNhd2E/bS79FqyfKtYV0j&#10;+bEM9g9VtExqTHqCumaOkZ2Rv0G1khuwULsJhzaCupZchB6wmyT+pZvbhnUi9ILk2O5Ek/1/sPz1&#10;/q0hsipollGiWYszOtx/OXz9fvj2meAdEtR3Nse42w4j3fAcBhx0aNZ2N8A/WKJh3TC9FVfGQN8I&#10;VmGBiX8ZnT0dcawHKftXUGEitnMQgIbatJ495IMgOg7q7jQcMTjCfcrZLFmkKSUcfdl8Hs8XIQXL&#10;H153xroXAlriDwU1OPyAzvY31vlqWP4Q4pNZULLaSKWCYbblWhmyZyiUTVhH9J/ClCZ9QS+m6XQk&#10;4K8QcVh/gmilQ8Ur2RZ0cR6k9JEvT9FIlhvKIcwmCUL1ZJZQ3SGDBkYl48/DQwPmEyU9qrig9uOO&#10;GUGJeqlxChdJlnnZByObzlM0zLmnPPcwzRGqoI6S8bh24at4gjRc4bRqGYh8rORYM6oz8Hv8SV7+&#10;53aIevzvqx8AAAD//wMAUEsDBBQABgAIAAAAIQANel183AAAAAUBAAAPAAAAZHJzL2Rvd25yZXYu&#10;eG1sTI/BTsMwEETvSPyDtUhcEHWSorSEOBVCAsENCoKrG2+TCHsdbDcNf89yguNqRm/e1pvZWTFh&#10;iIMnBfkiA4HUejNQp+Dt9f5yDSImTUZbT6jgGyNsmtOTWlfGH+kFp23qBEMoVlpBn9JYSRnbHp2O&#10;Cz8icbb3wenEZ+ikCfrIcGdlkWWldHogXuj1iHc9tp/bg1OwvnqcPuLT8vm9Lff2Ol2spoevoNT5&#10;2Xx7AyLhnP7K8KvP6tCw084fyERhFfAjSUFZgOCwKPMViB2T8yXIppb/7ZsfAAAA//8DAFBLAQIt&#10;ABQABgAIAAAAIQC2gziS/gAAAOEBAAATAAAAAAAAAAAAAAAAAAAAAABbQ29udGVudF9UeXBlc10u&#10;eG1sUEsBAi0AFAAGAAgAAAAhADj9If/WAAAAlAEAAAsAAAAAAAAAAAAAAAAALwEAAF9yZWxzLy5y&#10;ZWxzUEsBAi0AFAAGAAgAAAAhAGTSJucpAgAANwQAAA4AAAAAAAAAAAAAAAAALgIAAGRycy9lMm9E&#10;b2MueG1sUEsBAi0AFAAGAAgAAAAhAA16XXzcAAAABQEAAA8AAAAAAAAAAAAAAAAAgwQAAGRycy9k&#10;b3ducmV2LnhtbFBLBQYAAAAABAAEAPMAAACMBQAAAAA=&#10;">
                <v:textbox>
                  <w:txbxContent>
                    <w:p w14:paraId="27421C60" w14:textId="77777777" w:rsidR="00A30485" w:rsidRPr="0017622F" w:rsidRDefault="00A30485" w:rsidP="008B6AEA">
                      <w:pPr>
                        <w:spacing w:before="0" w:after="0" w:line="240" w:lineRule="atLeast"/>
                        <w:jc w:val="center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用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AT+CPIN?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命令确认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SIM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78234E" w14:textId="71A387D3" w:rsidR="00A30485" w:rsidRPr="0095429F" w:rsidRDefault="00A30485" w:rsidP="00A30485">
      <w:pPr>
        <w:rPr>
          <w:rFonts w:eastAsiaTheme="minorEastAsia"/>
        </w:rPr>
      </w:pPr>
    </w:p>
    <w:p w14:paraId="61EF6CA2" w14:textId="3FDB16A7" w:rsidR="00A30485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41694409" wp14:editId="478117F1">
                <wp:simplePos x="0" y="0"/>
                <wp:positionH relativeFrom="column">
                  <wp:posOffset>78253</wp:posOffset>
                </wp:positionH>
                <wp:positionV relativeFrom="paragraph">
                  <wp:posOffset>288768</wp:posOffset>
                </wp:positionV>
                <wp:extent cx="1510748" cy="486889"/>
                <wp:effectExtent l="0" t="0" r="13335" b="27940"/>
                <wp:wrapNone/>
                <wp:docPr id="200" name="文本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748" cy="4868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D6681F1" w14:textId="77777777" w:rsidR="00A30485" w:rsidRPr="0017622F" w:rsidRDefault="00A30485" w:rsidP="0067755A">
                            <w:pPr>
                              <w:spacing w:before="0" w:after="0" w:line="240" w:lineRule="atLeas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用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AT+CSQ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命令确认信号指标正常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4409" id="文本框 200" o:spid="_x0000_s1037" type="#_x0000_t202" style="position:absolute;margin-left:6.15pt;margin-top:22.75pt;width:118.95pt;height:38.35pt;z-index:-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YqKQIAADkEAAAOAAAAZHJzL2Uyb0RvYy54bWysU0tu2zAQ3RfoHQjua0mGndiC5SB14KJA&#10;+gHSHoCiKIsoyVFJ2pJ7gPYGWXXTfc/lc3RIOY772xTVguBohm/evJlZXPVakZ2wToIpaDZKKRGG&#10;QyXNpqDv362fzShxnpmKKTCioHvh6NXy6ZNF1+ZiDA2oSliCIMblXVvQxvs2TxLHG6GZG0ErDDpr&#10;sJp5NO0mqSzrEF2rZJymF0kHtmotcOEc/r0ZnHQZ8etacP+mrp3wRBUUufl42niW4UyWC5ZvLGsb&#10;yY802D+w0EwaTHqCumGeka2Vv0FpyS04qP2Ig06griUXsQasJkt/qeauYa2ItaA4rj3J5P4fLH+9&#10;e2uJrAqKalJimMYmHe6/HL5+P3z7TMJPlKhrXY6Rdy3G+v459NjqWK5rb4F/cMTAqmFmI66tha4R&#10;rEKKWXiZnD0dcFwAKbtXUGEmtvUQgfra6qAfKkIQHansT+0RvSc8pJxm6eUEB4qjbzK7mM3mMQXL&#10;H1631vkXAjQJl4JabH9EZ7tb5wMblj+EhGQOlKzWUqlo2E25UpbsGI7KOn5H9J/ClCFdQefT8XQQ&#10;4K8Qafz+BKGlx5lXUhd0dh6kzFGvINEglu/LPnYni2oGMUuo9qighWGWcffw0oD9REmHc1xQ93HL&#10;rKBEvTTYhXk2mYTBj8ZkejlGw557ynMPMxyhCuopGa4rH5clCGTgGrtVyyjkI5MjZ5zPqO9xl8IC&#10;nNsx6nHjlz8AAAD//wMAUEsDBBQABgAIAAAAIQAIr+Jx3gAAAAkBAAAPAAAAZHJzL2Rvd25yZXYu&#10;eG1sTI/BTsMwEETvSPyDtUhcEHVwm1JCnAohgeAGBcHVjbdJhL0OsZuGv2d7guPojWbfluvJOzHi&#10;ELtAGq5mGQikOtiOGg3vbw+XKxAxGbLGBUINPxhhXZ2elKaw4UCvOG5SI3iEYmE0tCn1hZSxbtGb&#10;OAs9ErNdGLxJHIdG2sEceNw7qbJsKb3piC+0psf7Fuuvzd5rWC2exs/4PH/5qJc7d5MursfH70Hr&#10;87Pp7hZEwin9leGoz+pQsdM27MlG4TirOTc1LPIcBHOVZwrE9giUAlmV8v8H1S8AAAD//wMAUEsB&#10;Ai0AFAAGAAgAAAAhALaDOJL+AAAA4QEAABMAAAAAAAAAAAAAAAAAAAAAAFtDb250ZW50X1R5cGVz&#10;XS54bWxQSwECLQAUAAYACAAAACEAOP0h/9YAAACUAQAACwAAAAAAAAAAAAAAAAAvAQAAX3JlbHMv&#10;LnJlbHNQSwECLQAUAAYACAAAACEAwRE2KikCAAA5BAAADgAAAAAAAAAAAAAAAAAuAgAAZHJzL2Uy&#10;b0RvYy54bWxQSwECLQAUAAYACAAAACEACK/icd4AAAAJAQAADwAAAAAAAAAAAAAAAACDBAAAZHJz&#10;L2Rvd25yZXYueG1sUEsFBgAAAAAEAAQA8wAAAI4FAAAAAA==&#10;">
                <v:textbox>
                  <w:txbxContent>
                    <w:p w14:paraId="0D6681F1" w14:textId="77777777" w:rsidR="00A30485" w:rsidRPr="0017622F" w:rsidRDefault="00A30485" w:rsidP="0067755A">
                      <w:pPr>
                        <w:spacing w:before="0" w:after="0" w:line="240" w:lineRule="atLeas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用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AT+CSQ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命令确认信号指标正常</w:t>
                      </w:r>
                    </w:p>
                  </w:txbxContent>
                </v:textbox>
              </v:shape>
            </w:pict>
          </mc:Fallback>
        </mc:AlternateContent>
      </w: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6CEAF90" wp14:editId="49DFDC15">
                <wp:simplePos x="0" y="0"/>
                <wp:positionH relativeFrom="column">
                  <wp:posOffset>618490</wp:posOffset>
                </wp:positionH>
                <wp:positionV relativeFrom="paragraph">
                  <wp:posOffset>2540</wp:posOffset>
                </wp:positionV>
                <wp:extent cx="409575" cy="0"/>
                <wp:effectExtent l="33338" t="4762" r="61912" b="42863"/>
                <wp:wrapNone/>
                <wp:docPr id="43" name="直接箭头连接符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FB044" id="直接箭头连接符 43" o:spid="_x0000_s1026" type="#_x0000_t32" style="position:absolute;left:0;text-align:left;margin-left:48.7pt;margin-top:.2pt;width:32.25pt;height:0;rotation:90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RHoBwIAALsDAAAOAAAAZHJzL2Uyb0RvYy54bWysU81uEzEQviPxDpbvZJOQAF1l00NKuRSo&#10;1PIAju3dtfB6rLGTTV6CF0DiBD0Bp955GiiPwdhJUwo3xB4se36++eab2dnxprNsrTEYcBUfDYac&#10;aSdBGddU/M3l6aNnnIUonBIWnK74Vgd+PH/4YNb7Uo+hBas0MgJxoex9xdsYfVkUQba6E2EAXjty&#10;1oCdiPTEplAoekLvbDEeDp8UPaDyCFKHQNaTnZPPM35daxlf13XQkdmKE7eYT8znMp3FfCbKBoVv&#10;jdzTEP/AohPGUdED1ImIgq3Q/AXVGYkQoI4DCV0BdW2kzj1QN6PhH91ctMLr3AuJE/xBpvD/YOWr&#10;9Tkyoyo+ecyZEx3N6Ob99Y93n26+fvn+8frntw/p/vmKkZ/E6n0oKWfhzjG1Kzfuwp+BfBuYg0Ur&#10;XKMz6cutJ6BRyijupaRH8FRy2b8ERTFiFSErt6mxYwg0oelkmL5sJYXYJo9rexiX3kQmyTgZHk2f&#10;TjmTt65ClAklEfMY4gsNHUuXioeIwjRtXIBztBOAo4wu1mchJo53CSnZwamxNq+Gdayv+NF0PM0J&#10;AaxRyZnCAjbLhUW2Fmm5dpx3YPfCEFZOZbAojH3uFItZnYiG9LKapwqdVpxZTf9Quu1QrEtVdN7i&#10;Pc9b+XaDWILanmMKTnbakNzJfpvTCv7+zlF3/9z8FwAAAP//AwBQSwMEFAAGAAgAAAAhAN0+e+zg&#10;AAAACgEAAA8AAABkcnMvZG93bnJldi54bWxMj1FLwzAQx98Fv0M4wbctXQfT1aZDBMUhMu0G22Pa&#10;nG1ZcilJ1tVvb+aLPv7vfvzvd/lqNJoN6HxnScBsmgBDqq3qqBGw2z5P7oH5IElJbQkFfKOHVXF9&#10;lctM2TN94lCGhsUS8pkU0IbQZ5z7ukUj/dT2SHH3ZZ2RIUbXcOXkOZYbzdMkWXAjO4oXWtnjU4v1&#10;sTwZAdodB1ttytf9x/p9+1au00OzfxHi9mZ8fAAWcAx/MFz0ozoU0amyJ1Ke6ZjT5V1EBUzmsyWw&#10;C/E7qQTM0wXwIuf/Xyh+AAAA//8DAFBLAQItABQABgAIAAAAIQC2gziS/gAAAOEBAAATAAAAAAAA&#10;AAAAAAAAAAAAAABbQ29udGVudF9UeXBlc10ueG1sUEsBAi0AFAAGAAgAAAAhADj9If/WAAAAlAEA&#10;AAsAAAAAAAAAAAAAAAAALwEAAF9yZWxzLy5yZWxzUEsBAi0AFAAGAAgAAAAhAEW5EegHAgAAuwMA&#10;AA4AAAAAAAAAAAAAAAAALgIAAGRycy9lMm9Eb2MueG1sUEsBAi0AFAAGAAgAAAAhAN0+e+zgAAAA&#10;CgEAAA8AAAAAAAAAAAAAAAAAYQQAAGRycy9kb3ducmV2LnhtbFBLBQYAAAAABAAEAPMAAABuBQAA&#10;AAA=&#10;">
                <v:stroke endarrow="block"/>
              </v:shape>
            </w:pict>
          </mc:Fallback>
        </mc:AlternateContent>
      </w:r>
    </w:p>
    <w:p w14:paraId="39276216" w14:textId="5300CBA0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645A3BB7" wp14:editId="60C86894">
                <wp:simplePos x="0" y="0"/>
                <wp:positionH relativeFrom="column">
                  <wp:posOffset>1859280</wp:posOffset>
                </wp:positionH>
                <wp:positionV relativeFrom="paragraph">
                  <wp:posOffset>3810</wp:posOffset>
                </wp:positionV>
                <wp:extent cx="4295140" cy="403225"/>
                <wp:effectExtent l="0" t="0" r="0" b="0"/>
                <wp:wrapNone/>
                <wp:docPr id="201" name="文本框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14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B09C56B" w14:textId="77777777" w:rsidR="00A30485" w:rsidRPr="0017622F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返回值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+CSQ: &lt;</w:t>
                            </w:r>
                            <w:proofErr w:type="spellStart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rssi</w:t>
                            </w:r>
                            <w:proofErr w:type="spellEnd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&gt;,&lt;</w:t>
                            </w:r>
                            <w:proofErr w:type="spellStart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ber</w:t>
                            </w:r>
                            <w:proofErr w:type="spellEnd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第一个参数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 &lt;</w:t>
                            </w:r>
                            <w:proofErr w:type="spellStart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rssi</w:t>
                            </w:r>
                            <w:proofErr w:type="spellEnd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&gt;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大于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0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并且不是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99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30E757EA" w14:textId="77777777" w:rsidR="00A30485" w:rsidRPr="0067755A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假如连续查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90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秒返回值不正确，则复位模块</w:t>
                            </w:r>
                            <w:r w:rsidRP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A3BB7" id="文本框 201" o:spid="_x0000_s1038" type="#_x0000_t202" style="position:absolute;margin-left:146.4pt;margin-top:.3pt;width:338.2pt;height:31.75pt;z-index:-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K2JgIAABAEAAAOAAAAZHJzL2Uyb0RvYy54bWysU82OEzEMviPxDlHudNqhhe2o09XSVRHS&#10;8iMtPEAmk+lEJHFI0s6UB2DfgBMX7jxXnwMn05YCN0QOURzbn+3P9uK614rshPMSTEknozElwnCo&#10;pdmU9MP79ZMrSnxgpmYKjCjpXnh6vXz8aNHZQuTQgqqFIwhifNHZkrYh2CLLPG+FZn4EVhhUNuA0&#10;Cyi6TVY71iG6Vlk+Hj/LOnC1dcCF9/h7OyjpMuE3jeDhbdN4EYgqKeYW0u3SXcU7Wy5YsXHMtpIf&#10;02D/kIVm0mDQM9QtC4xsnfwLSkvuwEMTRhx0Bk0juUg1YDWT8R/V3LfMilQLkuPtmSb//2D5m907&#10;R2RdUoxPiWEam3T4+nD49uPw/QuJn0hRZ32BlvcWbUP/AnpsdSrX2zvgHz0xsGqZ2Ygb56BrBasx&#10;xeSZXbgOOD6CVN1rqDES2wZIQH3jdOQPGSGIjq3an9sj+kA4fk7z+WwyRRVH3XT8NM9nMbmMFSdv&#10;63x4KUCT+Cipw/YndLa782EwPZnEYB6UrNdSqSS4TbVSjuwYjso6nSP6b2bKkK6k8xnGjl4Gon+a&#10;Ii0DjrKSuqRX43iO7spgjpGGWPnAQeirPpE+yU/0VlDvkRgHw4jiSuGjBfeZkg7Hs6T+05Y5QYl6&#10;ZZDc+WQamQhJmM6e5yi4S011qWGGI1RJAyXDcxXSDgwV3GATGpn4iWkOmRxzxrFLDB9XJM71pZys&#10;fi3y8icAAAD//wMAUEsDBBQABgAIAAAAIQBLVzDJ2wAAAAcBAAAPAAAAZHJzL2Rvd25yZXYueG1s&#10;TM7dToNAEAXgexPfYTMm3hi7lFQqlKVRE423/XmAAaZAys4Sdlvo2zte6eXJmZz58u1se3Wl0XeO&#10;DSwXESjiytUdNwaOh8/nV1A+INfYOyYDN/KwLe7vcsxqN/GOrvvQKBlhn6GBNoQh09pXLVn0CzcQ&#10;S3dyo8UgcWx0PeIk47bXcRQl2mLH8qHFgT5aqs77izVw+p6eXtKp/ArH9W6VvGO3Lt3NmMeH+W0D&#10;KtAc/o7hly90KMRUugvXXvUG4jQWejCQgJI6TdIYVClxtQRd5Pq/v/gBAAD//wMAUEsBAi0AFAAG&#10;AAgAAAAhALaDOJL+AAAA4QEAABMAAAAAAAAAAAAAAAAAAAAAAFtDb250ZW50X1R5cGVzXS54bWxQ&#10;SwECLQAUAAYACAAAACEAOP0h/9YAAACUAQAACwAAAAAAAAAAAAAAAAAvAQAAX3JlbHMvLnJlbHNQ&#10;SwECLQAUAAYACAAAACEAkKyitiYCAAAQBAAADgAAAAAAAAAAAAAAAAAuAgAAZHJzL2Uyb0RvYy54&#10;bWxQSwECLQAUAAYACAAAACEAS1cwydsAAAAHAQAADwAAAAAAAAAAAAAAAACABAAAZHJzL2Rvd25y&#10;ZXYueG1sUEsFBgAAAAAEAAQA8wAAAIgFAAAAAA==&#10;" stroked="f">
                <v:textbox>
                  <w:txbxContent>
                    <w:p w14:paraId="2B09C56B" w14:textId="77777777" w:rsidR="00A30485" w:rsidRPr="0017622F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返回值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+CSQ: &lt;</w:t>
                      </w:r>
                      <w:proofErr w:type="spellStart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rssi</w:t>
                      </w:r>
                      <w:proofErr w:type="spellEnd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&gt;,&lt;</w:t>
                      </w:r>
                      <w:proofErr w:type="spellStart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ber</w:t>
                      </w:r>
                      <w:proofErr w:type="spellEnd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&gt;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第一个参数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 &lt;</w:t>
                      </w:r>
                      <w:proofErr w:type="spellStart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rssi</w:t>
                      </w:r>
                      <w:proofErr w:type="spellEnd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&gt;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大于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0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并且不是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99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。</w:t>
                      </w:r>
                    </w:p>
                    <w:p w14:paraId="30E757EA" w14:textId="77777777" w:rsidR="00A30485" w:rsidRPr="0067755A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假如连续查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90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秒返回值不正确，则复位模块</w:t>
                      </w:r>
                      <w:r w:rsidRPr="0067755A">
                        <w:rPr>
                          <w:rFonts w:cs="Noto Sans Light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36EABAA9" w14:textId="2AB2AF13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D60E3D3" wp14:editId="39F9AFC1">
                <wp:simplePos x="0" y="0"/>
                <wp:positionH relativeFrom="column">
                  <wp:posOffset>586900</wp:posOffset>
                </wp:positionH>
                <wp:positionV relativeFrom="paragraph">
                  <wp:posOffset>318473</wp:posOffset>
                </wp:positionV>
                <wp:extent cx="481330" cy="0"/>
                <wp:effectExtent l="31115" t="6985" r="64135" b="45085"/>
                <wp:wrapNone/>
                <wp:docPr id="39" name="直接箭头连接符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4813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7C6BE" id="直接箭头连接符 39" o:spid="_x0000_s1026" type="#_x0000_t32" style="position:absolute;left:0;text-align:left;margin-left:46.2pt;margin-top:25.1pt;width:37.9pt;height:0;rotation:90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tJBgIAALsDAAAOAAAAZHJzL2Uyb0RvYy54bWysU81uEzEQviPxDpbvZJOmQe0qmx5SyqVA&#10;pJYHcGzvroXXY42dbPISvAASJ+AEnHrnaaA8BmMnTSncEHuw7Pn55ptvZqdnm86ytcZgwFV8NBhy&#10;pp0EZVxT8dfXF09OOAtROCUsOF3xrQ78bPb40bT3pT6CFqzSyAjEhbL3FW9j9GVRBNnqToQBeO3I&#10;WQN2ItITm0Kh6Am9s8XRcPi06AGVR5A6BLKe75x8lvHrWsv4qq6DjsxWnLjFfGI+l+ksZlNRNih8&#10;a+SehvgHFp0wjooeoM5FFGyF5i+ozkiEAHUcSOgKqGsjde6BuhkN/+jmqhVe515InOAPMoX/Bytf&#10;rhfIjKr4+JQzJzqa0e27mx9vP95+/fL9w83Pb+/T/fMnRn4Sq/ehpJy5W2BqV27clb8E+SYwB/NW&#10;uEZn0tdbT0CjlFE8SEmP4Knksn8BimLEKkJWblNjxxBoQpPjYfqylRRimzyu7WFcehOZJOPxyWg8&#10;pqHKO1chyoSSiHkM8bmGjqVLxUNEYZo2zsE52gnAUUYX68sQE8f7hJTs4MJYm1fDOtZX/HRyNMkJ&#10;AaxRyZnCAjbLuUW2Fmm5dpx3YA/CEFZOZbAojH3mFItZnYiG9LKapwqdVpxZTf9Quu1QrEtVdN7i&#10;Pc87+XaDWILaLjAFJzttSO5kv81pBX9/56j7f272CwAA//8DAFBLAwQUAAYACAAAACEAPbNP+d4A&#10;AAAJAQAADwAAAGRycy9kb3ducmV2LnhtbEyPQUvDQBCF74L/YRnBm900BQkxmyKCYhHRpkI9brJj&#10;Ero7G7LbNP57p170NPNmHm++Kdazs2LCMfSeFCwXCQikxpueWgUfu8ebDESImoy2nlDBNwZYl5cX&#10;hc6NP9EWpyq2gkMo5FpBF+OQSxmaDp0OCz8g8e7Lj05HlmMrzahPHO6sTJPkVjrdE1/o9IAPHTaH&#10;6ugU2PEw+fqtet6/b153L9Um/Wz3T0pdX833dyAizvHPDGd8RoeSmWp/JBOEZb1KVmzlJuV6NvwO&#10;agVZtgRZFvL/B+UPAAAA//8DAFBLAQItABQABgAIAAAAIQC2gziS/gAAAOEBAAATAAAAAAAAAAAA&#10;AAAAAAAAAABbQ29udGVudF9UeXBlc10ueG1sUEsBAi0AFAAGAAgAAAAhADj9If/WAAAAlAEAAAsA&#10;AAAAAAAAAAAAAAAALwEAAF9yZWxzLy5yZWxzUEsBAi0AFAAGAAgAAAAhALxTO0kGAgAAuwMAAA4A&#10;AAAAAAAAAAAAAAAALgIAAGRycy9lMm9Eb2MueG1sUEsBAi0AFAAGAAgAAAAhAD2zT/neAAAACQEA&#10;AA8AAAAAAAAAAAAAAAAAYAQAAGRycy9kb3ducmV2LnhtbFBLBQYAAAAABAAEAPMAAABrBQAAAAA=&#10;">
                <v:stroke endarrow="block"/>
              </v:shape>
            </w:pict>
          </mc:Fallback>
        </mc:AlternateContent>
      </w:r>
    </w:p>
    <w:p w14:paraId="6607C8F9" w14:textId="281984BF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B7EEAD4" wp14:editId="16CF47F5">
                <wp:simplePos x="0" y="0"/>
                <wp:positionH relativeFrom="margin">
                  <wp:posOffset>1864995</wp:posOffset>
                </wp:positionH>
                <wp:positionV relativeFrom="paragraph">
                  <wp:posOffset>313921</wp:posOffset>
                </wp:positionV>
                <wp:extent cx="4284980" cy="463138"/>
                <wp:effectExtent l="0" t="0" r="1270" b="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4980" cy="4631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D277CC8" w14:textId="45BA5201" w:rsidR="00A30485" w:rsidRPr="0017622F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查询结果是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1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或者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5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表示注册上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PS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域，连续查询超过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90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秒仍然注册不上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PS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域，复位模块。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EEAD4" id="文本框 6" o:spid="_x0000_s1039" type="#_x0000_t202" style="position:absolute;margin-left:146.85pt;margin-top:24.7pt;width:337.4pt;height:36.4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eraJgIAAAwEAAAOAAAAZHJzL2Uyb0RvYy54bWysU82O0zAQviPxDpbvNE2bljZqulq6KkJa&#10;fqSFB3Acp7GwPcF2mywPAG/AiQt3nqvPwdjNdgvcED5YHs/M55lvPq+ueq3IQVgnwRQ0HY0pEYZD&#10;Jc2uoB/eb58tKHGemYopMKKg98LRq/XTJ6uuzcUEGlCVsARBjMu7tqCN922eJI43QjM3glYYdNZg&#10;NfNo2l1SWdYhulbJZDyeJx3YqrXAhXN4e3Ny0nXEr2vB/du6dsITVVCszcfdxr0Me7JesXxnWdtI&#10;PpTB/qEKzaTBR89QN8wzsrfyLygtuQUHtR9x0AnUteQi9oDdpOM/urlrWCtiL0iOa880uf8Hy98c&#10;3lkiq4LOKTFM44iO374ev/88/vhC5oGernU5Rt21GOf7F9DjmGOrrr0F/tERA5uGmZ24tha6RrAK&#10;y0tDZnKResJxAaTsXkOF77C9hwjU11YH7pANgug4pvvzaETvCcfLbLLIlgt0cfRl82k6XcQnWP6Q&#10;3VrnXwrQJBwKanH0EZ0dbp0P1bD8ISQ85kDJaiuViobdlRtlyYGhTLZxDei/hSlDuoIuZ5NZRDYQ&#10;8qOCtPQoYyV1QRfjsIZ0ZQYaQucnDnxf9pHwdBqCAkclVPdIjIWTPPE74aEB+5mSDqVZUPdpz6yg&#10;RL0ySO4yzbKg5Whks+cTNOylp7z0MMMRqqCektNx46P+Q98GrnEItYz8PFYy1IySi7QN3yNo+tKO&#10;UY+feP0LAAD//wMAUEsDBBQABgAIAAAAIQDW6jZY3gAAAAoBAAAPAAAAZHJzL2Rvd25yZXYueG1s&#10;TI/RToNAEEXfTfyHzZj4YuwipVCQpVETja+t/YCBnQKRnSXsttC/d33Sx8k9ufdMuVvMIC40ud6y&#10;gqdVBIK4sbrnVsHx6/1xC8J5ZI2DZVJwJQe76vamxELbmfd0OfhWhBJ2BSrovB8LKV3TkUG3siNx&#10;yE52MujDObVSTziHcjPIOIpSabDnsNDhSG8dNd+Hs1Fw+pwfNvlcf/hjtk/SV+yz2l6Vur9bXp5B&#10;eFr8Hwy/+kEdquBU2zNrJwYFcb7OAqogyRMQAcjT7QZEHcg4XoOsSvn/heoHAAD//wMAUEsBAi0A&#10;FAAGAAgAAAAhALaDOJL+AAAA4QEAABMAAAAAAAAAAAAAAAAAAAAAAFtDb250ZW50X1R5cGVzXS54&#10;bWxQSwECLQAUAAYACAAAACEAOP0h/9YAAACUAQAACwAAAAAAAAAAAAAAAAAvAQAAX3JlbHMvLnJl&#10;bHNQSwECLQAUAAYACAAAACEAwY3q2iYCAAAMBAAADgAAAAAAAAAAAAAAAAAuAgAAZHJzL2Uyb0Rv&#10;Yy54bWxQSwECLQAUAAYACAAAACEA1uo2WN4AAAAKAQAADwAAAAAAAAAAAAAAAACABAAAZHJzL2Rv&#10;d25yZXYueG1sUEsFBgAAAAAEAAQA8wAAAIsFAAAAAA==&#10;" stroked="f">
                <v:textbox>
                  <w:txbxContent>
                    <w:p w14:paraId="5D277CC8" w14:textId="45BA5201" w:rsidR="00A30485" w:rsidRPr="0017622F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查询结果是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1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或者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5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表示注册上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PS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域，连续查询超过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90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秒仍然注册不上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PS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域，复位模块。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273123EF" wp14:editId="7F44942F">
                <wp:simplePos x="0" y="0"/>
                <wp:positionH relativeFrom="column">
                  <wp:posOffset>18415</wp:posOffset>
                </wp:positionH>
                <wp:positionV relativeFrom="paragraph">
                  <wp:posOffset>224749</wp:posOffset>
                </wp:positionV>
                <wp:extent cx="1615044" cy="653143"/>
                <wp:effectExtent l="0" t="0" r="23495" b="1397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044" cy="6531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6ECBBCA" w14:textId="31DC25AC" w:rsidR="00A30485" w:rsidRPr="0017622F" w:rsidRDefault="00A30485" w:rsidP="0067755A">
                            <w:pPr>
                              <w:spacing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用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AT+CGREG? /AT+CERE</w:t>
                            </w:r>
                            <w:r w:rsidR="006D36B0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G</w:t>
                            </w:r>
                            <w:proofErr w:type="gramStart"/>
                            <w:r w:rsidR="006D36B0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?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确认已经注册到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PS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域</w:t>
                            </w:r>
                            <w:proofErr w:type="gramEnd"/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/4G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23EF" id="文本框 2" o:spid="_x0000_s1040" type="#_x0000_t202" style="position:absolute;margin-left:1.45pt;margin-top:17.7pt;width:127.15pt;height:51.4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3sKAIAADUEAAAOAAAAZHJzL2Uyb0RvYy54bWysU82O0zAQviPxDpbvNEk3LbtR09XSVRHS&#10;8iMtPIDjOI2F7Qm222R5AHgDTly481x9DsZOt1v+LogcLE9m/M3M980sLgetyE5YJ8GUNJuklAjD&#10;oZZmU9J3b9dPzilxnpmaKTCipHfC0cvl40eLvivEFFpQtbAEQYwr+q6krfddkSSOt0IzN4FOGHQ2&#10;YDXzaNpNUlvWI7pWyTRN50kPtu4scOEc/r0enXQZ8ZtGcP+6aZzwRJUUa/PxtPGswpksF6zYWNa1&#10;kh/KYP9QhWbSYNIj1DXzjGyt/A1KS27BQeMnHHQCTSO5iD1gN1n6Sze3LetE7AXJcd2RJvf/YPmr&#10;3RtLZF3SKSWGaZRo/+Xz/uv3/bdPZBro6TtXYNRth3F+eAYDyhxbdd0N8PeOGFi1zGzElbXQt4LV&#10;WF4WXiYnT0ccF0Cq/iXUmIdtPUSgobE6cIdsEERHme6O0ojBEx5SzrNZmueUcPTNZ2dZfhZTsOL+&#10;dWedfy5Ak3ApqUXpIzrb3TgfqmHFfUhI5kDJei2ViobdVCtlyY7hmKzjd0D/KUwZ0pf0YjadjQT8&#10;FSKN358gtPQ470rqkp6fBilz4CtQNJLlh2qIymR5QApkVlDfIYMWxjnGvcNLC/YjJT3OcEndhy2z&#10;ghL1wqAKF1meh6GPRj57OkXDnnqqUw8zHKFK6ikZrysfFyUQZOAK1WpkJPKhkkPNOJuR38MeheE/&#10;tWPUw7YvfwAAAP//AwBQSwMEFAAGAAgAAAAhAEttVA7fAAAACAEAAA8AAABkcnMvZG93bnJldi54&#10;bWxMj8tOwzAQRfdI/IM1SGwQdUj6SEOcCiGB6A4Kgq0bT5OIeBxsNw1/z7CC5ege3Xum3Ey2FyP6&#10;0DlScDNLQCDVznTUKHh7fbjOQYSoyejeESr4xgCb6vys1IVxJ3rBcRcbwSUUCq2gjXEopAx1i1aH&#10;mRuQODs4b3Xk0zfSeH3ictvLNEmW0uqOeKHVA963WH/ujlZBPn8aP8I2e36vl4d+Ha9W4+OXV+ry&#10;Yrq7BRFxin8w/OqzOlTstHdHMkH0CtI1gwqyxRwEx+lilYLYM5flGciqlP8fqH4AAAD//wMAUEsB&#10;Ai0AFAAGAAgAAAAhALaDOJL+AAAA4QEAABMAAAAAAAAAAAAAAAAAAAAAAFtDb250ZW50X1R5cGVz&#10;XS54bWxQSwECLQAUAAYACAAAACEAOP0h/9YAAACUAQAACwAAAAAAAAAAAAAAAAAvAQAAX3JlbHMv&#10;LnJlbHNQSwECLQAUAAYACAAAACEA4Wlt7CgCAAA1BAAADgAAAAAAAAAAAAAAAAAuAgAAZHJzL2Uy&#10;b0RvYy54bWxQSwECLQAUAAYACAAAACEAS21UDt8AAAAIAQAADwAAAAAAAAAAAAAAAACCBAAAZHJz&#10;L2Rvd25yZXYueG1sUEsFBgAAAAAEAAQA8wAAAI4FAAAAAA==&#10;">
                <v:textbox>
                  <w:txbxContent>
                    <w:p w14:paraId="46ECBBCA" w14:textId="31DC25AC" w:rsidR="00A30485" w:rsidRPr="0017622F" w:rsidRDefault="00A30485" w:rsidP="0067755A">
                      <w:pPr>
                        <w:spacing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用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AT+CGREG? /AT+CERE</w:t>
                      </w:r>
                      <w:r w:rsidR="006D36B0">
                        <w:rPr>
                          <w:rFonts w:cs="Noto Sans Light"/>
                          <w:sz w:val="18"/>
                          <w:szCs w:val="18"/>
                        </w:rPr>
                        <w:t>G</w:t>
                      </w:r>
                      <w:proofErr w:type="gramStart"/>
                      <w:r w:rsidR="006D36B0">
                        <w:rPr>
                          <w:rFonts w:cs="Noto Sans Light"/>
                          <w:sz w:val="18"/>
                          <w:szCs w:val="18"/>
                        </w:rPr>
                        <w:t>?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确认已经注册到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PS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域</w:t>
                      </w:r>
                      <w:proofErr w:type="gramEnd"/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/4G</w:t>
                      </w:r>
                    </w:p>
                  </w:txbxContent>
                </v:textbox>
              </v:shape>
            </w:pict>
          </mc:Fallback>
        </mc:AlternateContent>
      </w:r>
    </w:p>
    <w:p w14:paraId="7DAE0976" w14:textId="22A1370F" w:rsidR="00A30485" w:rsidRPr="0095429F" w:rsidRDefault="00A30485" w:rsidP="00A30485">
      <w:pPr>
        <w:rPr>
          <w:rFonts w:eastAsiaTheme="minorEastAsia"/>
        </w:rPr>
      </w:pPr>
    </w:p>
    <w:p w14:paraId="18ADE90F" w14:textId="2026FED6" w:rsidR="00A30485" w:rsidRPr="0095429F" w:rsidRDefault="00A30485" w:rsidP="00A30485">
      <w:pPr>
        <w:rPr>
          <w:rFonts w:eastAsiaTheme="minorEastAsia"/>
        </w:rPr>
      </w:pPr>
    </w:p>
    <w:p w14:paraId="62D29B38" w14:textId="34EA9467" w:rsidR="00A30485" w:rsidRPr="0095429F" w:rsidRDefault="00B560F6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545B247" wp14:editId="153B7D04">
                <wp:simplePos x="0" y="0"/>
                <wp:positionH relativeFrom="column">
                  <wp:posOffset>568502</wp:posOffset>
                </wp:positionH>
                <wp:positionV relativeFrom="paragraph">
                  <wp:posOffset>74633</wp:posOffset>
                </wp:positionV>
                <wp:extent cx="501650" cy="1270"/>
                <wp:effectExtent l="40640" t="0" r="72390" b="53340"/>
                <wp:wrapNone/>
                <wp:docPr id="16" name="肘形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501650" cy="12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35FB1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6" o:spid="_x0000_s1026" type="#_x0000_t34" style="position:absolute;left:0;text-align:left;margin-left:44.75pt;margin-top:5.9pt;width:39.5pt;height:.1pt;rotation:90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fSuIgIAAO4DAAAOAAAAZHJzL2Uyb0RvYy54bWysU02SEyEU3lvlHSj2prujHceudGaRcdyM&#10;mqoZD0CATqPAo4BJJ1sP4NqVi6nSlVewPI06x/BBfhx1Z8mCAt7j433f95iebowma+mDAtvSalRS&#10;Ii0Hoeyqpa+uzh+cUBIis4JpsLKlWxno6ez+vengGjmGHrSQniCIDc3gWtrH6JqiCLyXhoUROGkx&#10;2IE3LOLWrwrh2YDoRhfjspwUA3jhPHAZAp6e7YJ0lvG7TvL4suuCjES3FGuLefZ5Xqa5mE1Zs/LM&#10;9Yrvy2D/UIVhyuKjR6gzFhm59uovKKO4hwBdHHEwBXSd4jJzQDZV+Qeby545mbmgOMEdZQr/D5a/&#10;WC88UQK9m1BimUGPbt++//bl5vbrh+/vPv74/IlgBGUaXGgwe24XPhHlG3vpLoC/CcTCvGd2JXO5&#10;V1uHEFW6Ufx2JW2Cw8eWw3MQmMOuI2TNNp03xAN6Uz8q08inqA3ZZKO2R6PkJhKOh3VZTWq0k2Oo&#10;Gj/ONhasSUCpNudDfCbBkLRo6VLaOAdrsRnAP8zgbH0RYvZL7Ekz8bqipDMa7V8zTepcSGLBmn02&#10;rg7I6aqFc6V1biBtydDSJ/W4zugBtBIpmNKCXy3n2hMERR55ZHEwcjfNqIgfQSvT0pNjEmsiU/qp&#10;FSRmWaNXKLSWND1npKBES/x2abWrVNv0pMyNjwwPJiTddw4uQWwX/nCOTZUJ7j9A6tq7+2zhr286&#10;+wkAAP//AwBQSwMEFAAGAAgAAAAhAM/Xa5rfAAAACgEAAA8AAABkcnMvZG93bnJldi54bWxMj01P&#10;g0AQhu8m/ofNmHgx7QLpB0WWhpiYeDIR633KrkDKzhJ2S9Ff7/Rkj2/mmXeeyfez7cVkRt85UhAv&#10;IxCGaqc7ahQcPl8XKQgfkDT2joyCH+NhX9zf5Zhpd6EPM1WhEVxCPkMFbQhDJqWvW2PRL91giGff&#10;brQYOI6N1CNeuNz2MomijbTYEV9ocTAvralP1dmyxhOuvS6/DtPpt3pbrbfpe0m1Uo8Pc/kMIpg5&#10;/MNw1ecdKNjp6M6kveg5J+mOUQWLZLsBcSWSXQziqGAdr0AWubx9ofgDAAD//wMAUEsBAi0AFAAG&#10;AAgAAAAhALaDOJL+AAAA4QEAABMAAAAAAAAAAAAAAAAAAAAAAFtDb250ZW50X1R5cGVzXS54bWxQ&#10;SwECLQAUAAYACAAAACEAOP0h/9YAAACUAQAACwAAAAAAAAAAAAAAAAAvAQAAX3JlbHMvLnJlbHNQ&#10;SwECLQAUAAYACAAAACEAHTX0riICAADuAwAADgAAAAAAAAAAAAAAAAAuAgAAZHJzL2Uyb0RvYy54&#10;bWxQSwECLQAUAAYACAAAACEAz9drmt8AAAAKAQAADwAAAAAAAAAAAAAAAAB8BAAAZHJzL2Rvd25y&#10;ZXYueG1sUEsFBgAAAAAEAAQA8wAAAIgFAAAAAA==&#10;">
                <v:stroke endarrow="block"/>
              </v:shape>
            </w:pict>
          </mc:Fallback>
        </mc:AlternateContent>
      </w:r>
    </w:p>
    <w:p w14:paraId="4499AB14" w14:textId="6B805284" w:rsidR="00A30485" w:rsidRPr="0095429F" w:rsidRDefault="00A30485" w:rsidP="00A30485">
      <w:pPr>
        <w:rPr>
          <w:rFonts w:eastAsiaTheme="minorEastAsia"/>
        </w:rPr>
      </w:pPr>
    </w:p>
    <w:p w14:paraId="56450225" w14:textId="1DD5A1B2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3C7A9DFC" wp14:editId="0AC7FEA2">
                <wp:simplePos x="0" y="0"/>
                <wp:positionH relativeFrom="column">
                  <wp:posOffset>1768807</wp:posOffset>
                </wp:positionH>
                <wp:positionV relativeFrom="paragraph">
                  <wp:posOffset>159302</wp:posOffset>
                </wp:positionV>
                <wp:extent cx="4292600" cy="588396"/>
                <wp:effectExtent l="0" t="0" r="0" b="254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0" cy="5883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694D126" w14:textId="3CAA5C67" w:rsidR="00A30485" w:rsidRPr="00F9359C" w:rsidRDefault="00A30485" w:rsidP="001F14C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APN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是模块即将选用的运营商网络的标识。建议联系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SIM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供应商确认设置对应的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APN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。如果有多种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SIM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卡，可以在注册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PS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域后，设置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AT+COPS=3,2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后根据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AT+COPS?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查询结果设置。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9DFC" id="文本框 7" o:spid="_x0000_s1041" type="#_x0000_t202" style="position:absolute;margin-left:139.3pt;margin-top:12.55pt;width:338pt;height:46.35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YosJgIAAAwEAAAOAAAAZHJzL2Uyb0RvYy54bWysU82O0zAQviPxDpbvNGlou23UdLV0VYS0&#10;/EgLD+A4TmPheIztNikPAG/AiQt3nqvPwdjNdgvcED5YHs/M55lvPi+v+1aRvbBOgi7oeJRSIjSH&#10;SuptQT+83zybU+I80xVToEVBD8LR69XTJ8vO5CKDBlQlLEEQ7fLOFLTx3uRJ4ngjWuZGYIRGZw22&#10;ZR5Nu00qyzpEb1WSpeks6cBWxgIXzuHt7clJVxG/rgX3b+vaCU9UQbE2H3cb9zLsyWrJ8q1lppF8&#10;KIP9QxUtkxofPUPdMs/Izsq/oFrJLTio/YhDm0BdSy5iD9jNOP2jm/uGGRF7QXKcOdPk/h8sf7N/&#10;Z4msCnpFiWYtjuj47evx+8/jjy/kKtDTGZdj1L3BON+/gB7HHFt15g74R0c0rBumt+LGWugawSos&#10;bxwyk4vUE44LIGX3Gip8h+08RKC+tm3gDtkgiI5jOpxHI3pPOF5OskU2S9HF0Tedz58vZvEJlj9k&#10;G+v8SwEtCYeCWhx9RGf7O+dDNSx/CAmPOVCy2kilomG35VpZsmcok01cA/pvYUqTrqCLaTaNyBpC&#10;flRQKz3KWMm2oPM0rCFd6YGG0PmJA9+XfSR8PA1BgaMSqgMSY+EkT/xOeGjAfqakQ2kW1H3aMSso&#10;Ua80krsYTyZBy9GYTK8yNOylp7z0MM0RqqCektNx7aP+Q98abnAItYz8PFYy1IySi7QN3yNo+tKO&#10;UY+fePULAAD//wMAUEsDBBQABgAIAAAAIQDW4YJZ3QAAAAoBAAAPAAAAZHJzL2Rvd25yZXYueG1s&#10;TI/LTsMwEEX3SPyDNUhsEHVSNY+GOBUggdj28QGT2E0i4nEUu0369wwr2M3j6M6ZcrfYQVzN5HtH&#10;CuJVBMJQ43RPrYLT8eM5B+EDksbBkVFwMx521f1diYV2M+3N9RBawSHkC1TQhTAWUvqmMxb9yo2G&#10;eHd2k8XA7dRKPeHM4XaQ6yhKpcWe+EKHo3nvTPN9uFgF56/5KdnO9Wc4ZftN+oZ9VrubUo8Py+sL&#10;iGCW8AfDrz6rQ8VOtbuQ9mJQsM7ylFEukhgEA9tkw4OayTjLQVal/P9C9QMAAP//AwBQSwECLQAU&#10;AAYACAAAACEAtoM4kv4AAADhAQAAEwAAAAAAAAAAAAAAAAAAAAAAW0NvbnRlbnRfVHlwZXNdLnht&#10;bFBLAQItABQABgAIAAAAIQA4/SH/1gAAAJQBAAALAAAAAAAAAAAAAAAAAC8BAABfcmVscy8ucmVs&#10;c1BLAQItABQABgAIAAAAIQCNsYosJgIAAAwEAAAOAAAAAAAAAAAAAAAAAC4CAABkcnMvZTJvRG9j&#10;LnhtbFBLAQItABQABgAIAAAAIQDW4YJZ3QAAAAoBAAAPAAAAAAAAAAAAAAAAAIAEAABkcnMvZG93&#10;bnJldi54bWxQSwUGAAAAAAQABADzAAAAigUAAAAA&#10;" stroked="f">
                <v:textbox>
                  <w:txbxContent>
                    <w:p w14:paraId="7694D126" w14:textId="3CAA5C67" w:rsidR="00A30485" w:rsidRPr="00F9359C" w:rsidRDefault="00A30485" w:rsidP="001F14C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APN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是模块即将选用的运营商网络的标识。建议联系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SIM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供应商确认设置对应的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APN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。如果有多种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SIM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卡，可以在注册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PS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域后，设置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AT+COPS=3,2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后根据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AT+COPS?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查询结果设置。</w:t>
                      </w:r>
                    </w:p>
                  </w:txbxContent>
                </v:textbox>
              </v:shape>
            </w:pict>
          </mc:Fallback>
        </mc:AlternateContent>
      </w:r>
      <w:r w:rsidR="006D36B0"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0BDF8CE" wp14:editId="658F4FCB">
                <wp:simplePos x="0" y="0"/>
                <wp:positionH relativeFrom="column">
                  <wp:posOffset>83572</wp:posOffset>
                </wp:positionH>
                <wp:positionV relativeFrom="paragraph">
                  <wp:posOffset>174929</wp:posOffset>
                </wp:positionV>
                <wp:extent cx="1458595" cy="508883"/>
                <wp:effectExtent l="0" t="0" r="27305" b="24765"/>
                <wp:wrapNone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F3243DC" w14:textId="66A28D14" w:rsidR="00A30485" w:rsidRPr="0017622F" w:rsidRDefault="00A30485" w:rsidP="0067755A">
                            <w:pPr>
                              <w:spacing w:before="0" w:after="0" w:line="240" w:lineRule="atLeas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AT+CGDCONT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设</w:t>
                            </w:r>
                            <w:r w:rsidR="0067755A">
                              <w:rPr>
                                <w:rFonts w:cs="Noto Sans Light" w:hint="eastAsia"/>
                                <w:sz w:val="18"/>
                                <w:szCs w:val="18"/>
                              </w:rPr>
                              <w:t>置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APN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DF8CE" id="文本框 17" o:spid="_x0000_s1042" type="#_x0000_t202" style="position:absolute;margin-left:6.6pt;margin-top:13.75pt;width:114.85pt;height:40.0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SeKAIAADcEAAAOAAAAZHJzL2Uyb0RvYy54bWysU82O0zAQviPxDpbvNGlpdtuo6Wrpqghp&#10;+ZEWHsBxnMbC8RjbbVIeAN6AExfuPFefg7HT7Za/C8IHy+MZfzPzfePFVd8qshPWSdAFHY9SSoTm&#10;UEm9Kei7t+snM0qcZ7piCrQo6F44erV8/GjRmVxMoAFVCUsQRLu8MwVtvDd5kjjeiJa5ERih0VmD&#10;bZlH026SyrIO0VuVTNL0IunAVsYCF87h7c3gpMuIX9eC+9d17YQnqqBYm4+7jXsZ9mS5YPnGMtNI&#10;fiyD/UMVLZMak56gbphnZGvlb1Ct5BYc1H7EoU2griUXsQfsZpz+0s1dw4yIvSA5zpxocv8Plr/a&#10;vbFEVqjdJSWatajR4cvnw9fvh2+fCN4hQZ1xOcbdGYz0/TPoMTg268wt8PeOaFg1TG/EtbXQNYJV&#10;WOA4vEzOng44LoCU3UuoMBHbeohAfW3bwB7yQRAdhdqfxBG9JzyknGazbJ5RwtGXpbPZ7GlMwfL7&#10;18Y6/1xAS8KhoBbFj+hsd+t8qIbl9yEhmQMlq7VUKhp2U66UJTuGg7KO64j+U5jSpCvoPJtkAwF/&#10;hUjj+hNEKz1OvJJtQWfnQUof+QoUDWT5vuwHbS4CUiCzhGqPDFoYJhl/Hh4asB8p6XCKC+o+bJkV&#10;lKgXGlWYj6fTMPbRmGaXEzTsuac89zDNEaqgnpLhuPLxqwSCNFyjWrWMRD5UcqwZpzPye/xJYfzP&#10;7Rj18N+XPwAAAP//AwBQSwMEFAAGAAgAAAAhAOq8osLfAAAACQEAAA8AAABkcnMvZG93bnJldi54&#10;bWxMj8tOwzAQRfdI/IM1SGwQdXBL0oY4FUICwQ7aCrZuPE0i/Ai2m4a/Z1jB8upc3TlTrSdr2Igh&#10;9t5JuJllwNA1XveulbDbPl4vgcWknFbGO5TwjRHW9flZpUrtT+4Nx01qGY24WCoJXUpDyXlsOrQq&#10;zvyAjtjBB6sSxdByHdSJxq3hIstyblXv6EKnBnzosPncHK2E5eJ5/Igv89f3Jj+YVboqxqevIOXl&#10;xXR/ByzhlP7K8KtP6lCT094fnY7MUJ4LakoQxS0w4mIhVsD2BLIiB15X/P8H9Q8AAAD//wMAUEsB&#10;Ai0AFAAGAAgAAAAhALaDOJL+AAAA4QEAABMAAAAAAAAAAAAAAAAAAAAAAFtDb250ZW50X1R5cGVz&#10;XS54bWxQSwECLQAUAAYACAAAACEAOP0h/9YAAACUAQAACwAAAAAAAAAAAAAAAAAvAQAAX3JlbHMv&#10;LnJlbHNQSwECLQAUAAYACAAAACEAkbQ0nigCAAA3BAAADgAAAAAAAAAAAAAAAAAuAgAAZHJzL2Uy&#10;b0RvYy54bWxQSwECLQAUAAYACAAAACEA6ryiwt8AAAAJAQAADwAAAAAAAAAAAAAAAACCBAAAZHJz&#10;L2Rvd25yZXYueG1sUEsFBgAAAAAEAAQA8wAAAI4FAAAAAA==&#10;">
                <v:textbox>
                  <w:txbxContent>
                    <w:p w14:paraId="1F3243DC" w14:textId="66A28D14" w:rsidR="00A30485" w:rsidRPr="0017622F" w:rsidRDefault="00A30485" w:rsidP="0067755A">
                      <w:pPr>
                        <w:spacing w:before="0" w:after="0" w:line="240" w:lineRule="atLeas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AT+CGDCONT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设</w:t>
                      </w:r>
                      <w:r w:rsidR="0067755A">
                        <w:rPr>
                          <w:rFonts w:cs="Noto Sans Light" w:hint="eastAsia"/>
                          <w:sz w:val="18"/>
                          <w:szCs w:val="18"/>
                        </w:rPr>
                        <w:t>置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APN</w:t>
                      </w:r>
                    </w:p>
                  </w:txbxContent>
                </v:textbox>
              </v:shape>
            </w:pict>
          </mc:Fallback>
        </mc:AlternateContent>
      </w:r>
    </w:p>
    <w:p w14:paraId="30702427" w14:textId="66B73769" w:rsidR="00A30485" w:rsidRPr="0095429F" w:rsidRDefault="00A30485" w:rsidP="00A30485">
      <w:pPr>
        <w:rPr>
          <w:rFonts w:eastAsiaTheme="minorEastAsia"/>
        </w:rPr>
      </w:pPr>
    </w:p>
    <w:p w14:paraId="5927B66C" w14:textId="16743590" w:rsidR="00A30485" w:rsidRPr="0095429F" w:rsidRDefault="00A30485" w:rsidP="00A30485">
      <w:pPr>
        <w:rPr>
          <w:rFonts w:eastAsiaTheme="minorEastAsia"/>
        </w:rPr>
      </w:pPr>
    </w:p>
    <w:p w14:paraId="638E274C" w14:textId="2C00D7CB" w:rsidR="00A30485" w:rsidRPr="0095429F" w:rsidRDefault="0017622F" w:rsidP="00A30485">
      <w:pPr>
        <w:rPr>
          <w:rFonts w:eastAsiaTheme="minorEastAsia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6083E0A" wp14:editId="71625036">
                <wp:simplePos x="0" y="0"/>
                <wp:positionH relativeFrom="column">
                  <wp:posOffset>350631</wp:posOffset>
                </wp:positionH>
                <wp:positionV relativeFrom="paragraph">
                  <wp:posOffset>49544</wp:posOffset>
                </wp:positionV>
                <wp:extent cx="918210" cy="635"/>
                <wp:effectExtent l="39687" t="0" r="73978" b="54927"/>
                <wp:wrapNone/>
                <wp:docPr id="19" name="肘形连接符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91821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48A07" id="肘形连接符 19" o:spid="_x0000_s1026" type="#_x0000_t34" style="position:absolute;left:0;text-align:left;margin-left:27.6pt;margin-top:3.9pt;width:72.3pt;height:.05pt;rotation:90;flip:x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NBnKAIAAPgDAAAOAAAAZHJzL2Uyb0RvYy54bWysU81uEzEQviPxDpbvZLOpEqWrbHpIKRwK&#10;RGr7AF7bmzXYHst2s8mVB+DMiQMSnHgFxNNQ+hiMnR8o3BA+WLZn5pv55hvPzjZGk7X0QYGtaTkY&#10;UiItB6HsqqY31xdPppSEyKxgGqys6VYGejZ//GjWu0qOoAMtpCcIYkPVu5p2MbqqKALvpGFhAE5a&#10;NLbgDYt49atCeNYjutHFaDicFD144TxwGQK+nu+MdJ7x21by+Kptg4xE1xRri3n3eW/SXsxnrFp5&#10;5jrF92Wwf6jCMGUx6RHqnEVGbr36C8oo7iFAGwccTAFtq7jMHJBNOfyDzVXHnMxcsDnBHdsU/h8s&#10;f7leeqIEandKiWUGNbp/+/7714/33z7cvfv048tnghZsU+9Chd4Lu/SJKN/YK3cJ/E0gFhYdsyuZ&#10;y73eOoQoU0TxICRdgsNkTf8CBPqw2wi5Z5vWG+IBtSknqCkuSlqt3POEk3Jhm8gma7Y9aiY3kXB8&#10;PC2noxIDOJomJ+Ocl1UJMkU6H+IzCYakQ00baeMCrMWxAH+Ssdn6MsSsnNjTZ+J1iQUYjYOwZpqM&#10;c0WJD6v23ng6IKdQCxdK6zxK2pIeixqPxhk9gFYiGZNb8KtmoT1BUKSR177cB25GRfwSWpmaTo9O&#10;rIpM6adWkJgbHL3ClmtJUzojBSVa4gdMp12l2qaUMn8BZHiQIymw07IBsV36wzuOVya4/wppfn+/&#10;ZzF/fdj5TwAAAP//AwBQSwMEFAAGAAgAAAAhAAB8msXdAAAACgEAAA8AAABkcnMvZG93bnJldi54&#10;bWxMj8FqwkAQhu8F32EZwUvRjcFqSLMRKfRYQZsHWLNjEszOhuyaxD59x1N7m5/5+OebbD/ZVgzY&#10;+8aRgvUqAoFUOtNQpaD4/lwmIHzQZHTrCBU80MM+n71kOjVupBMO51AJLiGfagV1CF0qpS9rtNqv&#10;XIfEu6vrrQ4c+0qaXo9cblsZR9FWWt0QX6h1hx81lrfz3Sq4VaHwU/HV+HK40uspOY7256jUYj4d&#10;3kEEnMIfDE99VoecnS7uTsaLlnO82zCqYLnd8PAk4t0biIuCJIpB5pn8/0L+CwAA//8DAFBLAQIt&#10;ABQABgAIAAAAIQC2gziS/gAAAOEBAAATAAAAAAAAAAAAAAAAAAAAAABbQ29udGVudF9UeXBlc10u&#10;eG1sUEsBAi0AFAAGAAgAAAAhADj9If/WAAAAlAEAAAsAAAAAAAAAAAAAAAAALwEAAF9yZWxzLy5y&#10;ZWxzUEsBAi0AFAAGAAgAAAAhAMwE0GcoAgAA+AMAAA4AAAAAAAAAAAAAAAAALgIAAGRycy9lMm9E&#10;b2MueG1sUEsBAi0AFAAGAAgAAAAhAAB8msXdAAAACgEAAA8AAAAAAAAAAAAAAAAAggQAAGRycy9k&#10;b3ducmV2LnhtbFBLBQYAAAAABAAEAPMAAACMBQAAAAA=&#10;">
                <v:stroke endarrow="block"/>
              </v:shape>
            </w:pict>
          </mc:Fallback>
        </mc:AlternateContent>
      </w:r>
    </w:p>
    <w:p w14:paraId="5F86752F" w14:textId="5D5D54A7" w:rsidR="00A30485" w:rsidRPr="0095429F" w:rsidRDefault="00A76904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733FAD2" wp14:editId="0E95348B">
                <wp:simplePos x="0" y="0"/>
                <wp:positionH relativeFrom="column">
                  <wp:posOffset>2589885</wp:posOffset>
                </wp:positionH>
                <wp:positionV relativeFrom="paragraph">
                  <wp:posOffset>341085</wp:posOffset>
                </wp:positionV>
                <wp:extent cx="3505200" cy="860961"/>
                <wp:effectExtent l="0" t="0" r="0" b="0"/>
                <wp:wrapNone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8609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2C7F152" w14:textId="410155C3" w:rsidR="00A30485" w:rsidRPr="0017622F" w:rsidRDefault="00A30485" w:rsidP="001F14C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用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AT$QCRMCALL=1,1,3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激活。使用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AT$QCRMCALL?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命令确认是否激活，激活时返回结果：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$QCRMCALL: 1,“IP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类型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  <w:p w14:paraId="0A8D6687" w14:textId="6DCD4B9B" w:rsidR="00A30485" w:rsidRPr="0017622F" w:rsidRDefault="00A30485" w:rsidP="001F14C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连续尝试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5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次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AT$QCRMCALL?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后仍然拨号失败则回到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AT+CPIN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？</w:t>
                            </w:r>
                          </w:p>
                          <w:p w14:paraId="6DA2FB9E" w14:textId="77777777" w:rsidR="00A30485" w:rsidRPr="0067755A" w:rsidRDefault="00A30485" w:rsidP="001F14CA">
                            <w:pPr>
                              <w:spacing w:before="0" w:after="0" w:line="240" w:lineRule="exact"/>
                              <w:jc w:val="both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连续尝试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5</w:t>
                            </w:r>
                            <w:r w:rsidRPr="0067755A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次拨号失败则复位一次。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FAD2" id="文本框 23" o:spid="_x0000_s1043" type="#_x0000_t202" style="position:absolute;margin-left:203.95pt;margin-top:26.85pt;width:276pt;height:67.8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rSiJwIAAA4EAAAOAAAAZHJzL2Uyb0RvYy54bWysU82OEzEMviPxDlHudKbdtrsddbpauipC&#10;Wn6khQdIM5lORBKHJO1MeQB4A05cuPNcfQ6cTFuq5YbIIYpj+7P92Z7fdlqRnXBeginpcJBTIgyH&#10;SppNST9+WL24ocQHZiqmwIiS7oWnt4vnz+atLcQIGlCVcARBjC9aW9ImBFtkmeeN0MwPwAqDyhqc&#10;ZgFFt8kqx1pE1yob5fk0a8FV1gEX3uPvfa+ki4Rf14KHd3XtRSCqpJhbSLdL9zre2WLOio1jtpH8&#10;mAb7hyw0kwaDnqHuWWBk6+RfUFpyBx7qMOCgM6hryUWqAasZ5k+qeWyYFakWJMfbM03+/8Hyt7v3&#10;jsiqpKMrSgzT2KPD92+HH78OP78S/EOCWusLtHu0aBm6l9Bho1Ox3j4A/+SJgWXDzEbcOQdtI1iF&#10;CQ6jZ3bh2uP4CLJu30CFgdg2QALqaqcje8gHQXRs1P7cHNEFwvHzapJPsOOUcNTdTPPZtA/BipO3&#10;dT68EqBJfJTUYfMTOts9+BCzYcXJJAbzoGS1kkolwW3WS+XIjuGgrNJJBTwxU4a0JZ1NRpOEbCD6&#10;pxnSMuAgK6kxuTyeo7syRxpi5T0HoVt3ifLh9YneNVR7JMZBP6C4UPhowH2hpMXhLKn/vGVOUKJe&#10;GyR3NhyP4zQnYTy5HqHgLjXrSw0zHKFKGijpn8uQNiDWbeAOm1DLxE/sVp/JMWccukTbcUHiVF/K&#10;yerPGi9+AwAA//8DAFBLAwQUAAYACAAAACEAWFiVut4AAAAKAQAADwAAAGRycy9kb3ducmV2Lnht&#10;bEyPwU7DMAyG70i8Q2QkLoilsHVdStMJkEBcN/YAbuO1FU1SNdnavT3mxI62P/3+/mI7216caQyd&#10;dxqeFgkIcrU3nWs0HL4/HjcgQkRnsPeONFwowLa8vSkwN35yOzrvYyM4xIUcNbQxDrmUoW7JYlj4&#10;gRzfjn60GHkcG2lGnDjc9vI5SdbSYuf4Q4sDvbdU/+xPVsPxa3pI1VR9xkO2W63fsMsqf9H6/m5+&#10;fQERaY7/MPzpszqU7FT5kzNB9BpWSaYY1ZAuMxAMqFTxomJyo5Ygy0JeVyh/AQAA//8DAFBLAQIt&#10;ABQABgAIAAAAIQC2gziS/gAAAOEBAAATAAAAAAAAAAAAAAAAAAAAAABbQ29udGVudF9UeXBlc10u&#10;eG1sUEsBAi0AFAAGAAgAAAAhADj9If/WAAAAlAEAAAsAAAAAAAAAAAAAAAAALwEAAF9yZWxzLy5y&#10;ZWxzUEsBAi0AFAAGAAgAAAAhALUKtKInAgAADgQAAA4AAAAAAAAAAAAAAAAALgIAAGRycy9lMm9E&#10;b2MueG1sUEsBAi0AFAAGAAgAAAAhAFhYlbreAAAACgEAAA8AAAAAAAAAAAAAAAAAgQQAAGRycy9k&#10;b3ducmV2LnhtbFBLBQYAAAAABAAEAPMAAACMBQAAAAA=&#10;" stroked="f">
                <v:textbox>
                  <w:txbxContent>
                    <w:p w14:paraId="52C7F152" w14:textId="410155C3" w:rsidR="00A30485" w:rsidRPr="0017622F" w:rsidRDefault="00A30485" w:rsidP="001F14C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用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AT$QCRMCALL=1,1,3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激活。使用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AT$QCRMCALL?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命令确认是否激活，激活时返回结果：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$QCRMCALL: 1,“IP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类型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”</w:t>
                      </w:r>
                    </w:p>
                    <w:p w14:paraId="0A8D6687" w14:textId="6DCD4B9B" w:rsidR="00A30485" w:rsidRPr="0017622F" w:rsidRDefault="00A30485" w:rsidP="001F14C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连续尝试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5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次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AT$QCRMCALL?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后仍然拨号失败则回到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AT+CPIN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？</w:t>
                      </w:r>
                    </w:p>
                    <w:p w14:paraId="6DA2FB9E" w14:textId="77777777" w:rsidR="00A30485" w:rsidRPr="0067755A" w:rsidRDefault="00A30485" w:rsidP="001F14CA">
                      <w:pPr>
                        <w:spacing w:before="0" w:after="0" w:line="240" w:lineRule="exact"/>
                        <w:jc w:val="both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连续尝试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5</w:t>
                      </w:r>
                      <w:r w:rsidRPr="0067755A">
                        <w:rPr>
                          <w:rFonts w:cs="Noto Sans Light"/>
                          <w:sz w:val="18"/>
                          <w:szCs w:val="18"/>
                        </w:rPr>
                        <w:t>次拨号失败则复位一次。</w:t>
                      </w:r>
                    </w:p>
                  </w:txbxContent>
                </v:textbox>
              </v:shape>
            </w:pict>
          </mc:Fallback>
        </mc:AlternateContent>
      </w:r>
      <w:r w:rsidR="008B6AEA" w:rsidRPr="0095429F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35712" behindDoc="1" locked="0" layoutInCell="1" allowOverlap="1" wp14:anchorId="09A7E4EA" wp14:editId="1135A8EA">
                <wp:simplePos x="0" y="0"/>
                <wp:positionH relativeFrom="margin">
                  <wp:posOffset>-35698</wp:posOffset>
                </wp:positionH>
                <wp:positionV relativeFrom="paragraph">
                  <wp:posOffset>144007</wp:posOffset>
                </wp:positionV>
                <wp:extent cx="1685925" cy="1064895"/>
                <wp:effectExtent l="0" t="0" r="28575" b="20955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925" cy="1064895"/>
                          <a:chOff x="0" y="0"/>
                          <a:chExt cx="2030095" cy="775970"/>
                        </a:xfrm>
                      </wpg:grpSpPr>
                      <wps:wsp>
                        <wps:cNvPr id="54" name="流程图: 决策 54"/>
                        <wps:cNvSpPr/>
                        <wps:spPr>
                          <a:xfrm>
                            <a:off x="0" y="0"/>
                            <a:ext cx="2030095" cy="77597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" name="文本框 59"/>
                        <wps:cNvSpPr txBox="1">
                          <a:spLocks noChangeArrowheads="1"/>
                        </wps:cNvSpPr>
                        <wps:spPr bwMode="auto">
                          <a:xfrm>
                            <a:off x="229988" y="268626"/>
                            <a:ext cx="1675539" cy="28196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0E20B5A3" w14:textId="4ADD78D2" w:rsidR="00A30485" w:rsidRPr="008B6AEA" w:rsidRDefault="00A30485" w:rsidP="008B6AEA">
                              <w:pPr>
                                <w:spacing w:before="0" w:after="0" w:line="240" w:lineRule="atLeast"/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8B6AEA">
                                <w:rPr>
                                  <w:rFonts w:hint="eastAsia"/>
                                  <w:sz w:val="18"/>
                                  <w:szCs w:val="1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AT</w:t>
                              </w:r>
                              <w:r w:rsidRPr="008B6AEA"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$QCRMCALL=1</w:t>
                              </w:r>
                              <w:proofErr w:type="gramStart"/>
                              <w:r w:rsidRPr="008B6AEA"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,1,3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7E4EA" id="组合 52" o:spid="_x0000_s1044" style="position:absolute;margin-left:-2.8pt;margin-top:11.35pt;width:132.75pt;height:83.85pt;z-index:-251680768;mso-position-horizontal-relative:margin;mso-width-relative:margin;mso-height-relative:margin" coordsize="20300,7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4OmkgMAAH8IAAAOAAAAZHJzL2Uyb0RvYy54bWy8Vktv3DYQvhfofyB4r/XwanclWA62dm0U&#10;cBMDbpEzl6IeKEWyJNda91agSALkklMu6aW3HtpTkVOA/Bvbf6NDSlpvNkYbuEX3IPMxHM58M99H&#10;HzxatxxdMm0aKXIc7YUYMUFl0Ygqx999e/LFHCNjiSgIl4Ll+IoZ/Ojw888OOpWxWNaSF0wjcCJM&#10;1qkc19aqLAgMrVlLzJ5UTMBmKXVLLEx1FRSadOC95UEchtOgk7pQWlJmDKwe95v40PsvS0btk7I0&#10;zCKeY4jN+q/236X7BocHJKs0UXVDhzDIA6JoSSPg0o2rY2IJWunmI1dtQ7U0srR7VLaBLMuGMp8D&#10;ZBOFO9mcarlSPpcq6yq1gQmg3cHpwW7p48tzjZoix0mMkSAt1Oj23c/Xr14gWAB0OlVlYHSq1YU6&#10;18NC1c9cwutSt+4vpILWHterDa5sbRGFxWg6T9I4wYjCXhROJ/M06ZGnNZTno3O0/mo4GYf7YQjG&#10;/uRslqQzX7JgvDdw4W2i6RQ0kbnDyfw7nC5qopiH3zgIRpwmI043b3+6/e3l9Zv3Gbp+9uftH69R&#10;Mukh8/YbvExmALpPBeufUiaZ0saeMtkiN8hxyWV3VBNtjxltHA99I5LLM2OhXADVaO8iMJI3xUnD&#10;uZ/oannENbokwI4T/3Pxw5EPzLhAXY7TxFeQAElLTiyUpFXQNkZUGBFeAfup1f7qDw6b7TtC/7vv&#10;DhfjMTF1H4v3MJhxARG5yvYgutFSFldQDS17OhtFTxo4f0aMPSca+AtMB02yT+Dj0MmxHEYY1VL/&#10;eN+6s4d2gV2MOtADyOyHFdEMI/61gEZKo8nECYifTJJZDBO9vbPc3hGr9kgCqBGon6J+6OwtH4el&#10;lu1TkK6FuxW2iKBwd4/hMDmyvU6B+FG2WHgzEA1F7Jm4UNQ5d0UUcrGysmx8se/QGUADOjgO/x+8&#10;SDe8eP385pffb359hpJ0hw/Irr+UThH6RlFnkn5vkJDQv6JiC61lVzNSAN6RL7+LHKjnqNSn4ZoA&#10;LbtvZAFCRSBx72hHhOI4Tefw8IDaxNP5NJ46XyS7k6NZkuxDuE6O4nmUTveHXhv9jIwZGKbhGfH3&#10;PJRU7nbCVU369h41bODG3zKuL7FjrM+hbSy8l7xpczzfJtM9LLHr5dorezQfq7BDnP+258cWBmno&#10;h0MDf2KTeimHV86jMbzI7hndnvumvvu/4fAvAAAA//8DAFBLAwQUAAYACAAAACEAxBt8SeAAAAAJ&#10;AQAADwAAAGRycy9kb3ducmV2LnhtbEyPQU+DQBCF7yb+h82YeGsXUGpBlqZp1FPTxNak8baFKZCy&#10;s4TdAv33jic9Tt6X977JVpNpxYC9aywpCOcBCKTClg1VCr4O77MlCOc1lbq1hApu6GCV399lOi3t&#10;SJ847H0luIRcqhXU3neplK6o0Wg3tx0SZ2fbG+357CtZ9nrkctPKKAgW0uiGeKHWHW5qLC77q1Hw&#10;Mepx/RS+DdvLeXP7PsS74zZEpR4fpvUrCI+T/4PhV5/VIWenk71S6USrYBYvmFQQRS8gOI/iJAFx&#10;YjAJnkHmmfz/Qf4DAAD//wMAUEsBAi0AFAAGAAgAAAAhALaDOJL+AAAA4QEAABMAAAAAAAAAAAAA&#10;AAAAAAAAAFtDb250ZW50X1R5cGVzXS54bWxQSwECLQAUAAYACAAAACEAOP0h/9YAAACUAQAACwAA&#10;AAAAAAAAAAAAAAAvAQAAX3JlbHMvLnJlbHNQSwECLQAUAAYACAAAACEA3ieDppIDAAB/CAAADgAA&#10;AAAAAAAAAAAAAAAuAgAAZHJzL2Uyb0RvYy54bWxQSwECLQAUAAYACAAAACEAxBt8SeAAAAAJAQAA&#10;DwAAAAAAAAAAAAAAAADsBQAAZHJzL2Rvd25yZXYueG1sUEsFBgAAAAAEAAQA8wAAAPkGAAAAAA=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54" o:spid="_x0000_s1045" type="#_x0000_t110" style="position:absolute;width:20300;height:7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sr/xAAAANsAAAAPAAAAZHJzL2Rvd25yZXYueG1sRI9Li8JA&#10;EITvC/6HoQVvZqKuD6KjqMuKICz4uHhrM20SzPSEzKzGf+8IC3ssquorarZoTCnuVLvCsoJeFIMg&#10;Tq0uOFNwOn53JyCcR9ZYWiYFT3KwmLc+Zpho++A93Q8+EwHCLkEFufdVIqVLczLoIlsRB+9qa4M+&#10;yDqTusZHgJtS9uN4JA0WHBZyrGidU3o7/BoFupikvtrY3eXEq+Hq/LX7GQ8uSnXazXIKwlPj/8N/&#10;7a1WMPyE95fwA+T8BQAA//8DAFBLAQItABQABgAIAAAAIQDb4fbL7gAAAIUBAAATAAAAAAAAAAAA&#10;AAAAAAAAAABbQ29udGVudF9UeXBlc10ueG1sUEsBAi0AFAAGAAgAAAAhAFr0LFu/AAAAFQEAAAsA&#10;AAAAAAAAAAAAAAAAHwEAAF9yZWxzLy5yZWxzUEsBAi0AFAAGAAgAAAAhAKW6yv/EAAAA2wAAAA8A&#10;AAAAAAAAAAAAAAAABwIAAGRycy9kb3ducmV2LnhtbFBLBQYAAAAAAwADALcAAAD4AgAAAAA=&#10;"/>
                <v:shape id="文本框 59" o:spid="_x0000_s1046" type="#_x0000_t202" style="position:absolute;left:2299;top:2686;width:1675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iZwwAAANsAAAAPAAAAZHJzL2Rvd25yZXYueG1sRI9fa8Iw&#10;FMXfBb9DuIIvMtMJjtoZZYiCghOs2/u1ubbV5qY0Ueu3N4OBj4fz58eZzltTiRs1rrSs4H0YgSDO&#10;rC45V/BzWL3FIJxH1lhZJgUPcjCfdTtTTLS9855uqc9FGGGXoILC+zqR0mUFGXRDWxMH72Qbgz7I&#10;Jpe6wXsYN5UcRdGHNFhyIBRY06Kg7JJeTeAu27j+PW4X5006OJ5HOy6/Y1aq32u/PkF4av0r/N9e&#10;awXjCfx9CT9Azp4AAAD//wMAUEsBAi0AFAAGAAgAAAAhANvh9svuAAAAhQEAABMAAAAAAAAAAAAA&#10;AAAAAAAAAFtDb250ZW50X1R5cGVzXS54bWxQSwECLQAUAAYACAAAACEAWvQsW78AAAAVAQAACwAA&#10;AAAAAAAAAAAAAAAfAQAAX3JlbHMvLnJlbHNQSwECLQAUAAYACAAAACEAgtcYmcMAAADbAAAADwAA&#10;AAAAAAAAAAAAAAAHAgAAZHJzL2Rvd25yZXYueG1sUEsFBgAAAAADAAMAtwAAAPcCAAAAAA==&#10;" stroked="f">
                  <v:fill opacity="0"/>
                  <v:textbox>
                    <w:txbxContent>
                      <w:p w14:paraId="0E20B5A3" w14:textId="4ADD78D2" w:rsidR="00A30485" w:rsidRPr="008B6AEA" w:rsidRDefault="00A30485" w:rsidP="008B6AEA">
                        <w:pPr>
                          <w:spacing w:before="0" w:after="0" w:line="240" w:lineRule="atLeast"/>
                          <w:rPr>
                            <w:sz w:val="18"/>
                            <w:szCs w:val="1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8B6AEA">
                          <w:rPr>
                            <w:rFonts w:hint="eastAsia"/>
                            <w:sz w:val="18"/>
                            <w:szCs w:val="1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AT</w:t>
                        </w:r>
                        <w:r w:rsidRPr="008B6AEA">
                          <w:rPr>
                            <w:sz w:val="18"/>
                            <w:szCs w:val="1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$QCRMCALL=1</w:t>
                        </w:r>
                        <w:proofErr w:type="gramStart"/>
                        <w:r w:rsidRPr="008B6AEA">
                          <w:rPr>
                            <w:sz w:val="18"/>
                            <w:szCs w:val="1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,1,3</w:t>
                        </w:r>
                        <w:proofErr w:type="gram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7622F"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00DA7C90" wp14:editId="1A7C5D90">
                <wp:simplePos x="0" y="0"/>
                <wp:positionH relativeFrom="column">
                  <wp:posOffset>1667786</wp:posOffset>
                </wp:positionH>
                <wp:positionV relativeFrom="paragraph">
                  <wp:posOffset>90557</wp:posOffset>
                </wp:positionV>
                <wp:extent cx="819150" cy="508828"/>
                <wp:effectExtent l="0" t="0" r="0" b="5715"/>
                <wp:wrapNone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5088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4290BC4" w14:textId="119B5160" w:rsidR="00A30485" w:rsidRPr="0017622F" w:rsidRDefault="00A30485" w:rsidP="00A30485">
                            <w:pPr>
                              <w:jc w:val="center"/>
                              <w:rPr>
                                <w:rFonts w:ascii="思源黑体 CN Light" w:hAnsi="思源黑体 CN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ascii="思源黑体 CN Light" w:hAnsi="思源黑体 CN Light" w:hint="eastAsia"/>
                                <w:sz w:val="18"/>
                                <w:szCs w:val="18"/>
                              </w:rPr>
                              <w:t>拨号失败</w:t>
                            </w:r>
                          </w:p>
                          <w:p w14:paraId="0E8D9ACE" w14:textId="77777777" w:rsidR="00A30485" w:rsidRPr="001667DD" w:rsidRDefault="00A30485" w:rsidP="00A3048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A7C90" id="文本框 46" o:spid="_x0000_s1047" type="#_x0000_t202" style="position:absolute;margin-left:131.3pt;margin-top:7.15pt;width:64.5pt;height:40.05pt;z-index:-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sRJgIAAA0EAAAOAAAAZHJzL2Uyb0RvYy54bWysU82OEzEMviPxDlHudDpVu7SjTldLV0VI&#10;y4+08ACZTKYTkcQhSTtTHgDegBMX7jxXnwMnne0WuCFyiOLY/mx/tpfXvVZkL5yXYEqaj8aUCMOh&#10;lmZb0g/vN8/mlPjATM0UGFHSg/D0evX0ybKzhZhAC6oWjiCI8UVnS9qGYIss87wVmvkRWGFQ2YDT&#10;LKDotlntWIfoWmWT8fgq68DV1gEX3uPv7UlJVwm/aQQPb5vGi0BUSTG3kG6X7ire2WrJiq1jtpV8&#10;SIP9QxaaSYNBz1C3LDCyc/IvKC25Aw9NGHHQGTSN5CLVgNXk4z+quW+ZFakWJMfbM03+/8HyN/t3&#10;jsi6pNMrSgzT2KPjt6/H7z+PP74Q/EOCOusLtLu3aBn6F9Bjo1Ox3t4B/+iJgXXLzFbcOAddK1iN&#10;CebRM7twPeH4CFJ1r6HGQGwXIAH1jdORPeSDIDo26nBujugD4fg5zxf5DDUcVbPxfD6ZpwiseHC2&#10;zoeXAjSJj5I67H0CZ/s7H2IyrHgwibE8KFlvpFJJcNtqrRzZM5yTTToD+m9mypCupIvZZJaQDUT/&#10;NEJaBpxjJTUmOo5ncFdmYCEWfqIg9FWfGM8X0ShSVEF9QF4cnOYT9wkfLbjPlHQ4myX1n3bMCUrU&#10;K4PcLvLpNA5zEqaz5xMU3KWmutQwwxGqpIGS03Md0gLEug3cYA8amfh5zGTIGWcu0TbsRxzqSzlZ&#10;PW7x6hcAAAD//wMAUEsDBBQABgAIAAAAIQCSl4se3QAAAAkBAAAPAAAAZHJzL2Rvd25yZXYueG1s&#10;TI/BToNAEIbvJr7DZky8GLuUIhXK0qiJptfWPsDAboGUnSXsttC3dzzpceb/8s83xXa2vbia0XeO&#10;FCwXEQhDtdMdNQqO35/PryB8QNLYOzIKbsbDtry/KzDXbqK9uR5CI7iEfI4K2hCGXEpft8aiX7jB&#10;EGcnN1oMPI6N1CNOXG57GUdRKi12xBdaHMxHa+rz4WIVnHbT00s2VV/huN4n6Tt268rdlHp8mN82&#10;IIKZwx8Mv/qsDiU7Ve5C2oteQZzGKaMcJCsQDKyyJS8qBVmSgCwL+f+D8gcAAP//AwBQSwECLQAU&#10;AAYACAAAACEAtoM4kv4AAADhAQAAEwAAAAAAAAAAAAAAAAAAAAAAW0NvbnRlbnRfVHlwZXNdLnht&#10;bFBLAQItABQABgAIAAAAIQA4/SH/1gAAAJQBAAALAAAAAAAAAAAAAAAAAC8BAABfcmVscy8ucmVs&#10;c1BLAQItABQABgAIAAAAIQAZchsRJgIAAA0EAAAOAAAAAAAAAAAAAAAAAC4CAABkcnMvZTJvRG9j&#10;LnhtbFBLAQItABQABgAIAAAAIQCSl4se3QAAAAkBAAAPAAAAAAAAAAAAAAAAAIAEAABkcnMvZG93&#10;bnJldi54bWxQSwUGAAAAAAQABADzAAAAigUAAAAA&#10;" stroked="f">
                <v:textbox>
                  <w:txbxContent>
                    <w:p w14:paraId="14290BC4" w14:textId="119B5160" w:rsidR="00A30485" w:rsidRPr="0017622F" w:rsidRDefault="00A30485" w:rsidP="00A30485">
                      <w:pPr>
                        <w:jc w:val="center"/>
                        <w:rPr>
                          <w:rFonts w:ascii="思源黑体 CN Light" w:hAnsi="思源黑体 CN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ascii="思源黑体 CN Light" w:hAnsi="思源黑体 CN Light" w:hint="eastAsia"/>
                          <w:sz w:val="18"/>
                          <w:szCs w:val="18"/>
                        </w:rPr>
                        <w:t>拨号失败</w:t>
                      </w:r>
                    </w:p>
                    <w:p w14:paraId="0E8D9ACE" w14:textId="77777777" w:rsidR="00A30485" w:rsidRPr="001667DD" w:rsidRDefault="00A30485" w:rsidP="00A3048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4A7F77" w14:textId="799FD80F" w:rsidR="00A30485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69AE003" wp14:editId="470F23B1">
                <wp:simplePos x="0" y="0"/>
                <wp:positionH relativeFrom="column">
                  <wp:posOffset>1652684</wp:posOffset>
                </wp:positionH>
                <wp:positionV relativeFrom="paragraph">
                  <wp:posOffset>323850</wp:posOffset>
                </wp:positionV>
                <wp:extent cx="906780" cy="0"/>
                <wp:effectExtent l="0" t="76200" r="26670" b="95250"/>
                <wp:wrapNone/>
                <wp:docPr id="60" name="直接箭头连接符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DDD1E" id="直接箭头连接符 60" o:spid="_x0000_s1026" type="#_x0000_t32" style="position:absolute;left:0;text-align:left;margin-left:130.15pt;margin-top:25.5pt;width:71.4pt;height:0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bE/gEAAK0DAAAOAAAAZHJzL2Uyb0RvYy54bWysU81uEzEQviPxDpbvZJNIDWWVTQ8p5VIg&#10;UssDOLZ318LrscZONnkJXgCJE3ACTr3zNNA+RsfODwVuiD1Ytmfmm28+fzs923SWrTUGA67io8GQ&#10;M+0kKOOair+5vnhyylmIwilhwemKb3XgZ7PHj6a9L/UYWrBKIyMQF8reV7yN0ZdFEWSrOxEG4LWj&#10;YA3YiUhHbAqFoif0zhbj4XBS9IDKI0gdAt2e74J8lvHrWsv4uq6DjsxWnLjFvGJel2ktZlNRNih8&#10;a+SehvgHFp0wjpoeoc5FFGyF5i+ozkiEAHUcSOgKqGsjdZ6BphkN/5jmqhVe51lInOCPMoX/Bytf&#10;rRfIjKr4hORxoqM3un1/8/Pdp9tvX398vLn7/iHtv3xmFCexeh9Kqpm7BaZx5cZd+UuQbwNzMG+F&#10;a3Qmfb31BDRKFcVvJekQPLVc9i9BUY5YRcjKbWrsEiRpwjb5gbbHB9KbyCRdPhtOnp4ST3kIFaI8&#10;1HkM8YWGjqVNxUNEYZo2zsE5cgHgKHcR68sQEytRHgpSUwcXxtpsButYT51Oxie5IIA1KgVTWsBm&#10;ObfI1iLZKX95RIo8TENYOZXBojD2uVMsZj0iGlLIap46dFpxZjX9NWm3o2Rd6qKzb/c8D4LtpF+C&#10;2i4wJad78kSeZO/fZLqH55z16y+b3QMAAP//AwBQSwMEFAAGAAgAAAAhAO7XesLgAAAACQEAAA8A&#10;AABkcnMvZG93bnJldi54bWxMj8FOwzAMhu9IvENkJG4s6QbVKE0nYEL0MiS2CXHMGtNENE7VZFvH&#10;0xPEAY62P/3+/nIxuo4dcAjWk4RsIoAhNV5baiVsN09Xc2AhKtKq84QSThhgUZ2flarQ/kiveFjH&#10;lqUQCoWSYGLsC85DY9CpMPE9Urp9+MGpmMah5XpQxxTuOj4VIudOWUofjOrx0WDzud47CXH5fjL5&#10;W/Nwa182z6vcftV1vZTy8mK8vwMWcYx/MPzoJ3WoktPO70kH1kmY5mKWUAk3WeqUgGsxy4Dtfhe8&#10;Kvn/BtU3AAAA//8DAFBLAQItABQABgAIAAAAIQC2gziS/gAAAOEBAAATAAAAAAAAAAAAAAAAAAAA&#10;AABbQ29udGVudF9UeXBlc10ueG1sUEsBAi0AFAAGAAgAAAAhADj9If/WAAAAlAEAAAsAAAAAAAAA&#10;AAAAAAAALwEAAF9yZWxzLy5yZWxzUEsBAi0AFAAGAAgAAAAhAPxZFsT+AQAArQMAAA4AAAAAAAAA&#10;AAAAAAAALgIAAGRycy9lMm9Eb2MueG1sUEsBAi0AFAAGAAgAAAAhAO7XesLgAAAACQEAAA8AAAAA&#10;AAAAAAAAAAAAWAQAAGRycy9kb3ducmV2LnhtbFBLBQYAAAAABAAEAPMAAABlBQAAAAA=&#10;">
                <v:stroke endarrow="block"/>
              </v:shape>
            </w:pict>
          </mc:Fallback>
        </mc:AlternateContent>
      </w:r>
    </w:p>
    <w:p w14:paraId="7908C794" w14:textId="66482203" w:rsidR="00A30485" w:rsidRPr="0095429F" w:rsidRDefault="00A30485" w:rsidP="00A30485">
      <w:pPr>
        <w:rPr>
          <w:rFonts w:eastAsiaTheme="minorEastAsia"/>
        </w:rPr>
      </w:pPr>
    </w:p>
    <w:p w14:paraId="60DD6051" w14:textId="7C61E396" w:rsidR="00A30485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3FA2F3FF" wp14:editId="4FC1DD7B">
                <wp:simplePos x="0" y="0"/>
                <wp:positionH relativeFrom="column">
                  <wp:posOffset>724867</wp:posOffset>
                </wp:positionH>
                <wp:positionV relativeFrom="paragraph">
                  <wp:posOffset>200246</wp:posOffset>
                </wp:positionV>
                <wp:extent cx="819150" cy="540688"/>
                <wp:effectExtent l="0" t="0" r="0" b="0"/>
                <wp:wrapNone/>
                <wp:docPr id="223" name="文本框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540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34B6E1E" w14:textId="149D13AC" w:rsidR="00A30485" w:rsidRPr="001667DD" w:rsidRDefault="00A30485" w:rsidP="00A3048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667D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拨号成功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F3FF" id="文本框 223" o:spid="_x0000_s1048" type="#_x0000_t202" style="position:absolute;margin-left:57.1pt;margin-top:15.75pt;width:64.5pt;height:42.55pt;z-index:-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wYeJgIAAA8EAAAOAAAAZHJzL2Uyb0RvYy54bWysU82O0zAQviPxDpbvNElplzZqulq6KkJa&#10;fqSFB3Acp7GwPcF2mywPwL4BJy7cea4+B2Mn2y1wQ/hgeTwz38x8M7O67LUiB2GdBFPQbJJSIgyH&#10;SppdQT9+2D5bUOI8MxVTYERB74Sjl+unT1Zdm4spNKAqYQmCGJd3bUEb79s8SRxvhGZuAq0wqKzB&#10;auZRtLuksqxDdK2SaZpeJB3YqrXAhXP4ez0o6Tri17Xg/l1dO+GJKijm5uNt412GO1mvWL6zrG0k&#10;H9Ng/5CFZtJg0BPUNfOM7K38C0pLbsFB7SccdAJ1LbmINWA1WfpHNbcNa0WsBclx7Ykm9/9g+dvD&#10;e0tkVdDp9Dklhmls0vHb/fH7z+OPryR8IkVd63K0vG3R1vcvocdWx3JdewP8kyMGNg0zO3FlLXSN&#10;YBWmmAXP5Mx1wHEBpOzeQIWR2N5DBOprqwN/yAhBdGzV3ak9oveE4+ciW2Zz1HBUzWfpxWIRI7D8&#10;wbm1zr8SoEl4FNRi9yM4O9w4H5Jh+YNJiOVAyWorlYqC3ZUbZcmB4aRs4xnRfzNThnQFXc6n84hs&#10;IPjHIdLS4yQrqTHRNJzRXZmRhVD4QIHvy37gPBoFikqo7pAXC8OE4kbhowH7hZIOp7Og7vOeWUGJ&#10;em2Q22U2m4VxjsJs/mKKgj3XlOcaZjhCFdRTMjw3Pq5AqNvAFfaglpGfx0zGnHHqIm3jhoSxPpej&#10;1eMer38BAAD//wMAUEsDBBQABgAIAAAAIQD+FrMa3QAAAAoBAAAPAAAAZHJzL2Rvd25yZXYueG1s&#10;TI/BTsMwEETvSPyDtUhcEHWSpmkb4lSABOLa0g/YxG4SEa+j2G3Sv2d7guPsPM3OFLvZ9uJiRt85&#10;UhAvIhCGaqc7ahQcvz+eNyB8QNLYOzIKrsbDrry/KzDXbqK9uRxCIziEfI4K2hCGXEpft8aiX7jB&#10;EHsnN1oMLMdG6hEnDre9TKIokxY74g8tDua9NfXP4WwVnL6mp9V2qj7Dcb1Pszfs1pW7KvX4ML++&#10;gAhmDn8w3OpzdSi5U+XOpL3oWcdpwqiCZbwCwUCSLvlQ3ZwsA1kW8v+E8hcAAP//AwBQSwECLQAU&#10;AAYACAAAACEAtoM4kv4AAADhAQAAEwAAAAAAAAAAAAAAAAAAAAAAW0NvbnRlbnRfVHlwZXNdLnht&#10;bFBLAQItABQABgAIAAAAIQA4/SH/1gAAAJQBAAALAAAAAAAAAAAAAAAAAC8BAABfcmVscy8ucmVs&#10;c1BLAQItABQABgAIAAAAIQAJjwYeJgIAAA8EAAAOAAAAAAAAAAAAAAAAAC4CAABkcnMvZTJvRG9j&#10;LnhtbFBLAQItABQABgAIAAAAIQD+FrMa3QAAAAoBAAAPAAAAAAAAAAAAAAAAAIAEAABkcnMvZG93&#10;bnJldi54bWxQSwUGAAAAAAQABADzAAAAigUAAAAA&#10;" stroked="f">
                <v:textbox>
                  <w:txbxContent>
                    <w:p w14:paraId="434B6E1E" w14:textId="149D13AC" w:rsidR="00A30485" w:rsidRPr="001667DD" w:rsidRDefault="00A30485" w:rsidP="00A3048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667DD">
                        <w:rPr>
                          <w:rFonts w:hint="eastAsia"/>
                          <w:sz w:val="18"/>
                          <w:szCs w:val="18"/>
                        </w:rPr>
                        <w:t>拨号成功</w:t>
                      </w:r>
                    </w:p>
                  </w:txbxContent>
                </v:textbox>
              </v:shape>
            </w:pict>
          </mc:Fallback>
        </mc:AlternateContent>
      </w:r>
    </w:p>
    <w:p w14:paraId="0E77FDEC" w14:textId="01D909EF" w:rsidR="00991611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4F7A251" wp14:editId="24B77CD8">
                <wp:simplePos x="0" y="0"/>
                <wp:positionH relativeFrom="column">
                  <wp:posOffset>350204</wp:posOffset>
                </wp:positionH>
                <wp:positionV relativeFrom="paragraph">
                  <wp:posOffset>249003</wp:posOffset>
                </wp:positionV>
                <wp:extent cx="918210" cy="635"/>
                <wp:effectExtent l="39687" t="0" r="73978" b="54927"/>
                <wp:wrapNone/>
                <wp:docPr id="75" name="肘形连接符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91821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A22B" id="肘形连接符 75" o:spid="_x0000_s1026" type="#_x0000_t34" style="position:absolute;left:0;text-align:left;margin-left:27.6pt;margin-top:19.6pt;width:72.3pt;height:.05pt;rotation:90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1PYKQIAAPgDAAAOAAAAZHJzL2Uyb0RvYy54bWysU81uEzEQviPxDpbvZLOpEsIqmx5SCocC&#10;kVoewGt7swbbY9luNrnyAJw5cUCCE6+A+jSFPgZj54cCN4QPlu2Z+Wa++caz043RZC19UGBrWg6G&#10;lEjLQSi7qunrq/NHU0pCZFYwDVbWdCsDPZ0/fDDrXSVH0IEW0hMEsaHqXU27GF1VFIF30rAwACct&#10;GlvwhkW8+lUhPOsR3ehiNBxOih68cB64DAFfz3ZGOs/4bSt5fNW2QUaia4q1xbz7vDdpL+YzVq08&#10;c53i+zLYP1RhmLKY9Ah1xiIj1179BWUU9xCgjQMOpoC2VVxmDsimHP7B5rJjTmYu2Jzgjm0K/w+W&#10;v1wvPVGipo/HlFhmUKO7dx9uv326u/n4/f3nH1+/ELRgm3oXKvRe2KVPRPnGXroL4G8DsbDomF3J&#10;XO7V1iFEmSKK30LSJThM1vQvQKAPu46Qe7ZpvSEeUJtygprioqTVyj1POCkXtolssmbbo2ZyEwnH&#10;xyfldFRiAEfT5CRXWrAqQaZI50N8JsGQdKhpI21cgLU4FuBPMjZbX4SYlRN7+ky8KbEAo3EQ1kyT&#10;ca4o8WHV3htPB+QUauFcaZ1HSVvSY1Hj0TijB9BKJGNyC37VLLQnCIo08sptQst9N6MifgmtTE2n&#10;RydWRab0UytIzA2OXmHLtaQpnZGCEi3xA6bTrlJtU0qZvwAyPMiRFNhp2YDYLv3hHccrE9x/hTS/&#10;9+9ZzF8fdv4TAAD//wMAUEsDBBQABgAIAAAAIQCmZ4nM3gAAAAsBAAAPAAAAZHJzL2Rvd25yZXYu&#10;eG1sTI/PasJAEMbvBd9hmUIvRTeJrUqajUjBYwVtHmDNjkkwOxuyaxL79B1P7W0+5sf3J9tOthUD&#10;9r5xpCBeRCCQSmcaqhQU3/v5BoQPmoxuHaGCO3rY5rOnTKfGjXTE4RQqwSbkU62gDqFLpfRljVb7&#10;heuQ+HdxvdWBZV9J0+uRzW0rkyhaSasb4oRad/hZY3k93ayCaxUKPxVfjS+HC70eN4fR/hyUenme&#10;dh8gAk7hD4ZHfa4OOXc6uxsZL1rWyfqNUQXz5ZJHPYhk/Q7izEccr0Dmmfy/If8FAAD//wMAUEsB&#10;Ai0AFAAGAAgAAAAhALaDOJL+AAAA4QEAABMAAAAAAAAAAAAAAAAAAAAAAFtDb250ZW50X1R5cGVz&#10;XS54bWxQSwECLQAUAAYACAAAACEAOP0h/9YAAACUAQAACwAAAAAAAAAAAAAAAAAvAQAAX3JlbHMv&#10;LnJlbHNQSwECLQAUAAYACAAAACEA3GdT2CkCAAD4AwAADgAAAAAAAAAAAAAAAAAuAgAAZHJzL2Uy&#10;b0RvYy54bWxQSwECLQAUAAYACAAAACEApmeJzN4AAAALAQAADwAAAAAAAAAAAAAAAACDBAAAZHJz&#10;L2Rvd25yZXYueG1sUEsFBgAAAAAEAAQA8wAAAI4FAAAAAA==&#10;">
                <v:stroke endarrow="block"/>
              </v:shape>
            </w:pict>
          </mc:Fallback>
        </mc:AlternateContent>
      </w:r>
    </w:p>
    <w:p w14:paraId="27C4DE77" w14:textId="7C2608B0" w:rsidR="00A30485" w:rsidRPr="0095429F" w:rsidRDefault="00A30485" w:rsidP="00A30485">
      <w:pPr>
        <w:rPr>
          <w:rFonts w:eastAsiaTheme="minorEastAsia"/>
        </w:rPr>
      </w:pPr>
    </w:p>
    <w:p w14:paraId="4697494E" w14:textId="533A91D7" w:rsidR="00A30485" w:rsidRPr="0095429F" w:rsidRDefault="0017622F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036FD2C2" wp14:editId="280676D2">
                <wp:simplePos x="0" y="0"/>
                <wp:positionH relativeFrom="margin">
                  <wp:posOffset>83572</wp:posOffset>
                </wp:positionH>
                <wp:positionV relativeFrom="paragraph">
                  <wp:posOffset>6184</wp:posOffset>
                </wp:positionV>
                <wp:extent cx="1431925" cy="437322"/>
                <wp:effectExtent l="0" t="0" r="15875" b="20320"/>
                <wp:wrapNone/>
                <wp:docPr id="62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925" cy="437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DA786CE" w14:textId="7844E5D9" w:rsidR="00A30485" w:rsidRPr="0017622F" w:rsidRDefault="00A30485" w:rsidP="0067755A">
                            <w:pPr>
                              <w:spacing w:before="0" w:after="0" w:line="240" w:lineRule="exact"/>
                              <w:jc w:val="center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MCU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侧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DHCP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实现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IP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、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DNS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、路由配置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FD2C2" id="文本框 62" o:spid="_x0000_s1049" type="#_x0000_t202" style="position:absolute;margin-left:6.6pt;margin-top:.5pt;width:112.75pt;height:34.45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VckKAIAADcEAAAOAAAAZHJzL2Uyb0RvYy54bWysU81uEzEQviPxDpbvZJNN0jarbKqSKgip&#10;/EiFB/B6vVkL22NsJ7vlAegbcOLCnefKczB20jQqiAPCB8vjGX/+5puZ+WWvFdkK5yWYko4GQ0qE&#10;4VBLsy7pxw+rFxeU+MBMzRQYUdI74enl4vmzeWcLkUMLqhaOIIjxRWdL2oZgiyzzvBWa+QFYYdDZ&#10;gNMsoOnWWe1Yh+haZflweJZ14GrrgAvv8fZ676SLhN80god3TeNFIKqkyC2k3aW9inu2mLNi7Zht&#10;JT/QYP/AQjNp8NMj1DULjGyc/A1KS+7AQxMGHHQGTSO5SDlgNqPhk2xuW2ZFygXF8fYok/9/sPzt&#10;9r0jsi7pWU6JYRprtPt2v/v+c/fjK8E7FKizvsC4W4uRoX8JPRY6JevtDfBPnhhYtsysxZVz0LWC&#10;1UhwFF9mJ0/3OD6CVN0bqPEjtgmQgPrG6age6kEQHQt1dyyO6APh8cvJeDTLp5Rw9E3G5+M8kctY&#10;8fDaOh9eCdAkHkrqsPgJnW1vfIhsWPEQEj/zoGS9kkolw62rpXJky7BRVmmlBJ6EKUO6ks6myOPv&#10;EMO0/gShZcCOV1KX9OI0SJmDXlGivVihr/pUmzypGcWsoL5DBR3sOxknDw8tuC+UdNjFJfWfN8wJ&#10;StRrg1WYjSaT2PbJmEzPczTcqac69TDDEaqkgZL9cRnSqMRUDVxhtRqZhHxkcuCM3Zn0PUxSbP9T&#10;O0U9zvviFwAAAP//AwBQSwMEFAAGAAgAAAAhANe+VxvdAAAABwEAAA8AAABkcnMvZG93bnJldi54&#10;bWxMj0FLxDAQhe+C/yGM4EXc1Fa6bW26iKDoTVfRa7aZbYvNpCbZbv33jic9DY/3ePO9erPYUczo&#10;w+BIwdUqAYHUOjNQp+Dt9f6yABGiJqNHR6jgGwNsmtOTWlfGHekF523sBJdQqLSCPsapkjK0PVod&#10;Vm5CYm/vvNWRpe+k8frI5XaUaZLk0uqB+EOvJ7zrsf3cHqyC4vpx/ghP2fN7m+/HMl6s54cvr9T5&#10;2XJ7AyLiEv/C8IvP6NAw084dyAQxss5STvLlRWynWbEGsVOQlyXIppb/+ZsfAAAA//8DAFBLAQIt&#10;ABQABgAIAAAAIQC2gziS/gAAAOEBAAATAAAAAAAAAAAAAAAAAAAAAABbQ29udGVudF9UeXBlc10u&#10;eG1sUEsBAi0AFAAGAAgAAAAhADj9If/WAAAAlAEAAAsAAAAAAAAAAAAAAAAALwEAAF9yZWxzLy5y&#10;ZWxzUEsBAi0AFAAGAAgAAAAhAJ2RVyQoAgAANwQAAA4AAAAAAAAAAAAAAAAALgIAAGRycy9lMm9E&#10;b2MueG1sUEsBAi0AFAAGAAgAAAAhANe+VxvdAAAABwEAAA8AAAAAAAAAAAAAAAAAggQAAGRycy9k&#10;b3ducmV2LnhtbFBLBQYAAAAABAAEAPMAAACMBQAAAAA=&#10;">
                <v:textbox>
                  <w:txbxContent>
                    <w:p w14:paraId="1DA786CE" w14:textId="7844E5D9" w:rsidR="00A30485" w:rsidRPr="0017622F" w:rsidRDefault="00A30485" w:rsidP="0067755A">
                      <w:pPr>
                        <w:spacing w:before="0" w:after="0" w:line="240" w:lineRule="exact"/>
                        <w:jc w:val="center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MCU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侧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DHCP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实现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IP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、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DNS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、路由配置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B3B12D" w14:textId="6E487C13" w:rsidR="00A30485" w:rsidRPr="0095429F" w:rsidRDefault="00A30485" w:rsidP="00A30485">
      <w:pPr>
        <w:rPr>
          <w:rFonts w:eastAsiaTheme="minorEastAsia"/>
        </w:rPr>
      </w:pPr>
    </w:p>
    <w:p w14:paraId="2A9931BF" w14:textId="25923171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41C8BDB0" wp14:editId="5D38E26A">
                <wp:simplePos x="0" y="0"/>
                <wp:positionH relativeFrom="column">
                  <wp:posOffset>1686394</wp:posOffset>
                </wp:positionH>
                <wp:positionV relativeFrom="paragraph">
                  <wp:posOffset>296489</wp:posOffset>
                </wp:positionV>
                <wp:extent cx="1100455" cy="612250"/>
                <wp:effectExtent l="0" t="0" r="4445" b="0"/>
                <wp:wrapNone/>
                <wp:docPr id="230" name="文本框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61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0AE7D48" w14:textId="67EA681C" w:rsidR="00A30485" w:rsidRPr="0017622F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数据中断时尝试重发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90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秒仍无法通信。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8BDB0" id="文本框 230" o:spid="_x0000_s1050" type="#_x0000_t202" style="position:absolute;margin-left:132.8pt;margin-top:23.35pt;width:86.65pt;height:48.2pt;z-index:-251670528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Lf1JwIAABAEAAAOAAAAZHJzL2Uyb0RvYy54bWysU82O0zAQviPxDpbvND80y27UdLV0VYS0&#10;/EgLD+A4TmNhe4LtNlkeAN6AExfuPFefg7HTlmq5IXywPJ6Zz998M15cj1qRnbBOgqloNkspEYZD&#10;I82moh8/rJ9dUuI8Mw1TYERFH4Sj18unTxZDX4ocOlCNsARBjCuHvqKd932ZJI53QjM3g14YdLZg&#10;NfNo2k3SWDYgulZJnqYXyQC26S1w4Rze3k5Ouoz4bSu4f9e2TniiKorcfNxt3OuwJ8sFKzeW9Z3k&#10;BxrsH1hoJg0+eoK6ZZ6RrZV/QWnJLTho/YyDTqBtJRexBqwmSx9Vc9+xXsRaUBzXn2Ry/w+Wv929&#10;t0Q2Fc2foz6GaWzS/vu3/Y9f+59fSbhEiYbelRh532OsH1/CiK2O5br+DvgnRwysOmY24sZaGDrB&#10;GqSYhczkLHXCcQGkHt5Agy+xrYcINLZWB/1QEYLoSOXh1B4xesLDk1mazouCEo6+iyzPi0guYeUx&#10;u7fOvxKgSThU1GL7Izrb3Tkf2LDyGBIec6Bks5ZKRcNu6pWyZMdwVNZxxQIehSlDhopeFXkRkQ2E&#10;/DhFWnocZSV1RS/TsA7pyhxkCJVPGvixHifR86O8NTQPKIyFaUTxS+GhA/uFkgHHs6Lu85ZZQYl6&#10;bVDcq2w+D/McjXnxIkfDnnvqcw8zHKEq6imZjisf/0Co28ANNqGVUZ/QrYnJgTOOXZTt8EXCXJ/b&#10;MerPR17+BgAA//8DAFBLAwQUAAYACAAAACEAY4I6gN8AAAAKAQAADwAAAGRycy9kb3ducmV2Lnht&#10;bEyPQW7CMBBF95V6B2uQuqmKAwQH0jiordSqWygHcJIhiYjHUWxIuH2nq7Ic/af/32S7yXbiioNv&#10;HWlYzCMQSKWrWqo1HH8+XzYgfDBUmc4Rarihh13++JCZtHIj7fF6CLXgEvKp0dCE0KdS+rJBa/zc&#10;9UicndxgTeBzqGU1mJHLbSeXUaSkNS3xQmN6/GiwPB8uVsPpe3xeb8fiKxyTfazeTZsU7qb102x6&#10;ewURcAr/MPzpszrk7FS4C1VedBqWaq0Y1RCrBAQD8WqzBVEwGa8WIPNM3r+Q/wIAAP//AwBQSwEC&#10;LQAUAAYACAAAACEAtoM4kv4AAADhAQAAEwAAAAAAAAAAAAAAAAAAAAAAW0NvbnRlbnRfVHlwZXNd&#10;LnhtbFBLAQItABQABgAIAAAAIQA4/SH/1gAAAJQBAAALAAAAAAAAAAAAAAAAAC8BAABfcmVscy8u&#10;cmVsc1BLAQItABQABgAIAAAAIQC/1Lf1JwIAABAEAAAOAAAAAAAAAAAAAAAAAC4CAABkcnMvZTJv&#10;RG9jLnhtbFBLAQItABQABgAIAAAAIQBjgjqA3wAAAAoBAAAPAAAAAAAAAAAAAAAAAIEEAABkcnMv&#10;ZG93bnJldi54bWxQSwUGAAAAAAQABADzAAAAjQUAAAAA&#10;" stroked="f">
                <v:textbox>
                  <w:txbxContent>
                    <w:p w14:paraId="70AE7D48" w14:textId="67EA681C" w:rsidR="00A30485" w:rsidRPr="0017622F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数据中断时尝试重发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90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秒仍无法通信。</w:t>
                      </w:r>
                    </w:p>
                  </w:txbxContent>
                </v:textbox>
              </v:shape>
            </w:pict>
          </mc:Fallback>
        </mc:AlternateContent>
      </w: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0E3326F" wp14:editId="7CE9092F">
                <wp:simplePos x="0" y="0"/>
                <wp:positionH relativeFrom="column">
                  <wp:posOffset>350204</wp:posOffset>
                </wp:positionH>
                <wp:positionV relativeFrom="paragraph">
                  <wp:posOffset>218344</wp:posOffset>
                </wp:positionV>
                <wp:extent cx="918210" cy="635"/>
                <wp:effectExtent l="39687" t="0" r="73978" b="54927"/>
                <wp:wrapNone/>
                <wp:docPr id="76" name="肘形连接符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91821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2ED97" id="肘形连接符 76" o:spid="_x0000_s1026" type="#_x0000_t34" style="position:absolute;left:0;text-align:left;margin-left:27.6pt;margin-top:17.2pt;width:72.3pt;height:.05pt;rotation:90;flip:x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ClNKAIAAPgDAAAOAAAAZHJzL2Uyb0RvYy54bWysU81uEzEQviPxDpbvZLOpEsIqmx5SCocC&#10;kVoewGt7swbbY9luNrnyAJw5cUCCE6+A+jSFPgZj5wcKN4QPlu2Z+Wa++caz043RZC19UGBrWg6G&#10;lEjLQSi7qunrq/NHU0pCZFYwDVbWdCsDPZ0/fDDrXSVH0IEW0hMEsaHqXU27GF1VFIF30rAwACct&#10;GlvwhkW8+lUhPOsR3ehiNBxOih68cB64DAFfz3ZGOs/4bSt5fNW2QUaia4q1xbz7vDdpL+YzVq08&#10;c53i+zLYP1RhmLKY9Ah1xiIj1179BWUU9xCgjQMOpoC2VVxmDsimHP7B5rJjTmYu2Jzgjm0K/w+W&#10;v1wvPVGipo8nlFhmUKO7dx9uv326u/n4/f3nH1+/ELRgm3oXKvRe2KVPRPnGXroL4G8DsbDomF3J&#10;XO7V1iFEmSKKeyHpEhwma/oXINCHXUfIPdu03hAPqE05QU1xUdJq5Z4nnJQL20Q2WbPtUTO5iYTj&#10;45NyOioxgKNpcjLOeVmVIFOk8yE+k2BIOtS0kTYuwFocC/AnGZutL0LMyok9fSbelFiA0TgIa6bJ&#10;OFeU+LBq742nA3IKtXCutM6jpC3psajxaJzRA2glkjG5Bb9qFtoTBEUaee3LvedmVMQvoZWp6fTo&#10;xKrIlH5qBYm5wdErbLmWNKUzUlCiJX7AdNpVqm1KKfMXQIYHOZICOy0bENulP7zjeGWC+6+Q5vf3&#10;exbz14ed/wQAAP//AwBQSwMEFAAGAAgAAAAhAAgEfKHeAAAACwEAAA8AAABkcnMvZG93bnJldi54&#10;bWxMj89qg0AQxu+FvsMyhVxKsta2UaxrKIUcG0jqA2zciUrcWXE3avL0nZza23zMj+9PvpltJ0Yc&#10;fOtIwcsqAoFUOdNSraD82S5TED5oMrpzhAqu6GFTPD7kOjNuoj2Oh1ALNiGfaQVNCH0mpa8atNqv&#10;XI/Ev5MbrA4sh1qaQU9sbjsZR9FaWt0SJzS6x68Gq/PhYhWc61D6ufxufTWe6Hmf7iZ72ym1eJo/&#10;P0AEnMMfDPf6XB0K7nR0FzJedKzj5I1RBcvXhDfciTh5B3HkI1qnIItc/t9Q/AIAAP//AwBQSwEC&#10;LQAUAAYACAAAACEAtoM4kv4AAADhAQAAEwAAAAAAAAAAAAAAAAAAAAAAW0NvbnRlbnRfVHlwZXNd&#10;LnhtbFBLAQItABQABgAIAAAAIQA4/SH/1gAAAJQBAAALAAAAAAAAAAAAAAAAAC8BAABfcmVscy8u&#10;cmVsc1BLAQItABQABgAIAAAAIQA0NClNKAIAAPgDAAAOAAAAAAAAAAAAAAAAAC4CAABkcnMvZTJv&#10;RG9jLnhtbFBLAQItABQABgAIAAAAIQAIBHyh3gAAAAsBAAAPAAAAAAAAAAAAAAAAAIIEAABkcnMv&#10;ZG93bnJldi54bWxQSwUGAAAAAAQABADzAAAAjQUAAAAA&#10;">
                <v:stroke endarrow="block"/>
              </v:shape>
            </w:pict>
          </mc:Fallback>
        </mc:AlternateContent>
      </w:r>
    </w:p>
    <w:p w14:paraId="61A0C51E" w14:textId="08A3A0D3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8EDF249" wp14:editId="4917371A">
                <wp:simplePos x="0" y="0"/>
                <wp:positionH relativeFrom="margin">
                  <wp:posOffset>2882431</wp:posOffset>
                </wp:positionH>
                <wp:positionV relativeFrom="paragraph">
                  <wp:posOffset>250935</wp:posOffset>
                </wp:positionV>
                <wp:extent cx="3514725" cy="572494"/>
                <wp:effectExtent l="0" t="0" r="9525" b="0"/>
                <wp:wrapNone/>
                <wp:docPr id="63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725" cy="572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678BBE8" w14:textId="23727024" w:rsidR="00A30485" w:rsidRPr="0017622F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用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 xml:space="preserve">AT$QCRMCALL=0,1,3 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释放。使用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AT$QCRMCALL?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命令确认是否释放，期望结果：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OK</w:t>
                            </w:r>
                          </w:p>
                          <w:p w14:paraId="0BBDF54D" w14:textId="2064E6A7" w:rsidR="00A30485" w:rsidRPr="0017622F" w:rsidRDefault="00A30485" w:rsidP="0067755A">
                            <w:pPr>
                              <w:spacing w:before="0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连续尝试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5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次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AT$QCRMCALL?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仍然失败则认为无法释放，复位。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DF249" id="文本框 63" o:spid="_x0000_s1051" type="#_x0000_t202" style="position:absolute;margin-left:226.95pt;margin-top:19.75pt;width:276.75pt;height:45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82JgIAAA4EAAAOAAAAZHJzL2Uyb0RvYy54bWysU82OEzEMviPxDlHudNpuu7sddbpauipC&#10;Wn6khQfIZDKdiCQOSdqZ8gDwBpy4cOe5+hw4mdlS4IbIIYpj+7P92V7edFqRvXBeginoZDSmRBgO&#10;lTTbgr5/t3l2TYkPzFRMgREFPQhPb1ZPnyxbm4spNKAq4QiCGJ+3tqBNCDbPMs8boZkfgRUGlTU4&#10;zQKKbptVjrWIrlU2HY8vsxZcZR1w4T3+3vVKukr4dS14eFPXXgSiCoq5hXS7dJfxzlZLlm8ds43k&#10;QxrsH7LQTBoMeoK6Y4GRnZN/QWnJHXiow4iDzqCuJRepBqxmMv6jmoeGWZFqQXK8PdHk/x8sf71/&#10;64isCnp5QYlhGnt0/Prl+O3H8ftngn9IUGt9jnYPFi1D9xw6bHQq1tt74B88MbBumNmKW+egbQSr&#10;MMFJ9MzOXHscH0HK9hVUGIjtAiSgrnY6sod8EETHRh1OzRFdIBw/L+aT2dV0TglH3fxqOlvMUgiW&#10;P3pb58MLAZrER0EdNj+hs/29DzEblj+axGAelKw2UqkkuG25Vo7sGQ7KJp0B/TczZUhb0MUc84he&#10;BqJ/miEtAw6ykrqg1+N4BndlBhpi5T0HoSu7RPn0RG8J1QGJcdAPKC4UPhpwnyhpcTgL6j/umBOU&#10;qJcGyV1MZrM4zUmYIRkouHNNea5hhiNUQQMl/XMd0gb0FdxiE2qZ+Ind6jMZcsahS7QNCxKn+lxO&#10;Vr/WePUTAAD//wMAUEsDBBQABgAIAAAAIQCnvu4h3wAAAAsBAAAPAAAAZHJzL2Rvd25yZXYueG1s&#10;TI/BToNAEIbvJr7DZky8GLvYQimUpVETjdfWPsDAToHIzhJ2W+jbuz3pbSbz5Z/vL3az6cWFRtdZ&#10;VvCyiEAQ11Z33Cg4fn88b0A4j6yxt0wKruRgV97fFZhrO/GeLgffiBDCLkcFrfdDLqWrWzLoFnYg&#10;DreTHQ36sI6N1CNOIdz0chlFa2mw4/ChxYHeW6p/Dmej4PQ1PSXZVH36Y7qP12/YpZW9KvX4ML9u&#10;QXia/R8MN/2gDmVwquyZtRO9gjhZZQFVsMoSEDcgitIYRBWmZZaCLAv5v0P5CwAA//8DAFBLAQIt&#10;ABQABgAIAAAAIQC2gziS/gAAAOEBAAATAAAAAAAAAAAAAAAAAAAAAABbQ29udGVudF9UeXBlc10u&#10;eG1sUEsBAi0AFAAGAAgAAAAhADj9If/WAAAAlAEAAAsAAAAAAAAAAAAAAAAALwEAAF9yZWxzLy5y&#10;ZWxzUEsBAi0AFAAGAAgAAAAhAMob7zYmAgAADgQAAA4AAAAAAAAAAAAAAAAALgIAAGRycy9lMm9E&#10;b2MueG1sUEsBAi0AFAAGAAgAAAAhAKe+7iHfAAAACwEAAA8AAAAAAAAAAAAAAAAAgAQAAGRycy9k&#10;b3ducmV2LnhtbFBLBQYAAAAABAAEAPMAAACMBQAAAAA=&#10;" stroked="f">
                <v:textbox>
                  <w:txbxContent>
                    <w:p w14:paraId="6678BBE8" w14:textId="23727024" w:rsidR="00A30485" w:rsidRPr="0017622F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用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 xml:space="preserve">AT$QCRMCALL=0,1,3 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释放。使用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AT$QCRMCALL?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命令确认是否释放，期望结果：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OK</w:t>
                      </w:r>
                    </w:p>
                    <w:p w14:paraId="0BBDF54D" w14:textId="2064E6A7" w:rsidR="00A30485" w:rsidRPr="0017622F" w:rsidRDefault="00A30485" w:rsidP="0067755A">
                      <w:pPr>
                        <w:spacing w:before="0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连续尝试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5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次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AT$QCRMCALL?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仍然失败则认为无法释放，复位。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73E65B" w14:textId="1234A4D1" w:rsidR="00A30485" w:rsidRPr="0095429F" w:rsidRDefault="0067755A" w:rsidP="00A30485">
      <w:pPr>
        <w:rPr>
          <w:rFonts w:eastAsiaTheme="minorEastAsia"/>
        </w:rPr>
      </w:pP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F54F410" wp14:editId="0D15C1E6">
                <wp:simplePos x="0" y="0"/>
                <wp:positionH relativeFrom="column">
                  <wp:posOffset>1567180</wp:posOffset>
                </wp:positionH>
                <wp:positionV relativeFrom="paragraph">
                  <wp:posOffset>208280</wp:posOffset>
                </wp:positionV>
                <wp:extent cx="1261745" cy="0"/>
                <wp:effectExtent l="0" t="76200" r="14605" b="95250"/>
                <wp:wrapNone/>
                <wp:docPr id="194" name="直接箭头连接符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17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93EB4" id="直接箭头连接符 194" o:spid="_x0000_s1026" type="#_x0000_t32" style="position:absolute;left:0;text-align:left;margin-left:123.4pt;margin-top:16.4pt;width:99.35pt;height:0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6nGAQIAALADAAAOAAAAZHJzL2Uyb0RvYy54bWysU81uEzEQviPxDpbvZLNRU+gqmx5SyqVA&#10;pJYHcGzvroXtsWwnu3kJXgCJE3ACTr3zNFAeg7HzQ4EbwgfL9sx8M/PN59n5YDTZSB8U2JqWozEl&#10;0nIQyrY1fXVz+egJJSEyK5gGK2u6lYGezx8+mPWukhPoQAvpCYLYUPWupl2MriqKwDtpWBiBkxaN&#10;DXjDIl59WwjPekQ3upiMx6dFD144D1yGgK8XOyOdZ/ymkTy+bJogI9E1xdpi3n3eV2kv5jNWtZ65&#10;TvF9GewfqjBMWUx6hLpgkZG1V39BGcU9BGjiiIMpoGkUl7kH7KYc/9HNdceczL0gOcEdaQr/D5a/&#10;2Cw9UQJnd3ZCiWUGh3T39vb7mw93Xz5/e3/74+u7dP70kSQHpKt3ocKohV361DAf7LW7Av46EAuL&#10;jtlW5rJvtg6RyhRR/BaSLsFh0lX/HAT6sHWEzN3QeJMgkRUy5BFtjyOSQyQcH8vJafn4ZEoJP9gK&#10;Vh0CnQ/xmQRD0qGmIXqm2i4uwFoUAvgyp2GbqxBTWaw6BKSsFi6V1lkP2pK+pmfTyTQHBNBKJGNy&#10;C75dLbQnG5YUlVfuES333TysrchgkSn91AoSMyHRK6RIS5oyGCko0RI/TjrtStI2ZZFZuvs6D4zt&#10;uF+B2C59ck7vKIvcyV7CSXf379nr10eb/wQAAP//AwBQSwMEFAAGAAgAAAAhAMZMgGTgAAAACQEA&#10;AA8AAABkcnMvZG93bnJldi54bWxMj0FPwzAMhe9I/IfISNxYSukqKE0nYEL0MiQ2hDhmjWkjGqdq&#10;sq3j12PEAU6Wn5/e+1wuJteLPY7BelJwOUtAIDXeWGoVvG4eL65BhKjJ6N4TKjhigEV1elLqwvgD&#10;veB+HVvBIRQKraCLcSikDE2HToeZH5D49uFHpyOvYyvNqA8c7nqZJkkunbbEDZ0e8KHD5nO9cwri&#10;8v3Y5W/N/Y193jytcvtV1/VSqfOz6e4WRMQp/pnhB5/RoWKmrd+RCaJXkGY5o0cFVylPNmTZfA5i&#10;+yvIqpT/P6i+AQAA//8DAFBLAQItABQABgAIAAAAIQC2gziS/gAAAOEBAAATAAAAAAAAAAAAAAAA&#10;AAAAAABbQ29udGVudF9UeXBlc10ueG1sUEsBAi0AFAAGAAgAAAAhADj9If/WAAAAlAEAAAsAAAAA&#10;AAAAAAAAAAAALwEAAF9yZWxzLy5yZWxzUEsBAi0AFAAGAAgAAAAhAHEbqcYBAgAAsAMAAA4AAAAA&#10;AAAAAAAAAAAALgIAAGRycy9lMm9Eb2MueG1sUEsBAi0AFAAGAAgAAAAhAMZMgGTgAAAACQEAAA8A&#10;AAAAAAAAAAAAAAAAWwQAAGRycy9kb3ducmV2LnhtbFBLBQYAAAAABAAEAPMAAABoBQAAAAA=&#10;">
                <v:stroke endarrow="block"/>
              </v:shape>
            </w:pict>
          </mc:Fallback>
        </mc:AlternateContent>
      </w:r>
      <w:r w:rsidRPr="0095429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74A49FDD" wp14:editId="1F619BCE">
                <wp:simplePos x="0" y="0"/>
                <wp:positionH relativeFrom="column">
                  <wp:posOffset>90446</wp:posOffset>
                </wp:positionH>
                <wp:positionV relativeFrom="paragraph">
                  <wp:posOffset>14632</wp:posOffset>
                </wp:positionV>
                <wp:extent cx="1431925" cy="412750"/>
                <wp:effectExtent l="0" t="0" r="15875" b="25400"/>
                <wp:wrapNone/>
                <wp:docPr id="193" name="文本框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925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6803F24" w14:textId="77777777" w:rsidR="00A30485" w:rsidRPr="0017622F" w:rsidRDefault="00A30485" w:rsidP="0067755A">
                            <w:pPr>
                              <w:spacing w:beforeLines="50" w:before="156" w:after="0" w:line="240" w:lineRule="exact"/>
                              <w:rPr>
                                <w:rFonts w:cs="Noto Sans Light"/>
                                <w:sz w:val="18"/>
                                <w:szCs w:val="18"/>
                              </w:rPr>
                            </w:pP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MCU</w:t>
                            </w:r>
                            <w:r w:rsidRPr="0017622F">
                              <w:rPr>
                                <w:rFonts w:cs="Noto Sans Light"/>
                                <w:sz w:val="18"/>
                                <w:szCs w:val="18"/>
                              </w:rPr>
                              <w:t>和网络数据收发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49FDD" id="文本框 193" o:spid="_x0000_s1052" type="#_x0000_t202" style="position:absolute;margin-left:7.1pt;margin-top:1.15pt;width:112.75pt;height:32.5pt;z-index:-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/pyKQIAADkEAAAOAAAAZHJzL2Uyb0RvYy54bWysU82O0zAQviPxDpbvNE22ZbdR09XSVRHS&#10;8iMtPIDjOI2F7Qm226Q8APsGnLhw57n6HIydtlQL4oDwwfJ4xp9nvm9mft1rRbbCOgmmoOloTIkw&#10;HCpp1gX98H717IoS55mpmAIjCroTjl4vnj6Zd20uMmhAVcISBDEu79qCNt63eZI43gjN3AhaYdBZ&#10;g9XMo2nXSWVZh+haJdl4/DzpwFatBS6cw9vbwUkXEb+uBfdv69oJT1RBMTcfdxv3MuzJYs7ytWVt&#10;I/khDfYPWWgmDX56grplnpGNlb9BacktOKj9iINOoK4lF7EGrCYdP6rmvmGtiLUgOa490eT+Hyx/&#10;s31niaxQu9kFJYZpFGn/9WH/7cf++xcSLpGirnU5Rt63GOv7F9BjeCzXtXfAPzpiYNkwsxY31kLX&#10;CFZhiml4mZw9HXBcACm711DhT2zjIQL1tdWBP2SEIDpKtTvJI3pPePhycpHOsiklHH2TNLucRv0S&#10;lh9ft9b5lwI0CYeCWpQ/orPtnfMhG5YfQ8JnDpSsVlKpaNh1uVSWbBm2yiquWMCjMGVIV9DZFPP4&#10;O8Q4rj9BaOmx55XUBb06D1LmwFegaCDL92Uf1ckmRx1KqHbIoIWhl3H28NCA/UxJh31cUPdpw6yg&#10;RL0yqMIsnUxC40djMr3M0LDnnvLcwwxHqIJ6Sobj0sdhCaUauEG1ahmJDLIOmRxyxv6M/B5mKQzA&#10;uR2jfk384icAAAD//wMAUEsDBBQABgAIAAAAIQBp/laW3QAAAAcBAAAPAAAAZHJzL2Rvd25yZXYu&#10;eG1sTI7BTsMwEETvSPyDtUhcEHVIqqQNcSqEBIJbKQiubrxNIuJ1sN00/D3LCY6jGb151Wa2g5jQ&#10;h96RgptFAgKpcaanVsHb68P1CkSImoweHKGCbwywqc/PKl0ad6IXnHaxFQyhUGoFXYxjKWVoOrQ6&#10;LNyIxN3BeasjR99K4/WJ4XaQaZLk0uqe+KHTI9532HzujlbBavk0fYTnbPve5IdhHa+K6fHLK3V5&#10;Md/dgog4x78x/OqzOtTstHdHMkEMnJcpLxWkGQiu02xdgNgryIsMZF3J//71DwAAAP//AwBQSwEC&#10;LQAUAAYACAAAACEAtoM4kv4AAADhAQAAEwAAAAAAAAAAAAAAAAAAAAAAW0NvbnRlbnRfVHlwZXNd&#10;LnhtbFBLAQItABQABgAIAAAAIQA4/SH/1gAAAJQBAAALAAAAAAAAAAAAAAAAAC8BAABfcmVscy8u&#10;cmVsc1BLAQItABQABgAIAAAAIQD0+/pyKQIAADkEAAAOAAAAAAAAAAAAAAAAAC4CAABkcnMvZTJv&#10;RG9jLnhtbFBLAQItABQABgAIAAAAIQBp/laW3QAAAAcBAAAPAAAAAAAAAAAAAAAAAIMEAABkcnMv&#10;ZG93bnJldi54bWxQSwUGAAAAAAQABADzAAAAjQUAAAAA&#10;">
                <v:textbox>
                  <w:txbxContent>
                    <w:p w14:paraId="06803F24" w14:textId="77777777" w:rsidR="00A30485" w:rsidRPr="0017622F" w:rsidRDefault="00A30485" w:rsidP="0067755A">
                      <w:pPr>
                        <w:spacing w:beforeLines="50" w:before="156" w:after="0" w:line="240" w:lineRule="exact"/>
                        <w:rPr>
                          <w:rFonts w:cs="Noto Sans Light"/>
                          <w:sz w:val="18"/>
                          <w:szCs w:val="18"/>
                        </w:rPr>
                      </w:pP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MCU</w:t>
                      </w:r>
                      <w:r w:rsidRPr="0017622F">
                        <w:rPr>
                          <w:rFonts w:cs="Noto Sans Light"/>
                          <w:sz w:val="18"/>
                          <w:szCs w:val="18"/>
                        </w:rPr>
                        <w:t>和网络数据收发</w:t>
                      </w:r>
                    </w:p>
                  </w:txbxContent>
                </v:textbox>
              </v:shape>
            </w:pict>
          </mc:Fallback>
        </mc:AlternateContent>
      </w:r>
    </w:p>
    <w:p w14:paraId="14591ED5" w14:textId="3C49DF72" w:rsidR="00A30485" w:rsidRPr="0095429F" w:rsidRDefault="00A30485" w:rsidP="00A30485">
      <w:pPr>
        <w:rPr>
          <w:rFonts w:eastAsiaTheme="minorEastAsia"/>
        </w:rPr>
      </w:pPr>
    </w:p>
    <w:p w14:paraId="3A0088D4" w14:textId="5B602827" w:rsidR="00A30485" w:rsidRPr="0095429F" w:rsidRDefault="00A30485" w:rsidP="00A30485">
      <w:pPr>
        <w:rPr>
          <w:rFonts w:eastAsiaTheme="minorEastAsia"/>
        </w:rPr>
      </w:pPr>
    </w:p>
    <w:p w14:paraId="418DF060" w14:textId="2894FDB8" w:rsidR="00A76904" w:rsidRDefault="00A76904">
      <w:pPr>
        <w:widowControl/>
        <w:spacing w:before="0" w:after="0" w:line="240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B81319B" w14:textId="027E18FF" w:rsidR="00A30485" w:rsidRPr="00377003" w:rsidRDefault="00A30485" w:rsidP="00377003">
      <w:pPr>
        <w:pStyle w:val="2"/>
      </w:pPr>
      <w:bookmarkStart w:id="167" w:name="_Toc43645338"/>
      <w:bookmarkStart w:id="168" w:name="_Toc86747365"/>
      <w:bookmarkEnd w:id="165"/>
      <w:bookmarkEnd w:id="166"/>
      <w:r w:rsidRPr="00377003">
        <w:lastRenderedPageBreak/>
        <w:t>关键AT命令说明</w:t>
      </w:r>
      <w:bookmarkEnd w:id="167"/>
      <w:bookmarkEnd w:id="168"/>
    </w:p>
    <w:p w14:paraId="0EFB8317" w14:textId="010118B7" w:rsidR="00FA7A9C" w:rsidRDefault="00A30485" w:rsidP="00FA7A9C">
      <w:r w:rsidRPr="0095429F">
        <w:t>AT$QCRMCALL</w:t>
      </w:r>
      <w:r w:rsidRPr="0095429F">
        <w:t>命令格式如下表：</w:t>
      </w:r>
    </w:p>
    <w:p w14:paraId="58A6D63F" w14:textId="08731C3B" w:rsidR="00540503" w:rsidRPr="00AB74E3" w:rsidRDefault="00540503" w:rsidP="00AB74E3">
      <w:pPr>
        <w:pStyle w:val="Fibocomzhd"/>
      </w:pPr>
      <w:r w:rsidRPr="00AB74E3">
        <w:rPr>
          <w:rFonts w:hint="eastAsia"/>
        </w:rPr>
        <w:t>表</w:t>
      </w:r>
      <w:r w:rsidR="00347B67">
        <w:t>7</w:t>
      </w:r>
      <w:r w:rsidRPr="00AB74E3">
        <w:t xml:space="preserve">. </w:t>
      </w:r>
      <w:r w:rsidRPr="0095429F">
        <w:t>AT$QCRMCALL命令格式</w:t>
      </w:r>
    </w:p>
    <w:tbl>
      <w:tblPr>
        <w:tblStyle w:val="af9"/>
        <w:tblW w:w="0" w:type="auto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5"/>
        <w:gridCol w:w="7204"/>
      </w:tblGrid>
      <w:tr w:rsidR="00540503" w14:paraId="56B7523E" w14:textId="77777777" w:rsidTr="00FD7A5D">
        <w:trPr>
          <w:tblHeader/>
        </w:trPr>
        <w:tc>
          <w:tcPr>
            <w:tcW w:w="2435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13762580" w14:textId="7DC5E08B" w:rsidR="00540503" w:rsidRPr="00540503" w:rsidRDefault="00FD7A5D" w:rsidP="00FD7A5D">
            <w:pPr>
              <w:pStyle w:val="Fibocomzhf7"/>
            </w:pPr>
            <w:r>
              <w:rPr>
                <w:rFonts w:hint="eastAsia"/>
              </w:rPr>
              <w:t>命令</w:t>
            </w:r>
          </w:p>
        </w:tc>
        <w:tc>
          <w:tcPr>
            <w:tcW w:w="7204" w:type="dxa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</w:tcPr>
          <w:p w14:paraId="36896795" w14:textId="1B0229A7" w:rsidR="00540503" w:rsidRPr="00540503" w:rsidRDefault="00FD7A5D" w:rsidP="00FD7A5D">
            <w:pPr>
              <w:pStyle w:val="Fibocomzhf7"/>
            </w:pPr>
            <w:r>
              <w:rPr>
                <w:rFonts w:hint="eastAsia"/>
              </w:rPr>
              <w:t>结果</w:t>
            </w:r>
          </w:p>
        </w:tc>
      </w:tr>
      <w:tr w:rsidR="00540503" w14:paraId="631FBE0D" w14:textId="77777777" w:rsidTr="00A13A74">
        <w:tc>
          <w:tcPr>
            <w:tcW w:w="2435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51DAFD46" w14:textId="6F615559" w:rsidR="00540503" w:rsidRPr="00110705" w:rsidRDefault="00540503" w:rsidP="00FD7A5D">
            <w:pPr>
              <w:pStyle w:val="Fibocomzhf7"/>
            </w:pPr>
            <w:r w:rsidRPr="0095429F">
              <w:t xml:space="preserve">$QCRMCALL=&lt;Action&gt;,&lt;Instance&gt;[,&lt;IP Type&gt; [,&lt;Tech </w:t>
            </w:r>
            <w:proofErr w:type="spellStart"/>
            <w:r w:rsidRPr="0095429F">
              <w:t>Pref</w:t>
            </w:r>
            <w:proofErr w:type="spellEnd"/>
            <w:r w:rsidRPr="0095429F">
              <w:t xml:space="preserve"> &gt;[,&lt;</w:t>
            </w:r>
            <w:proofErr w:type="spellStart"/>
            <w:r w:rsidRPr="0095429F">
              <w:t>umts</w:t>
            </w:r>
            <w:proofErr w:type="spellEnd"/>
            <w:r w:rsidRPr="0095429F">
              <w:t xml:space="preserve"> profile number&gt; [,&lt;</w:t>
            </w:r>
            <w:proofErr w:type="spellStart"/>
            <w:r w:rsidRPr="0095429F">
              <w:t>cdma</w:t>
            </w:r>
            <w:proofErr w:type="spellEnd"/>
            <w:r w:rsidRPr="0095429F">
              <w:t xml:space="preserve"> profile number &gt; [,&lt;APN&gt; ]]]]]</w:t>
            </w:r>
          </w:p>
        </w:tc>
        <w:tc>
          <w:tcPr>
            <w:tcW w:w="7204" w:type="dxa"/>
            <w:tcBorders>
              <w:top w:val="single" w:sz="12" w:space="0" w:color="DDDDDD"/>
            </w:tcBorders>
            <w:tcMar>
              <w:left w:w="113" w:type="dxa"/>
              <w:right w:w="113" w:type="dxa"/>
            </w:tcMar>
          </w:tcPr>
          <w:p w14:paraId="12258840" w14:textId="77777777" w:rsidR="00540503" w:rsidRPr="0095429F" w:rsidRDefault="00540503" w:rsidP="00FD7A5D">
            <w:pPr>
              <w:pStyle w:val="Fibocomzhf7"/>
            </w:pPr>
            <w:r w:rsidRPr="0095429F">
              <w:t>$QCRMCALL: &lt;Instance&gt;,&lt;IP Type&gt;</w:t>
            </w:r>
          </w:p>
          <w:p w14:paraId="44E8B80C" w14:textId="77777777" w:rsidR="00540503" w:rsidRPr="0095429F" w:rsidRDefault="00540503" w:rsidP="00FD7A5D">
            <w:pPr>
              <w:pStyle w:val="Fibocomzhf7"/>
            </w:pPr>
            <w:r w:rsidRPr="0095429F">
              <w:t>OK</w:t>
            </w:r>
          </w:p>
          <w:p w14:paraId="2EE97210" w14:textId="77777777" w:rsidR="00540503" w:rsidRPr="0095429F" w:rsidRDefault="00540503" w:rsidP="00FD7A5D">
            <w:pPr>
              <w:pStyle w:val="Fibocomzhf7"/>
            </w:pPr>
            <w:r w:rsidRPr="0095429F">
              <w:t>or</w:t>
            </w:r>
          </w:p>
          <w:p w14:paraId="4CC99126" w14:textId="77777777" w:rsidR="00540503" w:rsidRPr="0095429F" w:rsidRDefault="00540503" w:rsidP="00FD7A5D">
            <w:pPr>
              <w:pStyle w:val="Fibocomzhf7"/>
            </w:pPr>
            <w:r w:rsidRPr="0095429F">
              <w:t>ERROR/+CMS ERROR: &lt;err&gt;</w:t>
            </w:r>
          </w:p>
          <w:p w14:paraId="6BD247A1" w14:textId="77777777" w:rsidR="00540503" w:rsidRPr="0095429F" w:rsidRDefault="00540503" w:rsidP="00FD7A5D">
            <w:pPr>
              <w:pStyle w:val="Fibocomzhf7"/>
            </w:pPr>
            <w:r w:rsidRPr="0095429F">
              <w:t>or</w:t>
            </w:r>
          </w:p>
          <w:p w14:paraId="59333DB8" w14:textId="7D12C9BF" w:rsidR="00540503" w:rsidRPr="00110705" w:rsidRDefault="00540503" w:rsidP="00FD7A5D">
            <w:pPr>
              <w:pStyle w:val="Fibocomzhf7"/>
            </w:pPr>
            <w:r w:rsidRPr="0095429F">
              <w:t>NO CARRIER</w:t>
            </w:r>
          </w:p>
        </w:tc>
      </w:tr>
      <w:tr w:rsidR="00540503" w14:paraId="3C26E2B1" w14:textId="77777777" w:rsidTr="00A13A74">
        <w:tc>
          <w:tcPr>
            <w:tcW w:w="2435" w:type="dxa"/>
            <w:tcMar>
              <w:left w:w="113" w:type="dxa"/>
              <w:right w:w="113" w:type="dxa"/>
            </w:tcMar>
          </w:tcPr>
          <w:p w14:paraId="53CAEF7C" w14:textId="2D2CA732" w:rsidR="00540503" w:rsidRPr="00110705" w:rsidRDefault="00540503" w:rsidP="00FD7A5D">
            <w:pPr>
              <w:pStyle w:val="Fibocomzhf7"/>
            </w:pPr>
            <w:r w:rsidRPr="0095429F">
              <w:t>$QCRMCALL?</w:t>
            </w:r>
          </w:p>
        </w:tc>
        <w:tc>
          <w:tcPr>
            <w:tcW w:w="7204" w:type="dxa"/>
            <w:tcMar>
              <w:left w:w="113" w:type="dxa"/>
              <w:right w:w="113" w:type="dxa"/>
            </w:tcMar>
          </w:tcPr>
          <w:p w14:paraId="7A7CE157" w14:textId="77777777" w:rsidR="00540503" w:rsidRPr="0095429F" w:rsidRDefault="00540503" w:rsidP="00FD7A5D">
            <w:pPr>
              <w:pStyle w:val="Fibocomzhf7"/>
            </w:pPr>
            <w:r w:rsidRPr="0095429F">
              <w:t>$QCRMCALL: &lt;Instance&gt;,&lt;IP Type&gt;</w:t>
            </w:r>
          </w:p>
          <w:p w14:paraId="23DDBE31" w14:textId="77777777" w:rsidR="00540503" w:rsidRPr="0095429F" w:rsidRDefault="00540503" w:rsidP="00FD7A5D">
            <w:pPr>
              <w:pStyle w:val="Fibocomzhf7"/>
            </w:pPr>
            <w:r w:rsidRPr="0095429F">
              <w:t>OK</w:t>
            </w:r>
          </w:p>
          <w:p w14:paraId="0CD633BF" w14:textId="77777777" w:rsidR="00540503" w:rsidRPr="0095429F" w:rsidRDefault="00540503" w:rsidP="00FD7A5D">
            <w:pPr>
              <w:pStyle w:val="Fibocomzhf7"/>
            </w:pPr>
            <w:r w:rsidRPr="0095429F">
              <w:t>or</w:t>
            </w:r>
          </w:p>
          <w:p w14:paraId="2B523E11" w14:textId="108BE6FA" w:rsidR="00540503" w:rsidRPr="00110705" w:rsidRDefault="00540503" w:rsidP="00FD7A5D">
            <w:pPr>
              <w:pStyle w:val="Fibocomzhf7"/>
            </w:pPr>
            <w:r w:rsidRPr="0095429F">
              <w:t>ERROR/+CMS ERROR: &lt;err&gt;</w:t>
            </w:r>
          </w:p>
        </w:tc>
      </w:tr>
      <w:tr w:rsidR="00540503" w14:paraId="1EC6F480" w14:textId="77777777" w:rsidTr="00A13A74">
        <w:tc>
          <w:tcPr>
            <w:tcW w:w="2435" w:type="dxa"/>
            <w:tcMar>
              <w:left w:w="113" w:type="dxa"/>
              <w:right w:w="113" w:type="dxa"/>
            </w:tcMar>
          </w:tcPr>
          <w:p w14:paraId="3AD38634" w14:textId="52802742" w:rsidR="00540503" w:rsidRPr="00110705" w:rsidRDefault="00540503" w:rsidP="00FD7A5D">
            <w:pPr>
              <w:pStyle w:val="Fibocomzhf7"/>
            </w:pPr>
            <w:r w:rsidRPr="0095429F">
              <w:t>$QCRMCALL=?</w:t>
            </w:r>
          </w:p>
        </w:tc>
        <w:tc>
          <w:tcPr>
            <w:tcW w:w="7204" w:type="dxa"/>
            <w:tcMar>
              <w:left w:w="113" w:type="dxa"/>
              <w:right w:w="113" w:type="dxa"/>
            </w:tcMar>
          </w:tcPr>
          <w:p w14:paraId="513C50B2" w14:textId="77777777" w:rsidR="00540503" w:rsidRPr="0095429F" w:rsidRDefault="00540503" w:rsidP="00FD7A5D">
            <w:pPr>
              <w:pStyle w:val="Fibocomzhf7"/>
            </w:pPr>
            <w:r w:rsidRPr="0095429F">
              <w:t xml:space="preserve">$QCRMCALL: (list of supported &lt;Action&gt;s),(list of supported &lt;Instance&gt;s),(list of supported &lt;IP Type&gt;s),(list of supported &lt;Tech </w:t>
            </w:r>
            <w:proofErr w:type="spellStart"/>
            <w:r w:rsidRPr="0095429F">
              <w:t>Pref</w:t>
            </w:r>
            <w:proofErr w:type="spellEnd"/>
            <w:r w:rsidRPr="0095429F">
              <w:t>&gt;s),(list of supported &lt;</w:t>
            </w:r>
            <w:proofErr w:type="spellStart"/>
            <w:r w:rsidRPr="0095429F">
              <w:t>umts</w:t>
            </w:r>
            <w:proofErr w:type="spellEnd"/>
            <w:r w:rsidRPr="0095429F">
              <w:t xml:space="preserve"> profile number&gt;s), (list of supported &lt;</w:t>
            </w:r>
            <w:proofErr w:type="spellStart"/>
            <w:r w:rsidRPr="0095429F">
              <w:t>cdma</w:t>
            </w:r>
            <w:proofErr w:type="spellEnd"/>
            <w:r w:rsidRPr="0095429F">
              <w:t xml:space="preserve"> profile number&gt;s),(max length of supported &lt;APN&gt;)</w:t>
            </w:r>
          </w:p>
          <w:p w14:paraId="5FD053ED" w14:textId="11F0AF3C" w:rsidR="00540503" w:rsidRPr="00110705" w:rsidRDefault="00540503" w:rsidP="00FD7A5D">
            <w:pPr>
              <w:pStyle w:val="Fibocomzhf7"/>
            </w:pPr>
            <w:r w:rsidRPr="0095429F">
              <w:t>OK</w:t>
            </w:r>
          </w:p>
        </w:tc>
      </w:tr>
    </w:tbl>
    <w:p w14:paraId="44D035E0" w14:textId="0067D8AF" w:rsidR="00FD7A5D" w:rsidRPr="00AB74E3" w:rsidRDefault="00FD7A5D" w:rsidP="00AB74E3">
      <w:pPr>
        <w:pStyle w:val="Fibocomzhd"/>
      </w:pPr>
      <w:r w:rsidRPr="00AB74E3">
        <w:rPr>
          <w:rFonts w:hint="eastAsia"/>
        </w:rPr>
        <w:t>表</w:t>
      </w:r>
      <w:r w:rsidR="00F17FC2">
        <w:t>8</w:t>
      </w:r>
      <w:r w:rsidRPr="00AB74E3">
        <w:t xml:space="preserve">. </w:t>
      </w:r>
      <w:r w:rsidR="00EA622A">
        <w:rPr>
          <w:rFonts w:hint="eastAsia"/>
        </w:rPr>
        <w:t>命令</w:t>
      </w:r>
      <w:r>
        <w:rPr>
          <w:rFonts w:hint="eastAsia"/>
        </w:rPr>
        <w:t>参数说明</w:t>
      </w:r>
    </w:p>
    <w:tbl>
      <w:tblPr>
        <w:tblStyle w:val="af9"/>
        <w:tblW w:w="5000" w:type="pct"/>
        <w:tblBorders>
          <w:top w:val="single" w:sz="4" w:space="0" w:color="DDDDDD"/>
          <w:left w:val="none" w:sz="0" w:space="0" w:color="auto"/>
          <w:bottom w:val="single" w:sz="4" w:space="0" w:color="DDDDDD"/>
          <w:right w:val="none" w:sz="0" w:space="0" w:color="auto"/>
          <w:insideH w:val="single" w:sz="4" w:space="0" w:color="DDDDDD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28"/>
        <w:gridCol w:w="5912"/>
      </w:tblGrid>
      <w:tr w:rsidR="00FD7A5D" w14:paraId="0AB2807B" w14:textId="77777777" w:rsidTr="00EA622A">
        <w:trPr>
          <w:tblHeader/>
        </w:trPr>
        <w:tc>
          <w:tcPr>
            <w:tcW w:w="1965" w:type="pct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02AFA2C7" w14:textId="6C768E27" w:rsidR="00FD7A5D" w:rsidRPr="006A5485" w:rsidRDefault="00FD7A5D" w:rsidP="00EA622A">
            <w:pPr>
              <w:pStyle w:val="Fibocomzhb"/>
            </w:pPr>
            <w:r>
              <w:rPr>
                <w:rFonts w:hint="eastAsia"/>
              </w:rPr>
              <w:t>参数</w:t>
            </w:r>
          </w:p>
        </w:tc>
        <w:tc>
          <w:tcPr>
            <w:tcW w:w="3035" w:type="pct"/>
            <w:tcBorders>
              <w:bottom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27045BF3" w14:textId="71FB2021" w:rsidR="00FD7A5D" w:rsidRPr="006A5485" w:rsidRDefault="00FD7A5D" w:rsidP="00EA622A">
            <w:pPr>
              <w:pStyle w:val="Fibocomzhb"/>
            </w:pPr>
            <w:r>
              <w:rPr>
                <w:rFonts w:hint="eastAsia"/>
              </w:rPr>
              <w:t>说明</w:t>
            </w:r>
          </w:p>
        </w:tc>
      </w:tr>
      <w:tr w:rsidR="00FD7A5D" w14:paraId="45238BD8" w14:textId="77777777" w:rsidTr="00EA622A">
        <w:tc>
          <w:tcPr>
            <w:tcW w:w="1965" w:type="pct"/>
            <w:tcBorders>
              <w:top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7CF7B603" w14:textId="476E9DC6" w:rsidR="00FD7A5D" w:rsidRPr="00110705" w:rsidRDefault="00E01DC9" w:rsidP="00EA622A">
            <w:pPr>
              <w:pStyle w:val="Fibocomzhb"/>
            </w:pPr>
            <w:r>
              <w:t>&lt;</w:t>
            </w:r>
            <w:r w:rsidR="00FD7A5D" w:rsidRPr="0095429F">
              <w:t>Action&gt;</w:t>
            </w:r>
          </w:p>
        </w:tc>
        <w:tc>
          <w:tcPr>
            <w:tcW w:w="3035" w:type="pct"/>
            <w:tcBorders>
              <w:top w:val="single" w:sz="12" w:space="0" w:color="DDDDDD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14:paraId="67214E1A" w14:textId="6492D96C" w:rsidR="00FD7A5D" w:rsidRPr="0095429F" w:rsidRDefault="00E01DC9" w:rsidP="00EA622A">
            <w:pPr>
              <w:pStyle w:val="Fibocomzhb"/>
            </w:pPr>
            <w:r>
              <w:rPr>
                <w:rFonts w:hint="eastAsia"/>
              </w:rPr>
              <w:t>整型；值可能是：</w:t>
            </w:r>
          </w:p>
          <w:p w14:paraId="03BE1AC2" w14:textId="03333DD0" w:rsidR="00FD7A5D" w:rsidRPr="0095429F" w:rsidRDefault="00FD7A5D" w:rsidP="00EA622A">
            <w:pPr>
              <w:pStyle w:val="Fibocomzh"/>
            </w:pPr>
            <w:r>
              <w:t>0</w:t>
            </w:r>
            <w:r>
              <w:rPr>
                <w:rFonts w:hint="eastAsia"/>
              </w:rPr>
              <w:t>：</w:t>
            </w:r>
            <w:r w:rsidRPr="0095429F">
              <w:t xml:space="preserve">Stop </w:t>
            </w:r>
          </w:p>
          <w:p w14:paraId="460E8E4C" w14:textId="4B8F00FE" w:rsidR="00FD7A5D" w:rsidRPr="00110705" w:rsidRDefault="00FD7A5D" w:rsidP="00EA622A">
            <w:pPr>
              <w:pStyle w:val="Fibocomzh"/>
            </w:pPr>
            <w:r>
              <w:t>1</w:t>
            </w:r>
            <w:r>
              <w:rPr>
                <w:rFonts w:hint="eastAsia"/>
              </w:rPr>
              <w:t>：</w:t>
            </w:r>
            <w:r w:rsidRPr="0095429F">
              <w:t xml:space="preserve">Start </w:t>
            </w:r>
          </w:p>
        </w:tc>
      </w:tr>
      <w:tr w:rsidR="00FD7A5D" w14:paraId="4AB37B5D" w14:textId="77777777" w:rsidTr="00FD7A5D">
        <w:tc>
          <w:tcPr>
            <w:tcW w:w="1965" w:type="pct"/>
            <w:tcMar>
              <w:left w:w="113" w:type="dxa"/>
              <w:right w:w="113" w:type="dxa"/>
            </w:tcMar>
            <w:vAlign w:val="center"/>
          </w:tcPr>
          <w:p w14:paraId="7FB8C35E" w14:textId="46F3286B" w:rsidR="00FD7A5D" w:rsidRPr="00110705" w:rsidRDefault="00FD7A5D" w:rsidP="00EA622A">
            <w:pPr>
              <w:pStyle w:val="Fibocomzhb"/>
            </w:pPr>
            <w:r w:rsidRPr="0095429F">
              <w:t>&lt;Instance&gt;</w:t>
            </w:r>
          </w:p>
        </w:tc>
        <w:tc>
          <w:tcPr>
            <w:tcW w:w="3035" w:type="pct"/>
            <w:tcMar>
              <w:left w:w="113" w:type="dxa"/>
              <w:right w:w="113" w:type="dxa"/>
            </w:tcMar>
            <w:vAlign w:val="center"/>
          </w:tcPr>
          <w:p w14:paraId="6E2BEE8C" w14:textId="7703564D" w:rsidR="00FD7A5D" w:rsidRPr="00110705" w:rsidRDefault="00E01DC9" w:rsidP="00EA622A">
            <w:pPr>
              <w:pStyle w:val="Fibocomzhb"/>
            </w:pPr>
            <w:r>
              <w:rPr>
                <w:rFonts w:hint="eastAsia"/>
              </w:rPr>
              <w:t>整型；值是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</w:t>
            </w:r>
          </w:p>
        </w:tc>
      </w:tr>
      <w:tr w:rsidR="00FD7A5D" w14:paraId="76C7B2E4" w14:textId="77777777" w:rsidTr="00FD7A5D">
        <w:tc>
          <w:tcPr>
            <w:tcW w:w="1965" w:type="pct"/>
            <w:tcMar>
              <w:left w:w="113" w:type="dxa"/>
              <w:right w:w="113" w:type="dxa"/>
            </w:tcMar>
            <w:vAlign w:val="center"/>
          </w:tcPr>
          <w:p w14:paraId="62907B2C" w14:textId="540F7409" w:rsidR="00FD7A5D" w:rsidRPr="00110705" w:rsidRDefault="00FD7A5D" w:rsidP="00EA622A">
            <w:pPr>
              <w:pStyle w:val="Fibocomzhb"/>
            </w:pPr>
            <w:r w:rsidRPr="0095429F">
              <w:t>&lt;IP Type&gt;</w:t>
            </w:r>
          </w:p>
        </w:tc>
        <w:tc>
          <w:tcPr>
            <w:tcW w:w="3035" w:type="pct"/>
            <w:tcMar>
              <w:left w:w="113" w:type="dxa"/>
              <w:right w:w="113" w:type="dxa"/>
            </w:tcMar>
            <w:vAlign w:val="center"/>
          </w:tcPr>
          <w:p w14:paraId="4FF95CAF" w14:textId="6BD4EC62" w:rsidR="00FD7A5D" w:rsidRDefault="00E01DC9" w:rsidP="00EA622A">
            <w:pPr>
              <w:pStyle w:val="Fibocomzhb"/>
            </w:pPr>
            <w:r>
              <w:rPr>
                <w:rFonts w:hint="eastAsia"/>
              </w:rPr>
              <w:t>整型；值可能是：</w:t>
            </w:r>
          </w:p>
          <w:p w14:paraId="0A2F50B3" w14:textId="5F7097A8" w:rsidR="00FD7A5D" w:rsidRPr="0095429F" w:rsidRDefault="00FD7A5D" w:rsidP="00EA622A">
            <w:pPr>
              <w:pStyle w:val="Fibocomzh"/>
            </w:pPr>
            <w:r>
              <w:lastRenderedPageBreak/>
              <w:t>1</w:t>
            </w:r>
            <w:r>
              <w:rPr>
                <w:rFonts w:hint="eastAsia"/>
              </w:rPr>
              <w:t>：</w:t>
            </w:r>
            <w:r w:rsidRPr="0095429F">
              <w:t xml:space="preserve">Ipv4 </w:t>
            </w:r>
          </w:p>
          <w:p w14:paraId="5437A470" w14:textId="4D988C1A" w:rsidR="00FD7A5D" w:rsidRPr="0095429F" w:rsidRDefault="00FD7A5D" w:rsidP="00EA622A">
            <w:pPr>
              <w:pStyle w:val="Fibocomzh"/>
            </w:pPr>
            <w:r>
              <w:t>2</w:t>
            </w:r>
            <w:r>
              <w:rPr>
                <w:rFonts w:hint="eastAsia"/>
              </w:rPr>
              <w:t>：</w:t>
            </w:r>
            <w:r w:rsidRPr="0095429F">
              <w:t xml:space="preserve">Ipv6 </w:t>
            </w:r>
          </w:p>
          <w:p w14:paraId="5BD22ADD" w14:textId="11FD7F4C" w:rsidR="00FD7A5D" w:rsidRPr="00FD7A5D" w:rsidRDefault="00FD7A5D" w:rsidP="00EA622A">
            <w:pPr>
              <w:pStyle w:val="Fibocomzh"/>
            </w:pPr>
            <w:r>
              <w:t>3</w:t>
            </w:r>
            <w:r>
              <w:rPr>
                <w:rFonts w:hint="eastAsia"/>
              </w:rPr>
              <w:t>：</w:t>
            </w:r>
            <w:r w:rsidRPr="0095429F">
              <w:t xml:space="preserve">Ipv4v6 </w:t>
            </w:r>
          </w:p>
        </w:tc>
      </w:tr>
      <w:tr w:rsidR="00EA622A" w14:paraId="16B428B0" w14:textId="77777777" w:rsidTr="00FD7A5D">
        <w:tc>
          <w:tcPr>
            <w:tcW w:w="1965" w:type="pct"/>
            <w:tcMar>
              <w:left w:w="113" w:type="dxa"/>
              <w:right w:w="113" w:type="dxa"/>
            </w:tcMar>
            <w:vAlign w:val="center"/>
          </w:tcPr>
          <w:p w14:paraId="53D8F6D1" w14:textId="4C121068" w:rsidR="00EA622A" w:rsidRPr="0095429F" w:rsidRDefault="00EA622A" w:rsidP="00EA622A">
            <w:pPr>
              <w:pStyle w:val="Fibocomzhb"/>
            </w:pPr>
            <w:r w:rsidRPr="0095429F">
              <w:lastRenderedPageBreak/>
              <w:t xml:space="preserve">&lt;Tech </w:t>
            </w:r>
            <w:proofErr w:type="spellStart"/>
            <w:r w:rsidRPr="0095429F">
              <w:t>Pref</w:t>
            </w:r>
            <w:proofErr w:type="spellEnd"/>
            <w:r w:rsidRPr="0095429F">
              <w:t>&gt;</w:t>
            </w:r>
          </w:p>
        </w:tc>
        <w:tc>
          <w:tcPr>
            <w:tcW w:w="3035" w:type="pct"/>
            <w:tcMar>
              <w:left w:w="113" w:type="dxa"/>
              <w:right w:w="113" w:type="dxa"/>
            </w:tcMar>
            <w:vAlign w:val="center"/>
          </w:tcPr>
          <w:p w14:paraId="6B0BAA77" w14:textId="6BE446AB" w:rsidR="00EA622A" w:rsidRPr="0095429F" w:rsidRDefault="00E01DC9" w:rsidP="00EA622A">
            <w:pPr>
              <w:pStyle w:val="Fibocomzhb"/>
            </w:pPr>
            <w:r>
              <w:rPr>
                <w:rFonts w:hint="eastAsia"/>
              </w:rPr>
              <w:t>整型；值可能是：</w:t>
            </w:r>
          </w:p>
          <w:p w14:paraId="399794BC" w14:textId="2C353532" w:rsidR="00EA622A" w:rsidRPr="0095429F" w:rsidRDefault="00EA622A" w:rsidP="00EA622A">
            <w:pPr>
              <w:pStyle w:val="Fibocomzh"/>
            </w:pPr>
            <w:r w:rsidRPr="0095429F">
              <w:t>1</w:t>
            </w:r>
            <w:r>
              <w:rPr>
                <w:rFonts w:hint="eastAsia"/>
              </w:rPr>
              <w:t>：</w:t>
            </w:r>
            <w:r w:rsidRPr="0095429F">
              <w:t xml:space="preserve">3GPP2 </w:t>
            </w:r>
          </w:p>
          <w:p w14:paraId="45819168" w14:textId="160FAB53" w:rsidR="00EA622A" w:rsidRDefault="00EA622A" w:rsidP="00EA622A">
            <w:pPr>
              <w:pStyle w:val="Fibocomzh"/>
            </w:pPr>
            <w:r w:rsidRPr="0095429F">
              <w:t>2</w:t>
            </w:r>
            <w:r>
              <w:rPr>
                <w:rFonts w:hint="eastAsia"/>
              </w:rPr>
              <w:t>：</w:t>
            </w:r>
            <w:r w:rsidRPr="0095429F">
              <w:t>3GPP</w:t>
            </w:r>
          </w:p>
        </w:tc>
      </w:tr>
      <w:tr w:rsidR="00EA622A" w14:paraId="2B41C190" w14:textId="77777777" w:rsidTr="00FD7A5D">
        <w:tc>
          <w:tcPr>
            <w:tcW w:w="1965" w:type="pct"/>
            <w:tcMar>
              <w:left w:w="113" w:type="dxa"/>
              <w:right w:w="113" w:type="dxa"/>
            </w:tcMar>
            <w:vAlign w:val="center"/>
          </w:tcPr>
          <w:p w14:paraId="0AD7D8AA" w14:textId="05693360" w:rsidR="00EA622A" w:rsidRPr="0095429F" w:rsidRDefault="00EA622A" w:rsidP="00EA622A">
            <w:pPr>
              <w:pStyle w:val="Fibocomzhb"/>
            </w:pPr>
            <w:r w:rsidRPr="0095429F">
              <w:t>&lt;</w:t>
            </w:r>
            <w:proofErr w:type="spellStart"/>
            <w:r w:rsidRPr="0095429F">
              <w:t>umts_profile</w:t>
            </w:r>
            <w:proofErr w:type="spellEnd"/>
            <w:r w:rsidRPr="0095429F">
              <w:t>&gt;</w:t>
            </w:r>
          </w:p>
        </w:tc>
        <w:tc>
          <w:tcPr>
            <w:tcW w:w="3035" w:type="pct"/>
            <w:tcMar>
              <w:left w:w="113" w:type="dxa"/>
              <w:right w:w="113" w:type="dxa"/>
            </w:tcMar>
            <w:vAlign w:val="center"/>
          </w:tcPr>
          <w:p w14:paraId="159FB725" w14:textId="412B3DF0" w:rsidR="00EA622A" w:rsidRPr="0095429F" w:rsidRDefault="00E01DC9" w:rsidP="00EA622A">
            <w:pPr>
              <w:pStyle w:val="Fibocomzhb"/>
            </w:pPr>
            <w:r>
              <w:rPr>
                <w:rFonts w:hint="eastAsia"/>
              </w:rPr>
              <w:t>整型；</w:t>
            </w:r>
            <w:r w:rsidR="00041C25" w:rsidRPr="00041C25">
              <w:rPr>
                <w:rFonts w:hint="eastAsia"/>
              </w:rPr>
              <w:t>指定特定的</w:t>
            </w:r>
            <w:r w:rsidR="00041C25" w:rsidRPr="00041C25">
              <w:rPr>
                <w:rFonts w:hint="eastAsia"/>
              </w:rPr>
              <w:t xml:space="preserve"> PDP </w:t>
            </w:r>
            <w:r w:rsidR="00041C25" w:rsidRPr="00041C25">
              <w:rPr>
                <w:rFonts w:hint="eastAsia"/>
              </w:rPr>
              <w:t>上下文定义（请参阅</w:t>
            </w:r>
            <w:r w:rsidR="00041C25" w:rsidRPr="00041C25">
              <w:rPr>
                <w:rFonts w:hint="eastAsia"/>
              </w:rPr>
              <w:t xml:space="preserve"> +CGDCONT </w:t>
            </w:r>
            <w:r w:rsidR="00041C25" w:rsidRPr="00041C25">
              <w:rPr>
                <w:rFonts w:hint="eastAsia"/>
              </w:rPr>
              <w:t>命令）。</w:t>
            </w:r>
          </w:p>
        </w:tc>
      </w:tr>
      <w:tr w:rsidR="00EA622A" w14:paraId="521D97BB" w14:textId="77777777" w:rsidTr="00FD7A5D">
        <w:tc>
          <w:tcPr>
            <w:tcW w:w="1965" w:type="pct"/>
            <w:tcMar>
              <w:left w:w="113" w:type="dxa"/>
              <w:right w:w="113" w:type="dxa"/>
            </w:tcMar>
            <w:vAlign w:val="center"/>
          </w:tcPr>
          <w:p w14:paraId="50A85157" w14:textId="55E5538F" w:rsidR="00EA622A" w:rsidRPr="0095429F" w:rsidRDefault="00EA622A" w:rsidP="00EA622A">
            <w:pPr>
              <w:pStyle w:val="Fibocomzhb"/>
            </w:pPr>
            <w:r w:rsidRPr="0095429F">
              <w:t>&lt;</w:t>
            </w:r>
            <w:proofErr w:type="spellStart"/>
            <w:r w:rsidRPr="0095429F">
              <w:t>cdma</w:t>
            </w:r>
            <w:proofErr w:type="spellEnd"/>
            <w:r w:rsidRPr="0095429F">
              <w:t xml:space="preserve"> profile number&gt;</w:t>
            </w:r>
          </w:p>
        </w:tc>
        <w:tc>
          <w:tcPr>
            <w:tcW w:w="3035" w:type="pct"/>
            <w:tcMar>
              <w:left w:w="113" w:type="dxa"/>
              <w:right w:w="113" w:type="dxa"/>
            </w:tcMar>
            <w:vAlign w:val="center"/>
          </w:tcPr>
          <w:p w14:paraId="64455011" w14:textId="6EAF5367" w:rsidR="00EA622A" w:rsidRPr="0095429F" w:rsidRDefault="00E01DC9" w:rsidP="00EA622A">
            <w:pPr>
              <w:pStyle w:val="Fibocomzhb"/>
            </w:pPr>
            <w:r>
              <w:rPr>
                <w:rFonts w:hint="eastAsia"/>
              </w:rPr>
              <w:t>整型；值的范围从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到</w:t>
            </w:r>
            <w:r>
              <w:t>179</w:t>
            </w:r>
          </w:p>
        </w:tc>
      </w:tr>
      <w:tr w:rsidR="00EA622A" w14:paraId="493EB13C" w14:textId="77777777" w:rsidTr="00FD7A5D">
        <w:tc>
          <w:tcPr>
            <w:tcW w:w="1965" w:type="pct"/>
            <w:tcMar>
              <w:left w:w="113" w:type="dxa"/>
              <w:right w:w="113" w:type="dxa"/>
            </w:tcMar>
            <w:vAlign w:val="center"/>
          </w:tcPr>
          <w:p w14:paraId="044EDCD2" w14:textId="4CD4D91F" w:rsidR="00EA622A" w:rsidRPr="0095429F" w:rsidRDefault="00EA622A" w:rsidP="00EA622A">
            <w:pPr>
              <w:pStyle w:val="Fibocomzhb"/>
            </w:pPr>
            <w:r w:rsidRPr="0095429F">
              <w:t>&lt;APN&gt;</w:t>
            </w:r>
          </w:p>
        </w:tc>
        <w:tc>
          <w:tcPr>
            <w:tcW w:w="3035" w:type="pct"/>
            <w:tcMar>
              <w:left w:w="113" w:type="dxa"/>
              <w:right w:w="113" w:type="dxa"/>
            </w:tcMar>
            <w:vAlign w:val="center"/>
          </w:tcPr>
          <w:p w14:paraId="607A2733" w14:textId="14E30467" w:rsidR="00EA622A" w:rsidRPr="0095429F" w:rsidRDefault="00E01DC9" w:rsidP="00EA622A">
            <w:pPr>
              <w:pStyle w:val="Fibocomzhb"/>
            </w:pPr>
            <w:r>
              <w:rPr>
                <w:rFonts w:hint="eastAsia"/>
              </w:rPr>
              <w:t>字符串类型；最大长度为</w:t>
            </w:r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14:paraId="51CF6BA8" w14:textId="7AE30955" w:rsidR="00A30485" w:rsidRPr="00377003" w:rsidRDefault="00A30485" w:rsidP="00377003">
      <w:pPr>
        <w:pStyle w:val="2"/>
      </w:pPr>
      <w:bookmarkStart w:id="169" w:name="_Toc43645339"/>
      <w:bookmarkStart w:id="170" w:name="_Toc86747366"/>
      <w:r w:rsidRPr="00377003">
        <w:t>相关AT log和说明</w:t>
      </w:r>
      <w:bookmarkEnd w:id="169"/>
      <w:bookmarkEnd w:id="170"/>
    </w:p>
    <w:p w14:paraId="2B93447D" w14:textId="77777777" w:rsidR="00A30485" w:rsidRPr="0095429F" w:rsidRDefault="00A30485" w:rsidP="00540503">
      <w:r w:rsidRPr="0095429F">
        <w:t>如果需要上网，拨号流程推荐（以电信卡为例），具体如下：</w:t>
      </w:r>
    </w:p>
    <w:p w14:paraId="4BB73AF0" w14:textId="77777777" w:rsidR="00A30485" w:rsidRPr="0095429F" w:rsidRDefault="00A30485" w:rsidP="00FA7A9C">
      <w:pPr>
        <w:pStyle w:val="Fibocomzhf5"/>
      </w:pPr>
      <w:r w:rsidRPr="0095429F">
        <w:t>AT+CPIN?</w:t>
      </w:r>
    </w:p>
    <w:p w14:paraId="4F5CE69F" w14:textId="2BFC0DF9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+CPIN: READY                                                                 //</w:t>
      </w:r>
      <w:r w:rsidRPr="0095429F">
        <w:rPr>
          <w:color w:val="000000" w:themeColor="text1"/>
        </w:rPr>
        <w:t>确保</w:t>
      </w:r>
      <w:r w:rsidRPr="0095429F">
        <w:rPr>
          <w:color w:val="000000" w:themeColor="text1"/>
        </w:rPr>
        <w:t>SIM</w:t>
      </w:r>
      <w:r w:rsidRPr="0095429F">
        <w:rPr>
          <w:color w:val="000000" w:themeColor="text1"/>
        </w:rPr>
        <w:t>卡就绪</w:t>
      </w:r>
    </w:p>
    <w:p w14:paraId="3A084F02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6BCBD31F" w14:textId="77777777" w:rsidR="00A30485" w:rsidRPr="0095429F" w:rsidRDefault="00A30485" w:rsidP="00FA7A9C">
      <w:pPr>
        <w:pStyle w:val="Fibocomzhf5"/>
      </w:pPr>
      <w:r w:rsidRPr="0095429F">
        <w:t>AT+CSQ</w:t>
      </w:r>
    </w:p>
    <w:p w14:paraId="056F2C79" w14:textId="7FB0E5EA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+CSQ: 21,99                                                                    //</w:t>
      </w:r>
      <w:r w:rsidRPr="0095429F">
        <w:rPr>
          <w:color w:val="000000" w:themeColor="text1"/>
        </w:rPr>
        <w:t>确保模块能接收到信号</w:t>
      </w:r>
    </w:p>
    <w:p w14:paraId="1509DA21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3601D1FF" w14:textId="77777777" w:rsidR="00A30485" w:rsidRPr="0095429F" w:rsidRDefault="00A30485" w:rsidP="00FA7A9C">
      <w:pPr>
        <w:pStyle w:val="Fibocomzhf5"/>
      </w:pPr>
      <w:r w:rsidRPr="0095429F">
        <w:t>AT+COPS?</w:t>
      </w:r>
    </w:p>
    <w:p w14:paraId="7EE1EB57" w14:textId="407147C1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+COPS: 0,0,"CHN-TELECOM",7                                    //</w:t>
      </w:r>
      <w:r w:rsidRPr="0095429F">
        <w:rPr>
          <w:color w:val="000000" w:themeColor="text1"/>
        </w:rPr>
        <w:t>确保模块注册上运营商网络</w:t>
      </w:r>
    </w:p>
    <w:p w14:paraId="3C0E624A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0EDD8A20" w14:textId="77777777" w:rsidR="00A30485" w:rsidRPr="0095429F" w:rsidRDefault="00A30485" w:rsidP="00FA7A9C">
      <w:pPr>
        <w:pStyle w:val="Fibocomzhf5"/>
      </w:pPr>
      <w:r w:rsidRPr="0095429F">
        <w:t>AT+CGREG?</w:t>
      </w:r>
    </w:p>
    <w:p w14:paraId="6408ADE9" w14:textId="45921AAC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+CGREG: 0,1                                                                  //</w:t>
      </w:r>
      <w:r w:rsidRPr="0095429F">
        <w:rPr>
          <w:color w:val="000000" w:themeColor="text1"/>
        </w:rPr>
        <w:t>模块附着数据网络</w:t>
      </w:r>
    </w:p>
    <w:p w14:paraId="3C04BE01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1CF9F798" w14:textId="76B4FE45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t>AT+CEREG?</w:t>
      </w:r>
      <w:r w:rsidRPr="0095429F">
        <w:rPr>
          <w:color w:val="000000" w:themeColor="text1"/>
        </w:rPr>
        <w:t xml:space="preserve">                                                                   //</w:t>
      </w:r>
      <w:r w:rsidRPr="0095429F">
        <w:rPr>
          <w:color w:val="000000" w:themeColor="text1"/>
        </w:rPr>
        <w:t>模块附着</w:t>
      </w:r>
      <w:r w:rsidRPr="0095429F">
        <w:rPr>
          <w:color w:val="000000" w:themeColor="text1"/>
        </w:rPr>
        <w:t>LTE</w:t>
      </w:r>
      <w:r w:rsidRPr="0095429F">
        <w:rPr>
          <w:color w:val="000000" w:themeColor="text1"/>
        </w:rPr>
        <w:t>网络</w:t>
      </w:r>
    </w:p>
    <w:p w14:paraId="3C9C43C8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+CEREG: 0</w:t>
      </w:r>
      <w:proofErr w:type="gramStart"/>
      <w:r w:rsidRPr="0095429F">
        <w:rPr>
          <w:color w:val="000000" w:themeColor="text1"/>
        </w:rPr>
        <w:t>,1</w:t>
      </w:r>
      <w:proofErr w:type="gramEnd"/>
    </w:p>
    <w:p w14:paraId="51E12706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lastRenderedPageBreak/>
        <w:t>OK</w:t>
      </w:r>
    </w:p>
    <w:p w14:paraId="45A2E314" w14:textId="2AB764D0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t>AT+CGDCONT=1,"IP</w:t>
      </w:r>
      <w:r w:rsidR="00475FB4" w:rsidRPr="00475FB4">
        <w:t>V4V6</w:t>
      </w:r>
      <w:r w:rsidRPr="0095429F">
        <w:t>","CTLTE"</w:t>
      </w:r>
      <w:r w:rsidRPr="0095429F">
        <w:rPr>
          <w:color w:val="000000" w:themeColor="text1"/>
        </w:rPr>
        <w:t xml:space="preserve">                            //</w:t>
      </w:r>
      <w:r w:rsidRPr="0095429F">
        <w:rPr>
          <w:color w:val="000000" w:themeColor="text1"/>
        </w:rPr>
        <w:t>设置接入点信息</w:t>
      </w:r>
    </w:p>
    <w:p w14:paraId="14EE3E33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12D4EC64" w14:textId="77777777" w:rsidR="00A30485" w:rsidRPr="0095429F" w:rsidRDefault="00A30485" w:rsidP="00FA7A9C">
      <w:pPr>
        <w:pStyle w:val="Fibocomzhf5"/>
      </w:pPr>
      <w:r w:rsidRPr="0095429F">
        <w:t>AT+CGDCONT?</w:t>
      </w:r>
    </w:p>
    <w:p w14:paraId="0D7D8535" w14:textId="38EA01E8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+CGDCONT: 1,"IPV4V6","CTLTE","0.0.0.0",0,0,0,0      //</w:t>
      </w:r>
      <w:r w:rsidRPr="0095429F">
        <w:rPr>
          <w:color w:val="000000" w:themeColor="text1"/>
        </w:rPr>
        <w:t>查询是否设置成功</w:t>
      </w:r>
    </w:p>
    <w:p w14:paraId="236C03AB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01D5808E" w14:textId="2A9FD7E2" w:rsidR="00A30485" w:rsidRPr="0095429F" w:rsidRDefault="00A30485" w:rsidP="00FA7A9C">
      <w:pPr>
        <w:pStyle w:val="Fibocomzhf5"/>
      </w:pPr>
      <w:r w:rsidRPr="0095429F">
        <w:t>AT$QCRMCALL=1,1,3                                                   //</w:t>
      </w:r>
      <w:r w:rsidRPr="0095429F">
        <w:t>发起拨号</w:t>
      </w:r>
    </w:p>
    <w:p w14:paraId="399117DF" w14:textId="4DC48486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$QCRMCALL: 1, V4</w:t>
      </w:r>
    </w:p>
    <w:p w14:paraId="071CDF86" w14:textId="62142A78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$QCRMCALL: 1, V6</w:t>
      </w:r>
    </w:p>
    <w:p w14:paraId="76B17B5C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11D665F9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……</w:t>
      </w:r>
    </w:p>
    <w:p w14:paraId="6912BB13" w14:textId="03F21613" w:rsidR="00A30485" w:rsidRPr="0095429F" w:rsidRDefault="00A30485" w:rsidP="00FA7A9C">
      <w:pPr>
        <w:pStyle w:val="Fibocomzhf5"/>
      </w:pPr>
      <w:r w:rsidRPr="0095429F">
        <w:t>AT$QCRMCALL?</w:t>
      </w:r>
    </w:p>
    <w:p w14:paraId="3C7C4FBC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$QCRMCALL: 1, V4</w:t>
      </w:r>
    </w:p>
    <w:p w14:paraId="0E9FBBE5" w14:textId="2FDC20B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$QCRMCALL: 1, V6                                                       //</w:t>
      </w:r>
      <w:r w:rsidRPr="0095429F">
        <w:rPr>
          <w:color w:val="000000" w:themeColor="text1"/>
        </w:rPr>
        <w:t>定时查询拨号状态，若已断开，则重新发起拨号</w:t>
      </w:r>
    </w:p>
    <w:p w14:paraId="20F7FA90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OK</w:t>
      </w:r>
    </w:p>
    <w:p w14:paraId="64542CE5" w14:textId="77777777" w:rsidR="00A30485" w:rsidRPr="0095429F" w:rsidRDefault="00A30485" w:rsidP="00FA7A9C">
      <w:pPr>
        <w:pStyle w:val="Fibocomzhf5"/>
        <w:rPr>
          <w:color w:val="000000" w:themeColor="text1"/>
        </w:rPr>
      </w:pPr>
      <w:r w:rsidRPr="0095429F">
        <w:rPr>
          <w:color w:val="000000" w:themeColor="text1"/>
        </w:rPr>
        <w:t>……</w:t>
      </w:r>
    </w:p>
    <w:p w14:paraId="7AF01975" w14:textId="089EA3D0" w:rsidR="009A38C5" w:rsidRPr="0095429F" w:rsidRDefault="00A30485" w:rsidP="00540503">
      <w:pPr>
        <w:rPr>
          <w:color w:val="000000" w:themeColor="text1"/>
        </w:rPr>
      </w:pPr>
      <w:r w:rsidRPr="0095429F">
        <w:rPr>
          <w:color w:val="000000" w:themeColor="text1"/>
        </w:rPr>
        <w:t>拨号后，在终端窗口使用</w:t>
      </w:r>
      <w:proofErr w:type="spellStart"/>
      <w:r w:rsidRPr="0095429F">
        <w:rPr>
          <w:color w:val="000000" w:themeColor="text1"/>
        </w:rPr>
        <w:t>ifconfig</w:t>
      </w:r>
      <w:proofErr w:type="spellEnd"/>
      <w:r w:rsidRPr="0095429F">
        <w:rPr>
          <w:color w:val="000000" w:themeColor="text1"/>
        </w:rPr>
        <w:t>查看可知，网卡已获取到</w:t>
      </w:r>
      <w:r w:rsidRPr="0095429F">
        <w:rPr>
          <w:color w:val="000000" w:themeColor="text1"/>
        </w:rPr>
        <w:t>IP</w:t>
      </w:r>
      <w:r w:rsidRPr="0095429F">
        <w:rPr>
          <w:color w:val="000000" w:themeColor="text1"/>
        </w:rPr>
        <w:t>地址，并可通过该网卡进行数据业务，故拨号成功：</w:t>
      </w:r>
    </w:p>
    <w:p w14:paraId="04DCD3F2" w14:textId="069A3275" w:rsidR="00FA7A9C" w:rsidRDefault="00197FFB" w:rsidP="00FA7A9C">
      <w:pPr>
        <w:pStyle w:val="Fibocomzh3"/>
        <w:rPr>
          <w:color w:val="000000" w:themeColor="text1"/>
        </w:rPr>
      </w:pPr>
      <w:r w:rsidRPr="0095429F">
        <w:drawing>
          <wp:inline distT="0" distB="0" distL="0" distR="0" wp14:anchorId="02501C47" wp14:editId="7B875056">
            <wp:extent cx="4579200" cy="1008000"/>
            <wp:effectExtent l="0" t="0" r="0" b="19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51B1" w14:textId="06DB4E82" w:rsidR="009C03E6" w:rsidRP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="00CD639F">
        <w:t>24</w:t>
      </w:r>
      <w:r w:rsidRPr="00AB74E3">
        <w:t>.</w:t>
      </w:r>
      <w:r w:rsidRPr="009C03E6">
        <w:rPr>
          <w:rFonts w:hint="eastAsia"/>
        </w:rPr>
        <w:t xml:space="preserve"> 查看网卡信息</w:t>
      </w:r>
    </w:p>
    <w:p w14:paraId="6C9903CF" w14:textId="21B055EB" w:rsidR="009A38C5" w:rsidRDefault="0040110C" w:rsidP="00540503">
      <w:r w:rsidRPr="0095429F">
        <w:t>如果嵌入式</w:t>
      </w:r>
      <w:r w:rsidRPr="0095429F">
        <w:t xml:space="preserve">Linux </w:t>
      </w:r>
      <w:r w:rsidRPr="0095429F">
        <w:t>未能获取</w:t>
      </w:r>
      <w:r w:rsidRPr="0095429F">
        <w:t>IP</w:t>
      </w:r>
      <w:r w:rsidR="00CB23D2">
        <w:rPr>
          <w:rFonts w:hint="eastAsia"/>
        </w:rPr>
        <w:t>，</w:t>
      </w:r>
      <w:r w:rsidRPr="0095429F">
        <w:t>请发送</w:t>
      </w:r>
      <w:r w:rsidRPr="0095429F">
        <w:t>“</w:t>
      </w:r>
      <w:proofErr w:type="spellStart"/>
      <w:r w:rsidRPr="0095429F">
        <w:t>udhcpc</w:t>
      </w:r>
      <w:proofErr w:type="spellEnd"/>
      <w:r w:rsidRPr="0095429F">
        <w:t xml:space="preserve"> -</w:t>
      </w:r>
      <w:proofErr w:type="spellStart"/>
      <w:r w:rsidRPr="0095429F">
        <w:t>i</w:t>
      </w:r>
      <w:proofErr w:type="spellEnd"/>
      <w:r w:rsidRPr="0095429F">
        <w:t xml:space="preserve"> usb0” </w:t>
      </w:r>
      <w:r w:rsidRPr="0095429F">
        <w:t>为系统配置</w:t>
      </w:r>
      <w:r w:rsidRPr="0095429F">
        <w:t>IP</w:t>
      </w:r>
      <w:r w:rsidRPr="0095429F">
        <w:t>地址</w:t>
      </w:r>
      <w:r w:rsidR="00B33B4D" w:rsidRPr="0095429F">
        <w:t>：</w:t>
      </w:r>
    </w:p>
    <w:p w14:paraId="27EB83BB" w14:textId="09635DB2" w:rsidR="009A38C5" w:rsidRDefault="00197FFB" w:rsidP="00540503">
      <w:pPr>
        <w:pStyle w:val="Fibocomzh3"/>
      </w:pPr>
      <w:r w:rsidRPr="0095429F">
        <w:drawing>
          <wp:inline distT="0" distB="0" distL="0" distR="0" wp14:anchorId="5840010F" wp14:editId="528C37DE">
            <wp:extent cx="4579200" cy="1065600"/>
            <wp:effectExtent l="0" t="0" r="0" b="12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E76E" w14:textId="0C299202" w:rsidR="009C03E6" w:rsidRPr="009C03E6" w:rsidRDefault="009C03E6" w:rsidP="009C03E6">
      <w:pPr>
        <w:pStyle w:val="Fibocomzh5"/>
      </w:pPr>
      <w:r w:rsidRPr="00AB74E3">
        <w:rPr>
          <w:rFonts w:hint="eastAsia"/>
        </w:rPr>
        <w:t>图</w:t>
      </w:r>
      <w:r w:rsidR="00CD639F">
        <w:t>25</w:t>
      </w:r>
      <w:r w:rsidRPr="00AB74E3">
        <w:t xml:space="preserve">. </w:t>
      </w:r>
      <w:r w:rsidRPr="009C03E6">
        <w:rPr>
          <w:rFonts w:hint="eastAsia"/>
        </w:rPr>
        <w:t>手动配置IP地址</w:t>
      </w:r>
    </w:p>
    <w:p w14:paraId="4B947E01" w14:textId="72F4701B" w:rsidR="00A30485" w:rsidRPr="0095429F" w:rsidRDefault="00A30485" w:rsidP="00540503">
      <w:r w:rsidRPr="0095429F">
        <w:lastRenderedPageBreak/>
        <w:t>如需断开网络，发送如下命令：</w:t>
      </w:r>
    </w:p>
    <w:p w14:paraId="1AB2D02C" w14:textId="162A93FC" w:rsidR="00A30485" w:rsidRPr="0095429F" w:rsidRDefault="00A30485" w:rsidP="00FA7A9C">
      <w:pPr>
        <w:pStyle w:val="Fibocomzhf5"/>
      </w:pPr>
      <w:r w:rsidRPr="0095429F">
        <w:t>AT$QCRMCALL=0</w:t>
      </w:r>
      <w:proofErr w:type="gramStart"/>
      <w:r w:rsidRPr="0095429F">
        <w:t>,1,3</w:t>
      </w:r>
      <w:proofErr w:type="gramEnd"/>
    </w:p>
    <w:p w14:paraId="58E8D95C" w14:textId="5F2AAE6C" w:rsidR="00A30485" w:rsidRPr="0095429F" w:rsidRDefault="00A30485" w:rsidP="00FA7A9C">
      <w:pPr>
        <w:pStyle w:val="Fibocomzhf5"/>
      </w:pPr>
      <w:r w:rsidRPr="0095429F">
        <w:t>OK</w:t>
      </w:r>
    </w:p>
    <w:p w14:paraId="6029D263" w14:textId="0F388783" w:rsidR="00A30485" w:rsidRPr="0095429F" w:rsidRDefault="00A30485" w:rsidP="00FA7A9C">
      <w:pPr>
        <w:pStyle w:val="Fibocomzhf5"/>
      </w:pPr>
      <w:r w:rsidRPr="0095429F">
        <w:t>AT$</w:t>
      </w:r>
      <w:proofErr w:type="gramStart"/>
      <w:r w:rsidRPr="0095429F">
        <w:t>QCRMCALL ?</w:t>
      </w:r>
      <w:proofErr w:type="gramEnd"/>
    </w:p>
    <w:p w14:paraId="6B49CB10" w14:textId="159C4CE4" w:rsidR="00F9359C" w:rsidRPr="00596546" w:rsidRDefault="00A30485" w:rsidP="00F9359C">
      <w:pPr>
        <w:pStyle w:val="Fibocomzhf5"/>
        <w:sectPr w:rsidR="00F9359C" w:rsidRPr="00596546" w:rsidSect="00CC0A99">
          <w:headerReference w:type="default" r:id="rId59"/>
          <w:footerReference w:type="default" r:id="rId60"/>
          <w:pgSz w:w="11906" w:h="16838"/>
          <w:pgMar w:top="1440" w:right="1083" w:bottom="1440" w:left="1083" w:header="851" w:footer="850" w:gutter="0"/>
          <w:cols w:space="425"/>
          <w:docGrid w:type="lines" w:linePitch="312"/>
        </w:sectPr>
      </w:pPr>
      <w:r w:rsidRPr="0095429F">
        <w:t>OK</w:t>
      </w:r>
    </w:p>
    <w:p w14:paraId="001CA01F" w14:textId="47AA8457" w:rsidR="00F9359C" w:rsidRDefault="00E01DC9" w:rsidP="00F9359C">
      <w:pPr>
        <w:pStyle w:val="1"/>
      </w:pPr>
      <w:bookmarkStart w:id="171" w:name="_Toc78900526"/>
      <w:bookmarkStart w:id="172" w:name="_Toc86747367"/>
      <w:r>
        <w:rPr>
          <w:rFonts w:hint="eastAsia"/>
        </w:rPr>
        <w:lastRenderedPageBreak/>
        <w:t>常见问题</w:t>
      </w:r>
      <w:bookmarkEnd w:id="171"/>
      <w:bookmarkEnd w:id="172"/>
    </w:p>
    <w:p w14:paraId="65377045" w14:textId="6E27366E" w:rsidR="00F9359C" w:rsidRPr="00377003" w:rsidRDefault="00F9359C" w:rsidP="00377003">
      <w:pPr>
        <w:pStyle w:val="2"/>
      </w:pPr>
      <w:bookmarkStart w:id="173" w:name="_Toc78900527"/>
      <w:bookmarkStart w:id="174" w:name="_Toc86747368"/>
      <w:r w:rsidRPr="00377003">
        <w:rPr>
          <w:rFonts w:hint="eastAsia"/>
        </w:rPr>
        <w:t>I</w:t>
      </w:r>
      <w:r w:rsidRPr="00377003">
        <w:t>P</w:t>
      </w:r>
      <w:r w:rsidRPr="00377003">
        <w:rPr>
          <w:rFonts w:hint="eastAsia"/>
        </w:rPr>
        <w:t>获取失败</w:t>
      </w:r>
      <w:bookmarkEnd w:id="173"/>
      <w:r w:rsidRPr="003770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1601B82" wp14:editId="0F0C4CA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88451" cy="0"/>
                <wp:effectExtent l="0" t="0" r="22225" b="1905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5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F2C3A2" id="直接连接符 14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87.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ZvCAIAAEoEAAAOAAAAZHJzL2Uyb0RvYy54bWysVMuO0zAU3SPxD5b3NEk1M1RR01lMNWx4&#10;VDw+wHXsxpJfsj1N+hP8ABI7WLFkz98wfAbXdprSmRWIjRvb55x7z7Hd5fWgJNoz54XRDa5mJUZM&#10;U9MKvWvwh/e3zxYY+UB0S6TRrMEH5vH16umTZW9rNjedkS1zCES0r3vb4C4EWxeFpx1TxM+MZRo2&#10;uXGKBJi6XdE60oO6ksW8LK+K3rjWOkOZ97C6zpt4lfQ5ZzS84dyzgGSDobeQRpfGbRyL1ZLUO0ds&#10;J+jYBvmHLhQRGopOUmsSCLpz4pGUEtQZb3iYUaMKw7mgLHkAN1X5wM27jliWvEA43k4x+f8nS1/v&#10;Nw6JFs7uAiNNFJzR/afvPz9++fXjM4z3374i2IGYeutrQN/ojRtn3m5c9Dxwp+IvuEFDivYwRcuG&#10;gCgsXlWLxcVlhRE97hUnonU+vGBGofjRYCl0dE1qsn/pAxQD6BESl6VGPfQ7f16WCeaNFO2tkDJu&#10;ppvDbqRDewJnvt1VCSPv1CvT5rXFZQnMrDvBU5UzpVhyTXyXSf7g1yaMLKkBHgPJEaSvcJAsd/eW&#10;cUgUTOfSU4ksRChlOlSTEqAjjUP/E3H0FR/Byco5ccRHKkv3/G/IEyNVNjpMZCW0cTnV8+phOLbM&#10;M/6YQPYdI9ia9pAuR4oGLmzKdHxc8UX8OU/001/A6jcAAAD//wMAUEsDBBQABgAIAAAAIQDoXM5R&#10;2wAAAAQBAAAPAAAAZHJzL2Rvd25yZXYueG1sTI9BT8JAFITvJv6HzTPxBtsag1C6JcZEYqISQA4c&#10;H91H29h9W3a3UP+9qxc9TmYy802+GEwrzuR8Y1lBOk5AEJdWN1wp2H08j6YgfEDW2FomBV/kYVFc&#10;X+WYaXvhDZ23oRKxhH2GCuoQukxKX9Zk0I9tRxy9o3UGQ5SuktrhJZabVt4lyUQabDgu1NjRU03l&#10;57Y3Cpbv+/Tt9EL69bRZrtJ1RTOne6Vub4bHOYhAQ/gLww9+RIciMh1sz9qLVkE8EhSMUhDRnD3c&#10;T0AcfrUscvkfvvgGAAD//wMAUEsBAi0AFAAGAAgAAAAhALaDOJL+AAAA4QEAABMAAAAAAAAAAAAA&#10;AAAAAAAAAFtDb250ZW50X1R5cGVzXS54bWxQSwECLQAUAAYACAAAACEAOP0h/9YAAACUAQAACwAA&#10;AAAAAAAAAAAAAAAvAQAAX3JlbHMvLnJlbHNQSwECLQAUAAYACAAAACEAH2ImbwgCAABKBAAADgAA&#10;AAAAAAAAAAAAAAAuAgAAZHJzL2Uyb0RvYy54bWxQSwECLQAUAAYACAAAACEA6FzOUdsAAAAEAQAA&#10;DwAAAAAAAAAAAAAAAABiBAAAZHJzL2Rvd25yZXYueG1sUEsFBgAAAAAEAAQA8wAAAGoFAAAAAA==&#10;" strokecolor="#d8d8d8 [2732]" strokeweight="1pt">
                <v:stroke dashstyle="1 1"/>
              </v:line>
            </w:pict>
          </mc:Fallback>
        </mc:AlternateContent>
      </w:r>
      <w:bookmarkEnd w:id="174"/>
    </w:p>
    <w:p w14:paraId="1ADAEAF3" w14:textId="77777777" w:rsidR="00F9359C" w:rsidRDefault="00F9359C" w:rsidP="00F9359C">
      <w:r w:rsidRPr="00E96D9D">
        <w:rPr>
          <w:rFonts w:hint="eastAsia"/>
        </w:rPr>
        <w:t>如果</w:t>
      </w:r>
      <w:r>
        <w:rPr>
          <w:rFonts w:hint="eastAsia"/>
        </w:rPr>
        <w:t>拨号成功后手动</w:t>
      </w:r>
      <w:proofErr w:type="gramStart"/>
      <w:r w:rsidRPr="001C2FC9">
        <w:rPr>
          <w:rFonts w:hint="eastAsia"/>
        </w:rPr>
        <w:t>禁用</w:t>
      </w:r>
      <w:r>
        <w:rPr>
          <w:rFonts w:hint="eastAsia"/>
        </w:rPr>
        <w:t>再</w:t>
      </w:r>
      <w:proofErr w:type="gramEnd"/>
      <w:r w:rsidRPr="001C2FC9">
        <w:rPr>
          <w:rFonts w:hint="eastAsia"/>
        </w:rPr>
        <w:t>启用网卡</w:t>
      </w:r>
      <w:r>
        <w:rPr>
          <w:rFonts w:hint="eastAsia"/>
        </w:rPr>
        <w:t>，无法获取到</w:t>
      </w:r>
      <w:r>
        <w:t>IP</w:t>
      </w:r>
      <w:r>
        <w:rPr>
          <w:rFonts w:hint="eastAsia"/>
        </w:rPr>
        <w:t>地址，请在</w:t>
      </w:r>
      <w:r>
        <w:rPr>
          <w:rFonts w:hint="eastAsia"/>
        </w:rPr>
        <w:t>A</w:t>
      </w:r>
      <w:r>
        <w:t>T</w:t>
      </w:r>
      <w:r>
        <w:rPr>
          <w:rFonts w:hint="eastAsia"/>
        </w:rPr>
        <w:t>口发送如下命令，重启模块：</w:t>
      </w:r>
    </w:p>
    <w:p w14:paraId="5B743302" w14:textId="77777777" w:rsidR="00F9359C" w:rsidRDefault="00F9359C" w:rsidP="00F9359C">
      <w:pPr>
        <w:pStyle w:val="Fibocomzhf5"/>
      </w:pPr>
      <w:r>
        <w:rPr>
          <w:rFonts w:hint="eastAsia"/>
        </w:rPr>
        <w:t>A</w:t>
      </w:r>
      <w:r>
        <w:t>T+CFUN=15</w:t>
      </w:r>
    </w:p>
    <w:p w14:paraId="13D5BF8D" w14:textId="77777777" w:rsidR="00F9359C" w:rsidRDefault="00F9359C" w:rsidP="00F9359C">
      <w:r>
        <w:rPr>
          <w:rFonts w:hint="eastAsia"/>
        </w:rPr>
        <w:t>然后</w:t>
      </w:r>
      <w:r w:rsidRPr="001C2FC9">
        <w:rPr>
          <w:rFonts w:hint="eastAsia"/>
        </w:rPr>
        <w:t>手动关闭</w:t>
      </w:r>
      <w:r>
        <w:rPr>
          <w:rFonts w:hint="eastAsia"/>
        </w:rPr>
        <w:t>系统</w:t>
      </w:r>
      <w:r w:rsidRPr="001C2FC9">
        <w:rPr>
          <w:rFonts w:hint="eastAsia"/>
        </w:rPr>
        <w:t>网络服务</w:t>
      </w:r>
      <w:r>
        <w:rPr>
          <w:rFonts w:hint="eastAsia"/>
        </w:rPr>
        <w:t>：</w:t>
      </w:r>
    </w:p>
    <w:p w14:paraId="0A224650" w14:textId="77777777" w:rsidR="00F9359C" w:rsidRDefault="00F9359C" w:rsidP="00F9359C">
      <w:pPr>
        <w:pStyle w:val="Fibocomzhf5"/>
      </w:pPr>
      <w:proofErr w:type="gramStart"/>
      <w:r w:rsidRPr="001C2FC9">
        <w:rPr>
          <w:rFonts w:hint="eastAsia"/>
        </w:rPr>
        <w:t>service</w:t>
      </w:r>
      <w:proofErr w:type="gramEnd"/>
      <w:r w:rsidRPr="001C2FC9">
        <w:rPr>
          <w:rFonts w:hint="eastAsia"/>
        </w:rPr>
        <w:t xml:space="preserve"> network-manager stop</w:t>
      </w:r>
    </w:p>
    <w:p w14:paraId="5FF0267B" w14:textId="77777777" w:rsidR="00F9359C" w:rsidRDefault="00F9359C" w:rsidP="00F9359C">
      <w:r>
        <w:rPr>
          <w:rFonts w:hint="eastAsia"/>
        </w:rPr>
        <w:t>然后使用</w:t>
      </w:r>
      <w:r>
        <w:rPr>
          <w:rFonts w:hint="eastAsia"/>
        </w:rPr>
        <w:t>A</w:t>
      </w:r>
      <w:r>
        <w:t>T</w:t>
      </w:r>
      <w:r>
        <w:rPr>
          <w:rFonts w:hint="eastAsia"/>
        </w:rPr>
        <w:t>方式进行</w:t>
      </w:r>
      <w:proofErr w:type="spellStart"/>
      <w:r>
        <w:rPr>
          <w:rFonts w:hint="eastAsia"/>
        </w:rPr>
        <w:t>rmnet</w:t>
      </w:r>
      <w:proofErr w:type="spellEnd"/>
      <w:r>
        <w:rPr>
          <w:rFonts w:hint="eastAsia"/>
        </w:rPr>
        <w:t>拨号，在拨号成功后，手动</w:t>
      </w:r>
      <w:r w:rsidRPr="001C2FC9">
        <w:rPr>
          <w:rFonts w:hint="eastAsia"/>
        </w:rPr>
        <w:t>申请</w:t>
      </w:r>
      <w:r w:rsidRPr="001C2FC9">
        <w:rPr>
          <w:rFonts w:hint="eastAsia"/>
        </w:rPr>
        <w:t>IP</w:t>
      </w:r>
      <w:r w:rsidRPr="001C2FC9">
        <w:rPr>
          <w:rFonts w:hint="eastAsia"/>
        </w:rPr>
        <w:t>地址</w:t>
      </w:r>
      <w:r>
        <w:rPr>
          <w:rFonts w:hint="eastAsia"/>
        </w:rPr>
        <w:t>：</w:t>
      </w:r>
    </w:p>
    <w:p w14:paraId="1B011819" w14:textId="77777777" w:rsidR="00F9359C" w:rsidRDefault="00F9359C" w:rsidP="00F9359C">
      <w:pPr>
        <w:pStyle w:val="Fibocomzhf5"/>
      </w:pPr>
      <w:proofErr w:type="spellStart"/>
      <w:r w:rsidRPr="001C2FC9">
        <w:rPr>
          <w:rFonts w:hint="eastAsia"/>
        </w:rPr>
        <w:t>udhcpc</w:t>
      </w:r>
      <w:proofErr w:type="spellEnd"/>
      <w:r w:rsidRPr="001C2FC9">
        <w:rPr>
          <w:rFonts w:hint="eastAsia"/>
        </w:rPr>
        <w:t xml:space="preserve"> -</w:t>
      </w:r>
      <w:proofErr w:type="spellStart"/>
      <w:r w:rsidRPr="001C2FC9">
        <w:rPr>
          <w:rFonts w:hint="eastAsia"/>
        </w:rPr>
        <w:t>i</w:t>
      </w:r>
      <w:proofErr w:type="spellEnd"/>
      <w:r w:rsidRPr="001C2FC9">
        <w:rPr>
          <w:rFonts w:hint="eastAsia"/>
        </w:rPr>
        <w:t xml:space="preserve"> </w:t>
      </w:r>
      <w:r>
        <w:rPr>
          <w:rFonts w:hint="eastAsia"/>
        </w:rPr>
        <w:t>网卡名</w:t>
      </w:r>
    </w:p>
    <w:p w14:paraId="140641A4" w14:textId="77777777" w:rsidR="00F9359C" w:rsidRDefault="00F9359C" w:rsidP="00F9359C">
      <w:r>
        <w:rPr>
          <w:rFonts w:hint="eastAsia"/>
        </w:rPr>
        <w:t>进行</w:t>
      </w:r>
      <w:r>
        <w:rPr>
          <w:rFonts w:hint="eastAsia"/>
        </w:rPr>
        <w:t>ping</w:t>
      </w:r>
      <w:r>
        <w:rPr>
          <w:rFonts w:hint="eastAsia"/>
        </w:rPr>
        <w:t>网测试：</w:t>
      </w:r>
    </w:p>
    <w:p w14:paraId="4F10D9CA" w14:textId="77777777" w:rsidR="00F9359C" w:rsidRDefault="00F9359C" w:rsidP="00F9359C">
      <w:pPr>
        <w:pStyle w:val="Fibocomzhf5"/>
      </w:pPr>
      <w:proofErr w:type="gramStart"/>
      <w:r>
        <w:t>p</w:t>
      </w:r>
      <w:r>
        <w:rPr>
          <w:rFonts w:hint="eastAsia"/>
        </w:rPr>
        <w:t>ing</w:t>
      </w:r>
      <w:proofErr w:type="gramEnd"/>
      <w:r>
        <w:t xml:space="preserve"> </w:t>
      </w:r>
      <w:hyperlink r:id="rId61" w:history="1">
        <w:r w:rsidRPr="008C04B0">
          <w:rPr>
            <w:rStyle w:val="afa"/>
          </w:rPr>
          <w:t>www.baidu.com</w:t>
        </w:r>
      </w:hyperlink>
    </w:p>
    <w:p w14:paraId="547FF079" w14:textId="77777777" w:rsidR="00F9359C" w:rsidRDefault="00F9359C" w:rsidP="00F9359C">
      <w:pPr>
        <w:pStyle w:val="Fibocomzhf5"/>
      </w:pPr>
      <w:proofErr w:type="gramStart"/>
      <w:r>
        <w:t>ping</w:t>
      </w:r>
      <w:proofErr w:type="gramEnd"/>
      <w:r>
        <w:t xml:space="preserve"> 8.8.8.8</w:t>
      </w:r>
    </w:p>
    <w:p w14:paraId="4B3946D8" w14:textId="77777777" w:rsidR="00F9359C" w:rsidRDefault="00F9359C" w:rsidP="00F9359C">
      <w:r>
        <w:rPr>
          <w:rFonts w:hint="eastAsia"/>
        </w:rPr>
        <w:t>手动</w:t>
      </w:r>
      <w:proofErr w:type="gramStart"/>
      <w:r w:rsidRPr="001C2FC9">
        <w:rPr>
          <w:rFonts w:hint="eastAsia"/>
        </w:rPr>
        <w:t>禁用</w:t>
      </w:r>
      <w:r>
        <w:rPr>
          <w:rFonts w:hint="eastAsia"/>
        </w:rPr>
        <w:t>再</w:t>
      </w:r>
      <w:proofErr w:type="gramEnd"/>
      <w:r>
        <w:rPr>
          <w:rFonts w:hint="eastAsia"/>
        </w:rPr>
        <w:t>启用网卡：</w:t>
      </w:r>
    </w:p>
    <w:p w14:paraId="6F5FB418" w14:textId="77777777" w:rsidR="00F9359C" w:rsidRDefault="00F9359C" w:rsidP="00F9359C">
      <w:pPr>
        <w:pStyle w:val="Fibocomzhf5"/>
      </w:pPr>
      <w:proofErr w:type="spellStart"/>
      <w:r>
        <w:t>ifconfig</w:t>
      </w:r>
      <w:proofErr w:type="spellEnd"/>
      <w:r>
        <w:t xml:space="preserve"> </w:t>
      </w:r>
      <w:r>
        <w:rPr>
          <w:rFonts w:hint="eastAsia"/>
        </w:rPr>
        <w:t>网卡名</w:t>
      </w:r>
      <w:r>
        <w:rPr>
          <w:rFonts w:hint="eastAsia"/>
        </w:rPr>
        <w:t xml:space="preserve"> down</w:t>
      </w:r>
    </w:p>
    <w:p w14:paraId="458CDE93" w14:textId="77777777" w:rsidR="00F9359C" w:rsidRDefault="00F9359C" w:rsidP="00F9359C">
      <w:pPr>
        <w:pStyle w:val="Fibocomzhf5"/>
      </w:pPr>
      <w:proofErr w:type="spellStart"/>
      <w:r>
        <w:t>ifconfig</w:t>
      </w:r>
      <w:proofErr w:type="spellEnd"/>
      <w:r>
        <w:t xml:space="preserve"> </w:t>
      </w:r>
      <w:r>
        <w:rPr>
          <w:rFonts w:hint="eastAsia"/>
        </w:rPr>
        <w:t>网卡名</w:t>
      </w:r>
      <w:r>
        <w:rPr>
          <w:rFonts w:hint="eastAsia"/>
        </w:rPr>
        <w:t xml:space="preserve"> </w:t>
      </w:r>
      <w:r>
        <w:t>up</w:t>
      </w:r>
    </w:p>
    <w:p w14:paraId="48438FEF" w14:textId="77777777" w:rsidR="00F9359C" w:rsidRDefault="00F9359C" w:rsidP="00F9359C">
      <w:r w:rsidRPr="001C2FC9">
        <w:rPr>
          <w:rFonts w:hint="eastAsia"/>
        </w:rPr>
        <w:t>可以成功申请对应网卡</w:t>
      </w:r>
      <w:proofErr w:type="spellStart"/>
      <w:r w:rsidRPr="001C2FC9">
        <w:rPr>
          <w:rFonts w:hint="eastAsia"/>
        </w:rPr>
        <w:t>ip</w:t>
      </w:r>
      <w:proofErr w:type="spellEnd"/>
      <w:r w:rsidRPr="001C2FC9">
        <w:rPr>
          <w:rFonts w:hint="eastAsia"/>
        </w:rPr>
        <w:t>地址并且可以</w:t>
      </w:r>
      <w:r w:rsidRPr="001C2FC9">
        <w:rPr>
          <w:rFonts w:hint="eastAsia"/>
        </w:rPr>
        <w:t>ping</w:t>
      </w:r>
      <w:r w:rsidRPr="001C2FC9">
        <w:rPr>
          <w:rFonts w:hint="eastAsia"/>
        </w:rPr>
        <w:t>通</w:t>
      </w:r>
      <w:r>
        <w:rPr>
          <w:rFonts w:hint="eastAsia"/>
        </w:rPr>
        <w:t>。</w:t>
      </w:r>
    </w:p>
    <w:p w14:paraId="62F59831" w14:textId="77777777" w:rsidR="00F9359C" w:rsidRPr="00377003" w:rsidRDefault="00F9359C" w:rsidP="00377003">
      <w:pPr>
        <w:pStyle w:val="2"/>
      </w:pPr>
      <w:bookmarkStart w:id="175" w:name="_Toc78900528"/>
      <w:bookmarkStart w:id="176" w:name="_Toc86747369"/>
      <w:r w:rsidRPr="00377003">
        <w:rPr>
          <w:rFonts w:hint="eastAsia"/>
        </w:rPr>
        <w:t>ping域名失败</w:t>
      </w:r>
      <w:bookmarkEnd w:id="175"/>
      <w:bookmarkEnd w:id="176"/>
    </w:p>
    <w:p w14:paraId="02DC7DE0" w14:textId="1141A776" w:rsidR="00F9359C" w:rsidRDefault="00F9359C" w:rsidP="00F9359C">
      <w:r>
        <w:rPr>
          <w:rFonts w:hint="eastAsia"/>
        </w:rPr>
        <w:t>继</w:t>
      </w:r>
      <w:r w:rsidR="00E01DC9">
        <w:t>10</w:t>
      </w:r>
      <w:r>
        <w:t>.1</w:t>
      </w:r>
      <w:r w:rsidR="009C03E6">
        <w:rPr>
          <w:rFonts w:hint="eastAsia"/>
        </w:rPr>
        <w:t>章节</w:t>
      </w:r>
      <w:r>
        <w:rPr>
          <w:rFonts w:hint="eastAsia"/>
        </w:rPr>
        <w:t>的问题，如果成功获取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</w:t>
      </w:r>
      <w:r>
        <w:rPr>
          <w:rFonts w:hint="eastAsia"/>
        </w:rPr>
        <w:t>ping</w:t>
      </w:r>
      <w:r>
        <w:t xml:space="preserve"> 8.8.8.8</w:t>
      </w:r>
      <w:r>
        <w:rPr>
          <w:rFonts w:hint="eastAsia"/>
        </w:rPr>
        <w:t>可以成功，但是无法</w:t>
      </w:r>
      <w:r>
        <w:rPr>
          <w:rFonts w:hint="eastAsia"/>
        </w:rPr>
        <w:t>p</w:t>
      </w:r>
      <w:r>
        <w:t xml:space="preserve">ing </w:t>
      </w:r>
      <w:hyperlink r:id="rId62" w:history="1">
        <w:r w:rsidRPr="008C04B0">
          <w:rPr>
            <w:rStyle w:val="afa"/>
          </w:rPr>
          <w:t>www.baidu.com</w:t>
        </w:r>
      </w:hyperlink>
      <w:r>
        <w:rPr>
          <w:rFonts w:hint="eastAsia"/>
        </w:rPr>
        <w:t>并且无法上网。请执行下列操作：</w:t>
      </w:r>
    </w:p>
    <w:p w14:paraId="5FD5A755" w14:textId="77777777" w:rsidR="00F9359C" w:rsidRDefault="00F9359C" w:rsidP="00F9359C">
      <w:pPr>
        <w:pStyle w:val="Fibocomzhf5"/>
      </w:pPr>
      <w:proofErr w:type="spellStart"/>
      <w:proofErr w:type="gramStart"/>
      <w:r>
        <w:t>chmod</w:t>
      </w:r>
      <w:proofErr w:type="spellEnd"/>
      <w:proofErr w:type="gramEnd"/>
      <w:r>
        <w:t xml:space="preserve"> 777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14:paraId="2281411F" w14:textId="77777777" w:rsidR="00F9359C" w:rsidRDefault="00F9359C" w:rsidP="00F9359C">
      <w:pPr>
        <w:pStyle w:val="Fibocomzhf5"/>
      </w:pP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14:paraId="53AC198D" w14:textId="77777777" w:rsidR="00F9359C" w:rsidRDefault="00F9359C" w:rsidP="00F9359C">
      <w:r>
        <w:rPr>
          <w:rFonts w:hint="eastAsia"/>
        </w:rPr>
        <w:t>进入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rPr>
          <w:rFonts w:hint="eastAsia"/>
        </w:rPr>
        <w:t>resolv</w:t>
      </w:r>
      <w:r>
        <w:t>.conf</w:t>
      </w:r>
      <w:proofErr w:type="spellEnd"/>
      <w:r>
        <w:rPr>
          <w:rFonts w:hint="eastAsia"/>
        </w:rPr>
        <w:t>文件之后，输入“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”，进入</w:t>
      </w:r>
      <w:r>
        <w:rPr>
          <w:rFonts w:hint="eastAsia"/>
        </w:rPr>
        <w:t>insert</w:t>
      </w:r>
      <w:r>
        <w:rPr>
          <w:rFonts w:hint="eastAsia"/>
        </w:rPr>
        <w:t>模式，添加如下代码：</w:t>
      </w:r>
    </w:p>
    <w:p w14:paraId="0C5D2785" w14:textId="77777777" w:rsidR="00F9359C" w:rsidRDefault="00F9359C" w:rsidP="00F9359C">
      <w:pPr>
        <w:pStyle w:val="Fibocomzhf5"/>
      </w:pPr>
      <w:proofErr w:type="spellStart"/>
      <w:proofErr w:type="gramStart"/>
      <w:r>
        <w:rPr>
          <w:rFonts w:hint="eastAsia"/>
        </w:rPr>
        <w:t>n</w:t>
      </w:r>
      <w:r>
        <w:t>ameserver</w:t>
      </w:r>
      <w:proofErr w:type="spellEnd"/>
      <w:proofErr w:type="gramEnd"/>
      <w:r>
        <w:t xml:space="preserve"> 8.8.8.8</w:t>
      </w:r>
    </w:p>
    <w:p w14:paraId="6CC1BF01" w14:textId="77777777" w:rsidR="00F9359C" w:rsidRDefault="00F9359C" w:rsidP="00F9359C">
      <w:r>
        <w:rPr>
          <w:rFonts w:hint="eastAsia"/>
        </w:rPr>
        <w:t>依次输入“</w:t>
      </w:r>
      <w:r>
        <w:rPr>
          <w:rFonts w:hint="eastAsia"/>
        </w:rPr>
        <w:t>Esc</w:t>
      </w:r>
      <w:r>
        <w:rPr>
          <w:rFonts w:hint="eastAsia"/>
        </w:rPr>
        <w:t>”，“</w:t>
      </w:r>
      <w:r>
        <w:rPr>
          <w:rFonts w:hint="eastAsia"/>
        </w:rPr>
        <w:t>:</w:t>
      </w:r>
      <w:r>
        <w:rPr>
          <w:rFonts w:hint="eastAsia"/>
        </w:rPr>
        <w:t>”，“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”，“回车”即可，重新再次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域名即可成功，并且可以上网。</w:t>
      </w:r>
    </w:p>
    <w:p w14:paraId="5FC97136" w14:textId="77777777" w:rsidR="00F9359C" w:rsidRPr="00377003" w:rsidRDefault="00F9359C" w:rsidP="00377003">
      <w:pPr>
        <w:pStyle w:val="2"/>
      </w:pPr>
      <w:bookmarkStart w:id="177" w:name="_Toc78900529"/>
      <w:bookmarkStart w:id="178" w:name="_Toc86747370"/>
      <w:r w:rsidRPr="00377003">
        <w:rPr>
          <w:rFonts w:hint="eastAsia"/>
        </w:rPr>
        <w:lastRenderedPageBreak/>
        <w:t>I</w:t>
      </w:r>
      <w:r w:rsidRPr="00377003">
        <w:t>P</w:t>
      </w:r>
      <w:r w:rsidRPr="00377003">
        <w:rPr>
          <w:rFonts w:hint="eastAsia"/>
        </w:rPr>
        <w:t>地址刷新失败</w:t>
      </w:r>
      <w:bookmarkEnd w:id="177"/>
      <w:bookmarkEnd w:id="178"/>
    </w:p>
    <w:p w14:paraId="4E091B87" w14:textId="77777777" w:rsidR="00F9359C" w:rsidRDefault="00F9359C" w:rsidP="00F9359C">
      <w:r w:rsidRPr="002E52B7">
        <w:rPr>
          <w:rFonts w:hint="eastAsia"/>
        </w:rPr>
        <w:t>如果在断开网络连接的时候</w:t>
      </w:r>
      <w:proofErr w:type="spellStart"/>
      <w:r w:rsidRPr="002E52B7">
        <w:rPr>
          <w:rFonts w:hint="eastAsia"/>
        </w:rPr>
        <w:t>ip</w:t>
      </w:r>
      <w:proofErr w:type="spellEnd"/>
      <w:r w:rsidRPr="002E52B7">
        <w:rPr>
          <w:rFonts w:hint="eastAsia"/>
        </w:rPr>
        <w:t>地址未</w:t>
      </w:r>
      <w:r>
        <w:rPr>
          <w:rFonts w:hint="eastAsia"/>
        </w:rPr>
        <w:t>及时</w:t>
      </w:r>
      <w:r w:rsidRPr="002E52B7">
        <w:rPr>
          <w:rFonts w:hint="eastAsia"/>
        </w:rPr>
        <w:t>刷新</w:t>
      </w:r>
      <w:r>
        <w:rPr>
          <w:rFonts w:hint="eastAsia"/>
        </w:rPr>
        <w:t>，</w:t>
      </w:r>
      <w:r w:rsidRPr="002E52B7">
        <w:rPr>
          <w:rFonts w:hint="eastAsia"/>
        </w:rPr>
        <w:t>需要使用如下命令进行刷新：</w:t>
      </w:r>
    </w:p>
    <w:p w14:paraId="4E71EDFF" w14:textId="77777777" w:rsidR="00F9359C" w:rsidRDefault="00F9359C" w:rsidP="00F9359C">
      <w:pPr>
        <w:pStyle w:val="Fibocomzhf5"/>
      </w:pPr>
      <w:proofErr w:type="spellStart"/>
      <w:r w:rsidRPr="002E52B7">
        <w:t>ip</w:t>
      </w:r>
      <w:proofErr w:type="spellEnd"/>
      <w:r w:rsidRPr="002E52B7">
        <w:t xml:space="preserve"> -4 </w:t>
      </w:r>
      <w:proofErr w:type="spellStart"/>
      <w:r w:rsidRPr="002E52B7">
        <w:t>addr</w:t>
      </w:r>
      <w:proofErr w:type="spellEnd"/>
      <w:r w:rsidRPr="002E52B7">
        <w:t xml:space="preserve"> flush dev xxx</w:t>
      </w:r>
      <w:r w:rsidRPr="002E52B7">
        <w:t>（</w:t>
      </w:r>
      <w:proofErr w:type="spellStart"/>
      <w:r w:rsidRPr="002E52B7">
        <w:t>xxx</w:t>
      </w:r>
      <w:proofErr w:type="spellEnd"/>
      <w:r>
        <w:t>为网卡接口名称）</w:t>
      </w:r>
    </w:p>
    <w:p w14:paraId="03C43552" w14:textId="77777777" w:rsidR="00F9359C" w:rsidRDefault="00F9359C" w:rsidP="00F9359C">
      <w:pPr>
        <w:pStyle w:val="Fibocomzhf5"/>
      </w:pPr>
      <w:proofErr w:type="spellStart"/>
      <w:r w:rsidRPr="002E52B7">
        <w:t>ip</w:t>
      </w:r>
      <w:proofErr w:type="spellEnd"/>
      <w:r w:rsidRPr="002E52B7">
        <w:t xml:space="preserve"> -6 </w:t>
      </w:r>
      <w:proofErr w:type="spellStart"/>
      <w:r w:rsidRPr="002E52B7">
        <w:t>addr</w:t>
      </w:r>
      <w:proofErr w:type="spellEnd"/>
      <w:r w:rsidRPr="002E52B7">
        <w:t xml:space="preserve"> flush dev xxx</w:t>
      </w:r>
      <w:r w:rsidRPr="002E52B7">
        <w:t>（</w:t>
      </w:r>
      <w:proofErr w:type="spellStart"/>
      <w:r w:rsidRPr="002E52B7">
        <w:t>xxx</w:t>
      </w:r>
      <w:proofErr w:type="spellEnd"/>
      <w:r w:rsidRPr="002E52B7">
        <w:t>为网卡接口名称）</w:t>
      </w:r>
    </w:p>
    <w:p w14:paraId="7BCACDD5" w14:textId="3D60016C" w:rsidR="00511C71" w:rsidRDefault="00511C71" w:rsidP="00511C71">
      <w:pPr>
        <w:pStyle w:val="2"/>
      </w:pPr>
      <w:bookmarkStart w:id="179" w:name="_Toc84669990"/>
      <w:bookmarkStart w:id="180" w:name="_Toc86747371"/>
      <w:r>
        <w:rPr>
          <w:rFonts w:hint="eastAsia"/>
        </w:rPr>
        <w:t>网卡名称被修改</w:t>
      </w:r>
      <w:bookmarkEnd w:id="179"/>
      <w:bookmarkEnd w:id="180"/>
    </w:p>
    <w:p w14:paraId="00085863" w14:textId="0E4DB459" w:rsidR="00266BF0" w:rsidRDefault="00266BF0" w:rsidP="00266BF0">
      <w:r>
        <w:rPr>
          <w:rFonts w:hint="eastAsia"/>
        </w:rPr>
        <w:t>在较新的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内核中，</w:t>
      </w:r>
      <w:r>
        <w:rPr>
          <w:rFonts w:hint="eastAsia"/>
        </w:rPr>
        <w:t>host</w:t>
      </w:r>
      <w:r>
        <w:rPr>
          <w:rFonts w:hint="eastAsia"/>
        </w:rPr>
        <w:t>会自动修改网口名称，但是这种自动修改又是不确定的，这样会导致拨号成功后网卡可能操作失败，无法分配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等信息，处于不可控状态。通过下面方法可防止网卡自动修改。</w:t>
      </w:r>
    </w:p>
    <w:p w14:paraId="2E476CAD" w14:textId="77777777" w:rsidR="00511C71" w:rsidRDefault="00511C71" w:rsidP="00511C71">
      <w:pPr>
        <w:pStyle w:val="Fibocomzh1"/>
        <w:numPr>
          <w:ilvl w:val="0"/>
          <w:numId w:val="34"/>
        </w:numPr>
      </w:pPr>
      <w:r w:rsidRPr="003B55D1">
        <w:rPr>
          <w:rFonts w:hint="eastAsia"/>
        </w:rPr>
        <w:t>执行</w:t>
      </w:r>
      <w:proofErr w:type="spellStart"/>
      <w:r w:rsidRPr="003B55D1">
        <w:rPr>
          <w:rStyle w:val="Fibocomzhf6"/>
          <w:rFonts w:hint="eastAsia"/>
        </w:rPr>
        <w:t>sudo</w:t>
      </w:r>
      <w:proofErr w:type="spellEnd"/>
      <w:r w:rsidRPr="003B55D1">
        <w:rPr>
          <w:rStyle w:val="Fibocomzhf6"/>
          <w:rFonts w:hint="eastAsia"/>
        </w:rPr>
        <w:t xml:space="preserve"> vim /</w:t>
      </w:r>
      <w:proofErr w:type="spellStart"/>
      <w:r w:rsidRPr="003B55D1">
        <w:rPr>
          <w:rStyle w:val="Fibocomzhf6"/>
          <w:rFonts w:hint="eastAsia"/>
        </w:rPr>
        <w:t>etc</w:t>
      </w:r>
      <w:proofErr w:type="spellEnd"/>
      <w:r w:rsidRPr="003B55D1">
        <w:rPr>
          <w:rStyle w:val="Fibocomzhf6"/>
          <w:rFonts w:hint="eastAsia"/>
        </w:rPr>
        <w:t>/default/grub</w:t>
      </w:r>
    </w:p>
    <w:p w14:paraId="0520F98D" w14:textId="77777777" w:rsidR="00511C71" w:rsidRDefault="00511C71" w:rsidP="00511C71">
      <w:pPr>
        <w:pStyle w:val="Fibocomzh1"/>
        <w:numPr>
          <w:ilvl w:val="0"/>
          <w:numId w:val="20"/>
        </w:numPr>
      </w:pPr>
      <w:r w:rsidRPr="003B55D1">
        <w:rPr>
          <w:rFonts w:hint="eastAsia"/>
        </w:rPr>
        <w:t>找到</w:t>
      </w:r>
      <w:r w:rsidRPr="003B55D1">
        <w:rPr>
          <w:rFonts w:hint="eastAsia"/>
        </w:rPr>
        <w:t>GRUB_CMDLINE_LINUX</w:t>
      </w:r>
      <w:r w:rsidRPr="003B55D1">
        <w:rPr>
          <w:rFonts w:hint="eastAsia"/>
        </w:rPr>
        <w:t>，增加两个参数</w:t>
      </w:r>
      <w:proofErr w:type="spellStart"/>
      <w:r w:rsidRPr="003B55D1">
        <w:rPr>
          <w:rFonts w:hint="eastAsia"/>
        </w:rPr>
        <w:t>net.ifnames</w:t>
      </w:r>
      <w:proofErr w:type="spellEnd"/>
      <w:r w:rsidRPr="003B55D1">
        <w:rPr>
          <w:rFonts w:hint="eastAsia"/>
        </w:rPr>
        <w:t xml:space="preserve">=0 </w:t>
      </w:r>
      <w:proofErr w:type="spellStart"/>
      <w:r w:rsidRPr="003B55D1">
        <w:rPr>
          <w:rFonts w:hint="eastAsia"/>
        </w:rPr>
        <w:t>biosdevname</w:t>
      </w:r>
      <w:proofErr w:type="spellEnd"/>
      <w:r w:rsidRPr="003B55D1">
        <w:rPr>
          <w:rFonts w:hint="eastAsia"/>
        </w:rPr>
        <w:t xml:space="preserve">=0 </w:t>
      </w:r>
    </w:p>
    <w:p w14:paraId="5D123B63" w14:textId="77777777" w:rsidR="00511C71" w:rsidRDefault="00511C71" w:rsidP="00511C71">
      <w:pPr>
        <w:rPr>
          <w:rStyle w:val="Fibocomzhf6"/>
        </w:rPr>
      </w:pPr>
      <w:r w:rsidRPr="003B55D1">
        <w:rPr>
          <w:rStyle w:val="Fibocomzhf6"/>
          <w:rFonts w:hint="eastAsia"/>
        </w:rPr>
        <w:t>GRUB_CMDLINE_LINUX=</w:t>
      </w:r>
      <w:r w:rsidRPr="003B55D1">
        <w:rPr>
          <w:rStyle w:val="Fibocomzhf6"/>
        </w:rPr>
        <w:t>”</w:t>
      </w:r>
      <w:proofErr w:type="spellStart"/>
      <w:r w:rsidRPr="003B55D1">
        <w:rPr>
          <w:rStyle w:val="Fibocomzhf6"/>
          <w:rFonts w:hint="eastAsia"/>
        </w:rPr>
        <w:t>net.ifnames</w:t>
      </w:r>
      <w:proofErr w:type="spellEnd"/>
      <w:r w:rsidRPr="003B55D1">
        <w:rPr>
          <w:rStyle w:val="Fibocomzhf6"/>
          <w:rFonts w:hint="eastAsia"/>
        </w:rPr>
        <w:t xml:space="preserve">=0 </w:t>
      </w:r>
      <w:proofErr w:type="spellStart"/>
      <w:r w:rsidRPr="003B55D1">
        <w:rPr>
          <w:rStyle w:val="Fibocomzhf6"/>
          <w:rFonts w:hint="eastAsia"/>
        </w:rPr>
        <w:t>biosdevname</w:t>
      </w:r>
      <w:proofErr w:type="spellEnd"/>
      <w:r w:rsidRPr="003B55D1">
        <w:rPr>
          <w:rStyle w:val="Fibocomzhf6"/>
          <w:rFonts w:hint="eastAsia"/>
        </w:rPr>
        <w:t>=0</w:t>
      </w:r>
      <w:r w:rsidRPr="003B55D1">
        <w:rPr>
          <w:rStyle w:val="Fibocomzhf6"/>
        </w:rPr>
        <w:t>”</w:t>
      </w:r>
      <w:r w:rsidRPr="003B55D1">
        <w:rPr>
          <w:rStyle w:val="Fibocomzhf6"/>
          <w:rFonts w:hint="eastAsia"/>
        </w:rPr>
        <w:t xml:space="preserve"> </w:t>
      </w:r>
    </w:p>
    <w:p w14:paraId="1F7D2267" w14:textId="77777777" w:rsidR="00511C71" w:rsidRPr="003B55D1" w:rsidRDefault="00511C71" w:rsidP="00511C71">
      <w:pPr>
        <w:pStyle w:val="Fibocomzh1"/>
        <w:numPr>
          <w:ilvl w:val="0"/>
          <w:numId w:val="20"/>
        </w:numPr>
      </w:pPr>
      <w:r w:rsidRPr="003B55D1">
        <w:rPr>
          <w:rFonts w:hint="eastAsia"/>
        </w:rPr>
        <w:t>执行</w:t>
      </w:r>
      <w:proofErr w:type="spellStart"/>
      <w:r w:rsidRPr="003B55D1">
        <w:rPr>
          <w:rStyle w:val="Fibocomzhf6"/>
          <w:rFonts w:hint="eastAsia"/>
        </w:rPr>
        <w:t>sudo</w:t>
      </w:r>
      <w:proofErr w:type="spellEnd"/>
      <w:r w:rsidRPr="003B55D1">
        <w:rPr>
          <w:rStyle w:val="Fibocomzhf6"/>
          <w:rFonts w:hint="eastAsia"/>
        </w:rPr>
        <w:t xml:space="preserve"> grub-</w:t>
      </w:r>
      <w:proofErr w:type="spellStart"/>
      <w:r w:rsidRPr="003B55D1">
        <w:rPr>
          <w:rStyle w:val="Fibocomzhf6"/>
          <w:rFonts w:hint="eastAsia"/>
        </w:rPr>
        <w:t>mkconfig</w:t>
      </w:r>
      <w:proofErr w:type="spellEnd"/>
      <w:r w:rsidRPr="003B55D1">
        <w:rPr>
          <w:rStyle w:val="Fibocomzhf6"/>
          <w:rFonts w:hint="eastAsia"/>
        </w:rPr>
        <w:t xml:space="preserve"> -o /boot/grub/</w:t>
      </w:r>
      <w:proofErr w:type="spellStart"/>
      <w:r w:rsidRPr="003B55D1">
        <w:rPr>
          <w:rStyle w:val="Fibocomzhf6"/>
          <w:rFonts w:hint="eastAsia"/>
        </w:rPr>
        <w:t>grub.cfg</w:t>
      </w:r>
      <w:proofErr w:type="spellEnd"/>
      <w:r w:rsidRPr="003B55D1">
        <w:rPr>
          <w:rStyle w:val="Fibocomzhf6"/>
          <w:rFonts w:hint="eastAsia"/>
        </w:rPr>
        <w:t xml:space="preserve"> </w:t>
      </w:r>
      <w:r w:rsidRPr="003B55D1">
        <w:rPr>
          <w:rFonts w:hint="eastAsia"/>
        </w:rPr>
        <w:t>重启后网卡名称就不会自动修改了。</w:t>
      </w:r>
    </w:p>
    <w:p w14:paraId="591BA575" w14:textId="131FF26C" w:rsidR="00BC72F6" w:rsidRPr="00F9359C" w:rsidRDefault="00BC72F6" w:rsidP="00FA7A9C"/>
    <w:sectPr w:rsidR="00BC72F6" w:rsidRPr="00F9359C">
      <w:headerReference w:type="even" r:id="rId63"/>
      <w:headerReference w:type="default" r:id="rId64"/>
      <w:footerReference w:type="default" r:id="rId65"/>
      <w:headerReference w:type="first" r:id="rId66"/>
      <w:footerReference w:type="first" r:id="rId67"/>
      <w:pgSz w:w="11906" w:h="16838"/>
      <w:pgMar w:top="1440" w:right="1080" w:bottom="1440" w:left="1080" w:header="851" w:footer="850" w:gutter="0"/>
      <w:cols w:space="720"/>
      <w:formProt w:val="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0AB06C" w14:textId="77777777" w:rsidR="00B0101C" w:rsidRDefault="00B0101C">
      <w:pPr>
        <w:spacing w:line="240" w:lineRule="auto"/>
      </w:pPr>
      <w:r>
        <w:separator/>
      </w:r>
    </w:p>
  </w:endnote>
  <w:endnote w:type="continuationSeparator" w:id="0">
    <w:p w14:paraId="753CA67C" w14:textId="77777777" w:rsidR="00B0101C" w:rsidRDefault="00B010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 Light">
    <w:panose1 w:val="020B0300000000000000"/>
    <w:charset w:val="86"/>
    <w:family w:val="swiss"/>
    <w:pitch w:val="variable"/>
    <w:sig w:usb0="20000287" w:usb1="2ADF3C10" w:usb2="00000016" w:usb3="00000000" w:csb0="00060107" w:csb1="00000000"/>
  </w:font>
  <w:font w:name="思源黑体 CN Regular">
    <w:altName w:val="Arial Unicode MS"/>
    <w:panose1 w:val="000000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Light">
    <w:altName w:val="Segoe UI Semilight"/>
    <w:charset w:val="00"/>
    <w:family w:val="swiss"/>
    <w:pitch w:val="variable"/>
    <w:sig w:usb0="E00002FF" w:usb1="4000201F" w:usb2="0800002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D2B977" w14:textId="77777777" w:rsidR="00E45F43" w:rsidRPr="00FB6C6F" w:rsidRDefault="00E45F43" w:rsidP="00A400B1">
    <w:pPr>
      <w:pStyle w:val="a6"/>
      <w:pBdr>
        <w:top w:val="none" w:sz="0" w:space="0" w:color="auto"/>
      </w:pBdr>
      <w:tabs>
        <w:tab w:val="clear" w:pos="4153"/>
        <w:tab w:val="clear" w:pos="8306"/>
        <w:tab w:val="left" w:pos="3130"/>
      </w:tabs>
      <w:spacing w:line="240" w:lineRule="exact"/>
    </w:pPr>
    <w:r>
      <w:tab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64FFB8" w14:textId="43B3C58A" w:rsidR="00347B67" w:rsidRPr="00FB6C6F" w:rsidRDefault="00347B67" w:rsidP="009B766C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25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DD396A" w14:textId="79DF8FD5" w:rsidR="00347B67" w:rsidRPr="00FB6C6F" w:rsidRDefault="00347B67" w:rsidP="009B766C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26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7C440A" w14:textId="784DFC68" w:rsidR="00F9359C" w:rsidRPr="00FB6C6F" w:rsidRDefault="00F9359C" w:rsidP="009B766C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32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80F1B7" w14:textId="4F5E2FC7" w:rsidR="009A38C5" w:rsidRDefault="00A76AE3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 w:rsidR="007619B6"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34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747DDB" w14:textId="2CF6059F" w:rsidR="009A38C5" w:rsidRDefault="0040110C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tab/>
    </w:r>
    <w:r w:rsidR="00A76AE3">
      <w:rPr>
        <w:rFonts w:ascii="思源黑体 CN Light" w:hAnsi="思源黑体 CN Light"/>
        <w:bCs/>
        <w:color w:val="4D4D4D"/>
        <w:szCs w:val="24"/>
      </w:rPr>
      <w:tab/>
    </w:r>
    <w:r w:rsidR="00A76AE3"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 w:rsidR="00A76AE3">
      <w:rPr>
        <w:rFonts w:ascii="思源黑体 CN Light" w:hAnsi="思源黑体 CN Light"/>
        <w:bCs/>
        <w:color w:val="4D4D4D"/>
        <w:szCs w:val="24"/>
      </w:rPr>
      <w:t>©</w:t>
    </w:r>
    <w:r w:rsidR="00A76AE3"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 w:rsidR="007619B6"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="00A76AE3"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 w:rsidR="00A76AE3">
      <w:rPr>
        <w:rFonts w:ascii="思源黑体 CN Light" w:hAnsi="思源黑体 CN Light"/>
        <w:bCs/>
        <w:color w:val="4D4D4D"/>
        <w:szCs w:val="24"/>
      </w:rPr>
      <w:tab/>
    </w:r>
    <w:r w:rsidR="00A76AE3">
      <w:rPr>
        <w:rFonts w:ascii="思源黑体 CN Light" w:hAnsi="思源黑体 CN Light"/>
        <w:bCs/>
        <w:color w:val="4D4D4D"/>
        <w:szCs w:val="24"/>
      </w:rPr>
      <w:tab/>
    </w:r>
    <w:r w:rsidR="00A76AE3" w:rsidRPr="00BA5373">
      <w:rPr>
        <w:bCs/>
        <w:color w:val="4D4D4D"/>
        <w:szCs w:val="24"/>
      </w:rPr>
      <w:t xml:space="preserve"> </w:t>
    </w:r>
    <w:r w:rsidR="00A76AE3"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="00A76AE3" w:rsidRPr="00AB74E3">
      <w:rPr>
        <w:rFonts w:ascii="思源黑体 CN Light" w:hAnsi="思源黑体 CN Light"/>
        <w:bCs/>
        <w:color w:val="4D4D4D"/>
      </w:rPr>
      <w:instrText>PAGE</w:instrText>
    </w:r>
    <w:r w:rsidR="00A76AE3"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33</w:t>
    </w:r>
    <w:r w:rsidR="00A76AE3"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3088F" w14:textId="3C379782" w:rsidR="00984720" w:rsidRPr="00A76AE3" w:rsidRDefault="009B766C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 w:rsidR="00A76AE3">
      <w:rPr>
        <w:rFonts w:ascii="思源黑体 CN Light" w:hAnsi="思源黑体 CN Light"/>
        <w:bCs/>
        <w:color w:val="4D4D4D"/>
        <w:szCs w:val="24"/>
      </w:rPr>
      <w:tab/>
    </w:r>
    <w:r w:rsidR="00A76AE3"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 w:rsidR="00A76AE3">
      <w:rPr>
        <w:rFonts w:ascii="思源黑体 CN Light" w:hAnsi="思源黑体 CN Light"/>
        <w:bCs/>
        <w:color w:val="4D4D4D"/>
        <w:szCs w:val="24"/>
      </w:rPr>
      <w:t>©</w:t>
    </w:r>
    <w:r w:rsidR="00A76AE3"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 w:rsidR="007619B6"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="00A76AE3"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 w:rsidR="00A76AE3">
      <w:rPr>
        <w:rFonts w:ascii="思源黑体 CN Light" w:hAnsi="思源黑体 CN Light"/>
        <w:bCs/>
        <w:color w:val="4D4D4D"/>
        <w:szCs w:val="24"/>
      </w:rPr>
      <w:tab/>
    </w:r>
    <w:r w:rsidR="00A76AE3">
      <w:rPr>
        <w:rFonts w:ascii="思源黑体 CN Light" w:hAnsi="思源黑体 CN Light"/>
        <w:bCs/>
        <w:color w:val="4D4D4D"/>
        <w:szCs w:val="24"/>
      </w:rPr>
      <w:tab/>
    </w:r>
    <w:r w:rsidR="00A76AE3" w:rsidRPr="00BA5373">
      <w:rPr>
        <w:bCs/>
        <w:color w:val="4D4D4D"/>
        <w:szCs w:val="24"/>
      </w:rPr>
      <w:t xml:space="preserve"> </w:t>
    </w:r>
    <w:r w:rsidR="00A76AE3"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="00A76AE3" w:rsidRPr="00AB74E3">
      <w:rPr>
        <w:rFonts w:ascii="思源黑体 CN Light" w:hAnsi="思源黑体 CN Light"/>
        <w:bCs/>
        <w:color w:val="4D4D4D"/>
      </w:rPr>
      <w:instrText>PAGE</w:instrText>
    </w:r>
    <w:r w:rsidR="00A76AE3"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2</w:t>
    </w:r>
    <w:r w:rsidR="00A76AE3"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9941B8" w14:textId="6E2280DE" w:rsidR="00984720" w:rsidRPr="00FB6C6F" w:rsidRDefault="00A76AE3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 w:rsidR="007619B6"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4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1E908" w14:textId="167CF866" w:rsidR="00342DDE" w:rsidRPr="00FB6C6F" w:rsidRDefault="00A76AE3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 w:rsidR="007619B6"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7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143BB5" w14:textId="109F466C" w:rsidR="00347B67" w:rsidRPr="00FB6C6F" w:rsidRDefault="00347B67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9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C39A7D" w14:textId="60DB6734" w:rsidR="00347B67" w:rsidRPr="00FB6C6F" w:rsidRDefault="00347B67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12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8F0F6" w14:textId="64C1B4C1" w:rsidR="00347B67" w:rsidRPr="00FB6C6F" w:rsidRDefault="00347B67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14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56F6B5" w14:textId="061B5711" w:rsidR="00342DDE" w:rsidRPr="00FB6C6F" w:rsidRDefault="00A76AE3" w:rsidP="00A76AE3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>
      <w:rPr>
        <w:rFonts w:ascii="思源黑体 CN Light" w:hAnsi="思源黑体 CN Light"/>
        <w:bCs/>
        <w:color w:val="4D4D4D"/>
        <w:szCs w:val="24"/>
      </w:rPr>
      <w:t>©</w:t>
    </w:r>
    <w:r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 w:rsidR="007619B6"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>
      <w:rPr>
        <w:rFonts w:ascii="思源黑体 CN Light" w:hAnsi="思源黑体 CN Light"/>
        <w:bCs/>
        <w:color w:val="4D4D4D"/>
        <w:szCs w:val="24"/>
      </w:rPr>
      <w:tab/>
    </w:r>
    <w:r>
      <w:rPr>
        <w:rFonts w:ascii="思源黑体 CN Light" w:hAnsi="思源黑体 CN Light"/>
        <w:bCs/>
        <w:color w:val="4D4D4D"/>
        <w:szCs w:val="24"/>
      </w:rPr>
      <w:tab/>
    </w:r>
    <w:r w:rsidRPr="00BA5373">
      <w:rPr>
        <w:bCs/>
        <w:color w:val="4D4D4D"/>
        <w:szCs w:val="24"/>
      </w:rPr>
      <w:t xml:space="preserve"> </w:t>
    </w:r>
    <w:r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Pr="00AB74E3">
      <w:rPr>
        <w:rFonts w:ascii="思源黑体 CN Light" w:hAnsi="思源黑体 CN Light"/>
        <w:bCs/>
        <w:color w:val="4D4D4D"/>
      </w:rPr>
      <w:instrText>PAGE</w:instrText>
    </w:r>
    <w:r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18</w:t>
    </w:r>
    <w:r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A3EF4" w14:textId="476B0386" w:rsidR="00342DDE" w:rsidRPr="00FB6C6F" w:rsidRDefault="00342DDE" w:rsidP="009B766C">
    <w:pPr>
      <w:pStyle w:val="a6"/>
      <w:tabs>
        <w:tab w:val="clear" w:pos="4153"/>
        <w:tab w:val="clear" w:pos="8306"/>
        <w:tab w:val="center" w:pos="3544"/>
        <w:tab w:val="center" w:pos="4830"/>
        <w:tab w:val="right" w:pos="6521"/>
        <w:tab w:val="right" w:pos="9660"/>
        <w:tab w:val="right" w:pos="9740"/>
      </w:tabs>
      <w:spacing w:after="0" w:line="240" w:lineRule="exact"/>
    </w:pPr>
    <w:r>
      <w:tab/>
    </w:r>
    <w:r w:rsidR="009B766C">
      <w:rPr>
        <w:rFonts w:ascii="思源黑体 CN Light" w:hAnsi="思源黑体 CN Light"/>
        <w:bCs/>
        <w:color w:val="4D4D4D"/>
        <w:szCs w:val="24"/>
      </w:rPr>
      <w:tab/>
    </w:r>
    <w:r w:rsidR="009B766C" w:rsidRPr="00153863">
      <w:rPr>
        <w:rFonts w:ascii="思源黑体 CN Light" w:hAnsi="思源黑体 CN Light"/>
        <w:bCs/>
        <w:color w:val="4D4D4D"/>
        <w:szCs w:val="24"/>
      </w:rPr>
      <w:t xml:space="preserve">Copyright </w:t>
    </w:r>
    <w:r w:rsidR="009B766C">
      <w:rPr>
        <w:rFonts w:ascii="思源黑体 CN Light" w:hAnsi="思源黑体 CN Light"/>
        <w:bCs/>
        <w:color w:val="4D4D4D"/>
        <w:szCs w:val="24"/>
      </w:rPr>
      <w:t>©</w:t>
    </w:r>
    <w:r w:rsidR="009B766C" w:rsidRPr="00153863">
      <w:rPr>
        <w:rFonts w:ascii="思源黑体 CN Light" w:hAnsi="思源黑体 CN Light"/>
        <w:bCs/>
        <w:color w:val="4D4D4D"/>
        <w:szCs w:val="24"/>
      </w:rPr>
      <w:t xml:space="preserve"> </w:t>
    </w:r>
    <w:proofErr w:type="spellStart"/>
    <w:r w:rsidR="007619B6">
      <w:rPr>
        <w:rFonts w:ascii="思源黑体 CN Light" w:hAnsi="思源黑体 CN Light"/>
        <w:bCs/>
        <w:color w:val="4D4D4D"/>
        <w:szCs w:val="24"/>
      </w:rPr>
      <w:t>Fibocom</w:t>
    </w:r>
    <w:proofErr w:type="spellEnd"/>
    <w:r w:rsidR="009B766C" w:rsidRPr="00153863">
      <w:rPr>
        <w:rFonts w:ascii="思源黑体 CN Light" w:hAnsi="思源黑体 CN Light"/>
        <w:bCs/>
        <w:color w:val="4D4D4D"/>
        <w:szCs w:val="24"/>
      </w:rPr>
      <w:t xml:space="preserve"> Wireless Inc.</w:t>
    </w:r>
    <w:r w:rsidR="009B766C">
      <w:rPr>
        <w:rFonts w:ascii="思源黑体 CN Light" w:hAnsi="思源黑体 CN Light"/>
        <w:bCs/>
        <w:color w:val="4D4D4D"/>
        <w:szCs w:val="24"/>
      </w:rPr>
      <w:tab/>
    </w:r>
    <w:r w:rsidR="009B766C">
      <w:rPr>
        <w:rFonts w:ascii="思源黑体 CN Light" w:hAnsi="思源黑体 CN Light"/>
        <w:bCs/>
        <w:color w:val="4D4D4D"/>
        <w:szCs w:val="24"/>
      </w:rPr>
      <w:tab/>
    </w:r>
    <w:r w:rsidR="009B766C" w:rsidRPr="00BA5373">
      <w:rPr>
        <w:bCs/>
        <w:color w:val="4D4D4D"/>
        <w:szCs w:val="24"/>
      </w:rPr>
      <w:t xml:space="preserve"> </w:t>
    </w:r>
    <w:r w:rsidR="009B766C" w:rsidRPr="00AB74E3">
      <w:rPr>
        <w:rFonts w:ascii="思源黑体 CN Light" w:hAnsi="思源黑体 CN Light"/>
        <w:bCs/>
        <w:color w:val="4D4D4D"/>
        <w:szCs w:val="24"/>
      </w:rPr>
      <w:fldChar w:fldCharType="begin"/>
    </w:r>
    <w:r w:rsidR="009B766C" w:rsidRPr="00AB74E3">
      <w:rPr>
        <w:rFonts w:ascii="思源黑体 CN Light" w:hAnsi="思源黑体 CN Light"/>
        <w:bCs/>
        <w:color w:val="4D4D4D"/>
      </w:rPr>
      <w:instrText>PAGE</w:instrText>
    </w:r>
    <w:r w:rsidR="009B766C" w:rsidRPr="00AB74E3">
      <w:rPr>
        <w:rFonts w:ascii="思源黑体 CN Light" w:hAnsi="思源黑体 CN Light"/>
        <w:bCs/>
        <w:color w:val="4D4D4D"/>
        <w:szCs w:val="24"/>
      </w:rPr>
      <w:fldChar w:fldCharType="separate"/>
    </w:r>
    <w:r w:rsidR="000D3B46">
      <w:rPr>
        <w:rFonts w:ascii="思源黑体 CN Light" w:hAnsi="思源黑体 CN Light"/>
        <w:bCs/>
        <w:noProof/>
        <w:color w:val="4D4D4D"/>
      </w:rPr>
      <w:t>19</w:t>
    </w:r>
    <w:r w:rsidR="009B766C" w:rsidRPr="00AB74E3">
      <w:rPr>
        <w:rFonts w:ascii="思源黑体 CN Light" w:hAnsi="思源黑体 CN Light"/>
        <w:bCs/>
        <w:color w:val="4D4D4D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3C4BAE" w14:textId="77777777" w:rsidR="00B0101C" w:rsidRDefault="00B0101C">
      <w:pPr>
        <w:spacing w:line="240" w:lineRule="auto"/>
      </w:pPr>
      <w:r>
        <w:separator/>
      </w:r>
    </w:p>
  </w:footnote>
  <w:footnote w:type="continuationSeparator" w:id="0">
    <w:p w14:paraId="04593472" w14:textId="77777777" w:rsidR="00B0101C" w:rsidRDefault="00B010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9161F" w14:textId="09E375F2" w:rsidR="00E45F43" w:rsidRDefault="00E45F43" w:rsidP="00FA7A9C">
    <w:pPr>
      <w:pStyle w:val="a8"/>
      <w:pBdr>
        <w:bottom w:val="none" w:sz="0" w:space="0" w:color="auto"/>
      </w:pBdr>
      <w:tabs>
        <w:tab w:val="clear" w:pos="4153"/>
        <w:tab w:val="clear" w:pos="8306"/>
        <w:tab w:val="left" w:pos="5697"/>
        <w:tab w:val="left" w:pos="7085"/>
        <w:tab w:val="right" w:pos="9746"/>
      </w:tabs>
      <w:spacing w:line="240" w:lineRule="exact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5C3D44" w14:textId="1265D712" w:rsidR="00347B67" w:rsidRDefault="00347B67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7C7B8693" wp14:editId="29E6C245">
          <wp:extent cx="768126" cy="108000"/>
          <wp:effectExtent l="0" t="0" r="0" b="6350"/>
          <wp:docPr id="12" name="图片 12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7 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Fibocom</w:t>
    </w:r>
    <w:r w:rsidR="000D3B46">
      <w:rPr>
        <w:rFonts w:hint="eastAsia"/>
        <w:noProof/>
      </w:rPr>
      <w:t>模块</w:t>
    </w:r>
    <w:r w:rsidR="000D3B46">
      <w:rPr>
        <w:rFonts w:hint="eastAsia"/>
        <w:noProof/>
      </w:rPr>
      <w:t>Host</w:t>
    </w:r>
    <w:r w:rsidR="000D3B46">
      <w:rPr>
        <w:rFonts w:hint="eastAsia"/>
        <w:noProof/>
      </w:rPr>
      <w:t>侧驱动编译</w:t>
    </w:r>
    <w: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0245E7" w14:textId="4B1524BC" w:rsidR="00347B67" w:rsidRDefault="00347B67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3AD7D06C" wp14:editId="04638FF0">
          <wp:extent cx="768126" cy="108000"/>
          <wp:effectExtent l="0" t="0" r="0" b="6350"/>
          <wp:docPr id="106" name="图片 106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8 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Fibocom</w:t>
    </w:r>
    <w:r w:rsidR="000D3B46">
      <w:rPr>
        <w:rFonts w:hint="eastAsia"/>
        <w:noProof/>
      </w:rPr>
      <w:t>模块设备加载检测</w:t>
    </w:r>
    <w: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000B78" w14:textId="1984B63C" w:rsidR="00F9359C" w:rsidRDefault="00F9359C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3D30E28B" wp14:editId="176FB95A">
          <wp:extent cx="768126" cy="108000"/>
          <wp:effectExtent l="0" t="0" r="0" b="6350"/>
          <wp:docPr id="20" name="图片 20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9</w:t>
    </w:r>
    <w:r>
      <w:t xml:space="preserve"> 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Fibocom</w:t>
    </w:r>
    <w:r w:rsidR="000D3B46">
      <w:rPr>
        <w:rFonts w:hint="eastAsia"/>
        <w:noProof/>
      </w:rPr>
      <w:t>模块拨号</w:t>
    </w:r>
    <w: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AB71AC" w14:textId="5CB6AB4B" w:rsidR="001667DD" w:rsidRDefault="001667DD">
    <w:pPr>
      <w:pStyle w:val="a8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220C8" w14:textId="2E36C54B" w:rsidR="009A38C5" w:rsidRDefault="00F62935" w:rsidP="00347B67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44F40A20" wp14:editId="61353FE5">
          <wp:extent cx="768126" cy="108000"/>
          <wp:effectExtent l="0" t="0" r="0" b="6350"/>
          <wp:docPr id="66" name="图片 66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="00F9359C">
      <w:rPr>
        <w:rFonts w:hint="eastAsia"/>
      </w:rPr>
      <w:t>10</w:t>
    </w:r>
    <w:r w:rsidR="00F9359C">
      <w:t xml:space="preserve"> </w:t>
    </w:r>
    <w:r w:rsidR="00E01DC9">
      <w:rPr>
        <w:rFonts w:hint="eastAsia"/>
      </w:rPr>
      <w:t>常见</w:t>
    </w:r>
    <w:r w:rsidR="00F9359C">
      <w:rPr>
        <w:rFonts w:hint="eastAsia"/>
      </w:rPr>
      <w:t>问题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66DD40" w14:textId="64981701" w:rsidR="009A38C5" w:rsidRDefault="00596546" w:rsidP="00596546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228D7682" wp14:editId="280827D4">
          <wp:extent cx="768126" cy="108000"/>
          <wp:effectExtent l="0" t="0" r="0" b="6350"/>
          <wp:docPr id="4" name="图片 4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</w:t>
    </w:r>
    <w:r w:rsidR="00F9359C">
      <w:rPr>
        <w:rFonts w:hint="eastAsia"/>
      </w:rPr>
      <w:t>10</w:t>
    </w:r>
    <w:r w:rsidR="00F9359C">
      <w:t xml:space="preserve"> </w:t>
    </w:r>
    <w:r w:rsidR="00E01DC9">
      <w:rPr>
        <w:rFonts w:hint="eastAsia"/>
      </w:rPr>
      <w:t>常见</w:t>
    </w:r>
    <w:r w:rsidR="00F9359C">
      <w:rPr>
        <w:rFonts w:hint="eastAsia"/>
      </w:rPr>
      <w:t>问题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0C4824" w14:textId="4F45944B" w:rsidR="00984720" w:rsidRDefault="00984720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452627E0" wp14:editId="63D4A460">
          <wp:extent cx="768126" cy="108000"/>
          <wp:effectExtent l="0" t="0" r="0" b="6350"/>
          <wp:docPr id="18" name="图片 18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目录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5754DE" w14:textId="2FC9EE99" w:rsidR="00984720" w:rsidRDefault="00984720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068B2D7C" wp14:editId="245CB2AF">
          <wp:extent cx="768126" cy="108000"/>
          <wp:effectExtent l="0" t="0" r="0" b="6350"/>
          <wp:docPr id="55" name="图片 55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修订记录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A29307" w14:textId="06C8247E" w:rsidR="00342DDE" w:rsidRDefault="00342DDE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46898308" wp14:editId="247491FD">
          <wp:extent cx="768126" cy="108000"/>
          <wp:effectExtent l="0" t="0" r="0" b="6350"/>
          <wp:docPr id="28" name="图片 28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1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引言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05B2D8" w14:textId="18DF18E3" w:rsidR="00347B67" w:rsidRDefault="00347B67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2A900BC6" wp14:editId="73206585">
          <wp:extent cx="768126" cy="108000"/>
          <wp:effectExtent l="0" t="0" r="0" b="6350"/>
          <wp:docPr id="101" name="图片 101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2 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Ubuntu</w:t>
    </w:r>
    <w:r w:rsidR="000D3B46">
      <w:rPr>
        <w:rFonts w:hint="eastAsia"/>
        <w:noProof/>
      </w:rPr>
      <w:t>环境下</w:t>
    </w:r>
    <w:r w:rsidR="000D3B46">
      <w:rPr>
        <w:rFonts w:hint="eastAsia"/>
        <w:noProof/>
      </w:rPr>
      <w:t>Host</w:t>
    </w:r>
    <w:r w:rsidR="000D3B46">
      <w:rPr>
        <w:rFonts w:hint="eastAsia"/>
        <w:noProof/>
      </w:rPr>
      <w:t>侧驱动编译环境搭建</w:t>
    </w:r>
    <w: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520386" w14:textId="3AB3DF65" w:rsidR="00347B67" w:rsidRDefault="00347B67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6407BE86" wp14:editId="18251318">
          <wp:extent cx="768126" cy="108000"/>
          <wp:effectExtent l="0" t="0" r="0" b="6350"/>
          <wp:docPr id="102" name="图片 102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3 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Fedora</w:t>
    </w:r>
    <w:r w:rsidR="000D3B46">
      <w:rPr>
        <w:rFonts w:hint="eastAsia"/>
        <w:noProof/>
      </w:rPr>
      <w:t>环境下</w:t>
    </w:r>
    <w:r w:rsidR="000D3B46">
      <w:rPr>
        <w:rFonts w:hint="eastAsia"/>
        <w:noProof/>
      </w:rPr>
      <w:t>Host</w:t>
    </w:r>
    <w:r w:rsidR="000D3B46">
      <w:rPr>
        <w:rFonts w:hint="eastAsia"/>
        <w:noProof/>
      </w:rPr>
      <w:t>侧驱动编译环境搭建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8B2C28" w14:textId="307BC9B8" w:rsidR="00347B67" w:rsidRDefault="00347B67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07430933" wp14:editId="31C4AF70">
          <wp:extent cx="768126" cy="108000"/>
          <wp:effectExtent l="0" t="0" r="0" b="6350"/>
          <wp:docPr id="5" name="图片 5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4 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OpenSUSE</w:t>
    </w:r>
    <w:r w:rsidR="000D3B46">
      <w:rPr>
        <w:rFonts w:hint="eastAsia"/>
        <w:noProof/>
      </w:rPr>
      <w:t>环境下</w:t>
    </w:r>
    <w:r w:rsidR="000D3B46">
      <w:rPr>
        <w:rFonts w:hint="eastAsia"/>
        <w:noProof/>
      </w:rPr>
      <w:t>Host</w:t>
    </w:r>
    <w:r w:rsidR="000D3B46">
      <w:rPr>
        <w:rFonts w:hint="eastAsia"/>
        <w:noProof/>
      </w:rPr>
      <w:t>侧驱动编译环境搭建</w:t>
    </w:r>
    <w: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C9A435" w14:textId="6780997D" w:rsidR="00342DDE" w:rsidRDefault="00342DDE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292C4879" wp14:editId="22E506BA">
          <wp:extent cx="768126" cy="108000"/>
          <wp:effectExtent l="0" t="0" r="0" b="6350"/>
          <wp:docPr id="79" name="图片 79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47B67">
      <w:tab/>
      <w:t>5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集成</w:t>
    </w:r>
    <w:r w:rsidR="000D3B46">
      <w:rPr>
        <w:rFonts w:hint="eastAsia"/>
        <w:noProof/>
      </w:rPr>
      <w:t>Fibocom</w:t>
    </w:r>
    <w:r w:rsidR="000D3B46">
      <w:rPr>
        <w:rFonts w:hint="eastAsia"/>
        <w:noProof/>
      </w:rPr>
      <w:t>模块</w:t>
    </w:r>
    <w:r w:rsidR="000D3B46">
      <w:rPr>
        <w:rFonts w:hint="eastAsia"/>
        <w:noProof/>
      </w:rPr>
      <w:t>option</w:t>
    </w:r>
    <w:r w:rsidR="000D3B46">
      <w:rPr>
        <w:rFonts w:hint="eastAsia"/>
        <w:noProof/>
      </w:rPr>
      <w:t>驱动信息</w:t>
    </w:r>
    <w: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2080B" w14:textId="33B0442C" w:rsidR="00342DDE" w:rsidRDefault="00342DDE" w:rsidP="00984720">
    <w:pPr>
      <w:pStyle w:val="a8"/>
      <w:tabs>
        <w:tab w:val="clear" w:pos="4153"/>
        <w:tab w:val="clear" w:pos="8306"/>
        <w:tab w:val="right" w:pos="9660"/>
      </w:tabs>
      <w:spacing w:before="0" w:after="0" w:line="240" w:lineRule="exact"/>
      <w:jc w:val="left"/>
    </w:pPr>
    <w:r w:rsidRPr="00110705">
      <w:rPr>
        <w:noProof/>
      </w:rPr>
      <w:drawing>
        <wp:inline distT="0" distB="0" distL="0" distR="0" wp14:anchorId="251E6D32" wp14:editId="1B4FEED5">
          <wp:extent cx="768126" cy="108000"/>
          <wp:effectExtent l="0" t="0" r="0" b="6350"/>
          <wp:docPr id="71" name="图片 71" descr="G:\repos\cbb\zh\static\imag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repos\cbb\zh\static\imag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126" cy="1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47B67">
      <w:tab/>
      <w:t>6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1,Fibocom_</w:instrText>
    </w:r>
    <w:r>
      <w:instrText>标题</w:instrText>
    </w:r>
    <w:r>
      <w:instrText xml:space="preserve">1_zh"  \* MERGEFORMAT </w:instrText>
    </w:r>
    <w:r>
      <w:fldChar w:fldCharType="separate"/>
    </w:r>
    <w:r w:rsidR="000D3B46">
      <w:rPr>
        <w:rFonts w:hint="eastAsia"/>
        <w:noProof/>
      </w:rPr>
      <w:t>集成</w:t>
    </w:r>
    <w:r w:rsidR="000D3B46">
      <w:rPr>
        <w:rFonts w:hint="eastAsia"/>
        <w:noProof/>
      </w:rPr>
      <w:t>Fibocom</w:t>
    </w:r>
    <w:r w:rsidR="000D3B46">
      <w:rPr>
        <w:rFonts w:hint="eastAsia"/>
        <w:noProof/>
      </w:rPr>
      <w:t>模块</w:t>
    </w:r>
    <w:r w:rsidR="000D3B46">
      <w:rPr>
        <w:rFonts w:hint="eastAsia"/>
        <w:noProof/>
      </w:rPr>
      <w:t>GobiNet</w:t>
    </w:r>
    <w:r w:rsidR="000D3B46">
      <w:rPr>
        <w:rFonts w:hint="eastAsia"/>
        <w:noProof/>
      </w:rPr>
      <w:t>驱动信息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818A5"/>
    <w:multiLevelType w:val="hybridMultilevel"/>
    <w:tmpl w:val="1DFA678A"/>
    <w:lvl w:ilvl="0" w:tplc="762AA788">
      <w:start w:val="1"/>
      <w:numFmt w:val="bullet"/>
      <w:pStyle w:val="Fibocomzh"/>
      <w:lvlText w:val=""/>
      <w:lvlJc w:val="left"/>
      <w:pPr>
        <w:ind w:left="227" w:hanging="227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7A50B3"/>
    <w:multiLevelType w:val="multilevel"/>
    <w:tmpl w:val="34ECC314"/>
    <w:lvl w:ilvl="0">
      <w:start w:val="1"/>
      <w:numFmt w:val="decimal"/>
      <w:lvlText w:val="%1."/>
      <w:lvlJc w:val="left"/>
      <w:pPr>
        <w:ind w:left="780" w:hanging="360"/>
      </w:pPr>
      <w:rPr>
        <w:color w:val="00000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CCB60B8"/>
    <w:multiLevelType w:val="hybridMultilevel"/>
    <w:tmpl w:val="6262E7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CA174A"/>
    <w:multiLevelType w:val="hybridMultilevel"/>
    <w:tmpl w:val="AE6613C4"/>
    <w:lvl w:ilvl="0" w:tplc="BF06ED42">
      <w:start w:val="1"/>
      <w:numFmt w:val="lowerLetter"/>
      <w:pStyle w:val="Fibocomzh0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DE763DE"/>
    <w:multiLevelType w:val="hybridMultilevel"/>
    <w:tmpl w:val="E86AC7A2"/>
    <w:lvl w:ilvl="0" w:tplc="92D43372">
      <w:start w:val="1"/>
      <w:numFmt w:val="bullet"/>
      <w:suff w:val="space"/>
      <w:lvlText w:val=""/>
      <w:lvlJc w:val="left"/>
      <w:pPr>
        <w:ind w:left="454" w:hanging="454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EF633A"/>
    <w:multiLevelType w:val="hybridMultilevel"/>
    <w:tmpl w:val="CC7416FE"/>
    <w:lvl w:ilvl="0" w:tplc="4CD859B8">
      <w:start w:val="1"/>
      <w:numFmt w:val="bullet"/>
      <w:lvlText w:val="◦"/>
      <w:lvlJc w:val="left"/>
      <w:pPr>
        <w:ind w:left="840" w:hanging="420"/>
      </w:pPr>
      <w:rPr>
        <w:rFonts w:ascii="思源黑体 CN Light" w:eastAsia="思源黑体 CN Light" w:hAnsi="思源黑体 CN Light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E5B250C"/>
    <w:multiLevelType w:val="hybridMultilevel"/>
    <w:tmpl w:val="BC2093A4"/>
    <w:lvl w:ilvl="0" w:tplc="78E6837E">
      <w:start w:val="1"/>
      <w:numFmt w:val="decimal"/>
      <w:pStyle w:val="Fibocomzh1"/>
      <w:suff w:val="space"/>
      <w:lvlText w:val="%1."/>
      <w:lvlJc w:val="left"/>
      <w:pPr>
        <w:ind w:left="227" w:hanging="22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8F38FA"/>
    <w:multiLevelType w:val="multilevel"/>
    <w:tmpl w:val="3370DE5E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 w15:restartNumberingAfterBreak="0">
    <w:nsid w:val="382B0E18"/>
    <w:multiLevelType w:val="multilevel"/>
    <w:tmpl w:val="3370DE5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思源黑体 CN Regular" w:eastAsia="思源黑体 CN Regular" w:hAnsi="思源黑体 CN Regular"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3C635C34"/>
    <w:multiLevelType w:val="hybridMultilevel"/>
    <w:tmpl w:val="CCD6AE34"/>
    <w:lvl w:ilvl="0" w:tplc="8EDAA6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FC3056"/>
    <w:multiLevelType w:val="multilevel"/>
    <w:tmpl w:val="D1AC618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8340892"/>
    <w:multiLevelType w:val="hybridMultilevel"/>
    <w:tmpl w:val="DABC06C6"/>
    <w:lvl w:ilvl="0" w:tplc="2DEE690E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  <w:sz w:val="13"/>
        <w:szCs w:val="13"/>
      </w:rPr>
    </w:lvl>
    <w:lvl w:ilvl="1" w:tplc="B860C3D6">
      <w:start w:val="1"/>
      <w:numFmt w:val="bullet"/>
      <w:suff w:val="space"/>
      <w:lvlText w:val="◦"/>
      <w:lvlJc w:val="left"/>
      <w:pPr>
        <w:ind w:left="113" w:hanging="113"/>
      </w:pPr>
      <w:rPr>
        <w:rFonts w:ascii="思源黑体 CN Light" w:eastAsia="思源黑体 CN Light" w:hAnsi="思源黑体 CN Light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3235A0"/>
    <w:multiLevelType w:val="hybridMultilevel"/>
    <w:tmpl w:val="F2EC04D6"/>
    <w:lvl w:ilvl="0" w:tplc="657EEE56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B478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93E3C4F"/>
    <w:multiLevelType w:val="hybridMultilevel"/>
    <w:tmpl w:val="20BC1BB8"/>
    <w:lvl w:ilvl="0" w:tplc="83A024BE">
      <w:start w:val="1"/>
      <w:numFmt w:val="bullet"/>
      <w:suff w:val="space"/>
      <w:lvlText w:val=""/>
      <w:lvlJc w:val="left"/>
      <w:pPr>
        <w:ind w:left="227" w:hanging="227"/>
      </w:pPr>
      <w:rPr>
        <w:rFonts w:ascii="Wingdings" w:hAnsi="Wingdings" w:hint="default"/>
        <w:sz w:val="15"/>
        <w:szCs w:val="15"/>
      </w:rPr>
    </w:lvl>
    <w:lvl w:ilvl="1" w:tplc="DEEC8B90">
      <w:start w:val="1"/>
      <w:numFmt w:val="bullet"/>
      <w:pStyle w:val="Fibocomzh2"/>
      <w:suff w:val="space"/>
      <w:lvlText w:val="◦"/>
      <w:lvlJc w:val="left"/>
      <w:pPr>
        <w:ind w:left="113" w:hanging="113"/>
      </w:pPr>
      <w:rPr>
        <w:rFonts w:ascii="思源黑体 CN Light" w:eastAsia="思源黑体 CN Light" w:hAnsi="思源黑体 CN Light" w:hint="eastAsia"/>
        <w:sz w:val="15"/>
        <w:szCs w:val="15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E992CAC"/>
    <w:multiLevelType w:val="multilevel"/>
    <w:tmpl w:val="C2445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eastAsia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cs="Times New Roman" w:hint="eastAsia"/>
        <w:sz w:val="3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eastAsia"/>
      </w:rPr>
    </w:lvl>
  </w:abstractNum>
  <w:abstractNum w:abstractNumId="16" w15:restartNumberingAfterBreak="0">
    <w:nsid w:val="73A24ED0"/>
    <w:multiLevelType w:val="hybridMultilevel"/>
    <w:tmpl w:val="A1B8875A"/>
    <w:lvl w:ilvl="0" w:tplc="07A81C8E">
      <w:start w:val="1"/>
      <w:numFmt w:val="bullet"/>
      <w:lvlText w:val=""/>
      <w:lvlJc w:val="left"/>
      <w:pPr>
        <w:ind w:left="397" w:hanging="397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3"/>
  </w:num>
  <w:num w:numId="5">
    <w:abstractNumId w:val="14"/>
  </w:num>
  <w:num w:numId="6">
    <w:abstractNumId w:val="0"/>
  </w:num>
  <w:num w:numId="7">
    <w:abstractNumId w:val="9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cs="Times New Roman"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cs="Times New Roman" w:hint="eastAsia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0"/>
        </w:pPr>
        <w:rPr>
          <w:rFonts w:cs="Times New Roman" w:hint="eastAsia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</w:num>
  <w:num w:numId="10">
    <w:abstractNumId w:val="7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cs="Times New Roman" w:hint="eastAsia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0"/>
        </w:pPr>
        <w:rPr>
          <w:rFonts w:cs="Times New Roman" w:hint="eastAsia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0"/>
        </w:pPr>
        <w:rPr>
          <w:rFonts w:cs="Times New Roman" w:hint="eastAsia"/>
        </w:rPr>
      </w:lvl>
    </w:lvlOverride>
    <w:lvlOverride w:ilvl="4"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0"/>
        </w:pPr>
        <w:rPr>
          <w:rFonts w:cs="Times New Roman" w:hint="eastAsia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</w:num>
  <w:num w:numId="11">
    <w:abstractNumId w:val="7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cs="Times New Roman" w:hint="eastAsia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0"/>
        </w:pPr>
        <w:rPr>
          <w:rFonts w:cs="Times New Roman" w:hint="eastAsia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0"/>
        </w:pPr>
        <w:rPr>
          <w:rFonts w:cs="Times New Roman" w:hint="eastAsia"/>
        </w:rPr>
      </w:lvl>
    </w:lvlOverride>
    <w:lvlOverride w:ilvl="4"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0"/>
        </w:pPr>
        <w:rPr>
          <w:rFonts w:cs="Times New Roman" w:hint="eastAsia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tabs>
            <w:tab w:val="num" w:pos="432"/>
          </w:tabs>
          <w:ind w:left="0" w:firstLine="0"/>
        </w:pPr>
        <w:rPr>
          <w:rFonts w:cs="Times New Roman" w:hint="eastAsia"/>
        </w:rPr>
      </w:lvl>
    </w:lvlOverride>
  </w:num>
  <w:num w:numId="12">
    <w:abstractNumId w:val="2"/>
  </w:num>
  <w:num w:numId="13">
    <w:abstractNumId w:val="12"/>
  </w:num>
  <w:num w:numId="14">
    <w:abstractNumId w:val="5"/>
  </w:num>
  <w:num w:numId="15">
    <w:abstractNumId w:val="4"/>
  </w:num>
  <w:num w:numId="16">
    <w:abstractNumId w:val="16"/>
  </w:num>
  <w:num w:numId="17">
    <w:abstractNumId w:val="11"/>
  </w:num>
  <w:num w:numId="18">
    <w:abstractNumId w:val="13"/>
  </w:num>
  <w:num w:numId="19">
    <w:abstractNumId w:val="8"/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1"/>
  </w:num>
  <w:num w:numId="25">
    <w:abstractNumId w:val="10"/>
  </w:num>
  <w:num w:numId="26">
    <w:abstractNumId w:val="6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3"/>
    <w:lvlOverride w:ilvl="0">
      <w:startOverride w:val="1"/>
    </w:lvlOverride>
  </w:num>
  <w:num w:numId="32">
    <w:abstractNumId w:val="6"/>
    <w:lvlOverride w:ilvl="0">
      <w:startOverride w:val="1"/>
    </w:lvlOverride>
  </w:num>
  <w:num w:numId="33">
    <w:abstractNumId w:val="6"/>
    <w:lvlOverride w:ilvl="0">
      <w:startOverride w:val="1"/>
    </w:lvlOverride>
  </w:num>
  <w:num w:numId="34">
    <w:abstractNumId w:val="6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linkStyle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8C5"/>
    <w:rsid w:val="00000AC8"/>
    <w:rsid w:val="00001289"/>
    <w:rsid w:val="000046F9"/>
    <w:rsid w:val="00004C22"/>
    <w:rsid w:val="00006F57"/>
    <w:rsid w:val="00012670"/>
    <w:rsid w:val="00013AFA"/>
    <w:rsid w:val="00014FA8"/>
    <w:rsid w:val="00016A26"/>
    <w:rsid w:val="000176B8"/>
    <w:rsid w:val="00021D13"/>
    <w:rsid w:val="0002332A"/>
    <w:rsid w:val="00025F9B"/>
    <w:rsid w:val="00026402"/>
    <w:rsid w:val="00026BA0"/>
    <w:rsid w:val="00027263"/>
    <w:rsid w:val="00034F99"/>
    <w:rsid w:val="00037294"/>
    <w:rsid w:val="00041C25"/>
    <w:rsid w:val="00043187"/>
    <w:rsid w:val="00043B31"/>
    <w:rsid w:val="00045B2D"/>
    <w:rsid w:val="00051C3F"/>
    <w:rsid w:val="000531A8"/>
    <w:rsid w:val="000532EB"/>
    <w:rsid w:val="00055038"/>
    <w:rsid w:val="00063913"/>
    <w:rsid w:val="00064337"/>
    <w:rsid w:val="0006562F"/>
    <w:rsid w:val="00065B33"/>
    <w:rsid w:val="000676FD"/>
    <w:rsid w:val="00067824"/>
    <w:rsid w:val="00070590"/>
    <w:rsid w:val="000733CA"/>
    <w:rsid w:val="0007736E"/>
    <w:rsid w:val="00080660"/>
    <w:rsid w:val="00084BC8"/>
    <w:rsid w:val="00090F4E"/>
    <w:rsid w:val="00094124"/>
    <w:rsid w:val="00096711"/>
    <w:rsid w:val="000A027F"/>
    <w:rsid w:val="000A0BBB"/>
    <w:rsid w:val="000A3C99"/>
    <w:rsid w:val="000A451B"/>
    <w:rsid w:val="000A4EED"/>
    <w:rsid w:val="000A4EF3"/>
    <w:rsid w:val="000A72B4"/>
    <w:rsid w:val="000B6011"/>
    <w:rsid w:val="000B619C"/>
    <w:rsid w:val="000C106F"/>
    <w:rsid w:val="000C337F"/>
    <w:rsid w:val="000C60B5"/>
    <w:rsid w:val="000C7184"/>
    <w:rsid w:val="000D0E2B"/>
    <w:rsid w:val="000D0EB6"/>
    <w:rsid w:val="000D1587"/>
    <w:rsid w:val="000D381C"/>
    <w:rsid w:val="000D3B46"/>
    <w:rsid w:val="000D466E"/>
    <w:rsid w:val="000D5603"/>
    <w:rsid w:val="000D5EEB"/>
    <w:rsid w:val="000E033F"/>
    <w:rsid w:val="000E1513"/>
    <w:rsid w:val="000E1D2E"/>
    <w:rsid w:val="000E1F92"/>
    <w:rsid w:val="000E4216"/>
    <w:rsid w:val="000E6B43"/>
    <w:rsid w:val="000E73B9"/>
    <w:rsid w:val="000F098B"/>
    <w:rsid w:val="000F5AE7"/>
    <w:rsid w:val="000F73FE"/>
    <w:rsid w:val="0010027F"/>
    <w:rsid w:val="001018DB"/>
    <w:rsid w:val="0010292C"/>
    <w:rsid w:val="00102CBF"/>
    <w:rsid w:val="0010372D"/>
    <w:rsid w:val="0010537F"/>
    <w:rsid w:val="001073B4"/>
    <w:rsid w:val="0011057E"/>
    <w:rsid w:val="00111405"/>
    <w:rsid w:val="00111824"/>
    <w:rsid w:val="00121C1A"/>
    <w:rsid w:val="001220C4"/>
    <w:rsid w:val="00123B9D"/>
    <w:rsid w:val="00123F2F"/>
    <w:rsid w:val="001269D0"/>
    <w:rsid w:val="0012753C"/>
    <w:rsid w:val="00130395"/>
    <w:rsid w:val="001316E8"/>
    <w:rsid w:val="00133159"/>
    <w:rsid w:val="00134C9B"/>
    <w:rsid w:val="001357AD"/>
    <w:rsid w:val="001361F7"/>
    <w:rsid w:val="00142225"/>
    <w:rsid w:val="0014447D"/>
    <w:rsid w:val="001461F0"/>
    <w:rsid w:val="00147DB5"/>
    <w:rsid w:val="00150B53"/>
    <w:rsid w:val="001551A2"/>
    <w:rsid w:val="001565DF"/>
    <w:rsid w:val="00157367"/>
    <w:rsid w:val="001624FD"/>
    <w:rsid w:val="001667DD"/>
    <w:rsid w:val="0016690E"/>
    <w:rsid w:val="001671E1"/>
    <w:rsid w:val="00167E4F"/>
    <w:rsid w:val="00173494"/>
    <w:rsid w:val="0017352B"/>
    <w:rsid w:val="00174259"/>
    <w:rsid w:val="0017622F"/>
    <w:rsid w:val="00176807"/>
    <w:rsid w:val="00176B90"/>
    <w:rsid w:val="001812E2"/>
    <w:rsid w:val="001855BB"/>
    <w:rsid w:val="001865B1"/>
    <w:rsid w:val="00191A78"/>
    <w:rsid w:val="001957B3"/>
    <w:rsid w:val="00197B2C"/>
    <w:rsid w:val="00197FFB"/>
    <w:rsid w:val="001A36A2"/>
    <w:rsid w:val="001B58A2"/>
    <w:rsid w:val="001B7105"/>
    <w:rsid w:val="001C2FC9"/>
    <w:rsid w:val="001C3502"/>
    <w:rsid w:val="001C36C4"/>
    <w:rsid w:val="001C5E8B"/>
    <w:rsid w:val="001C691C"/>
    <w:rsid w:val="001C7D4B"/>
    <w:rsid w:val="001D0CC5"/>
    <w:rsid w:val="001D4072"/>
    <w:rsid w:val="001D4FB8"/>
    <w:rsid w:val="001D78CE"/>
    <w:rsid w:val="001E2A0A"/>
    <w:rsid w:val="001E578F"/>
    <w:rsid w:val="001E5AEA"/>
    <w:rsid w:val="001E7097"/>
    <w:rsid w:val="001F0341"/>
    <w:rsid w:val="001F0AF3"/>
    <w:rsid w:val="001F14CA"/>
    <w:rsid w:val="001F2AB4"/>
    <w:rsid w:val="001F3867"/>
    <w:rsid w:val="001F61BB"/>
    <w:rsid w:val="002030C0"/>
    <w:rsid w:val="00206B5B"/>
    <w:rsid w:val="00211F7C"/>
    <w:rsid w:val="00212879"/>
    <w:rsid w:val="002131A9"/>
    <w:rsid w:val="00222846"/>
    <w:rsid w:val="0022432F"/>
    <w:rsid w:val="002303C8"/>
    <w:rsid w:val="0023429C"/>
    <w:rsid w:val="00236108"/>
    <w:rsid w:val="0023659E"/>
    <w:rsid w:val="0023707C"/>
    <w:rsid w:val="002405D6"/>
    <w:rsid w:val="00240A2D"/>
    <w:rsid w:val="00240AFC"/>
    <w:rsid w:val="0024418D"/>
    <w:rsid w:val="00247692"/>
    <w:rsid w:val="0025169B"/>
    <w:rsid w:val="00251EDC"/>
    <w:rsid w:val="00253709"/>
    <w:rsid w:val="00254710"/>
    <w:rsid w:val="002552FC"/>
    <w:rsid w:val="00260B04"/>
    <w:rsid w:val="0026464D"/>
    <w:rsid w:val="0026512B"/>
    <w:rsid w:val="00265D71"/>
    <w:rsid w:val="00266BF0"/>
    <w:rsid w:val="00267BBB"/>
    <w:rsid w:val="00267EA7"/>
    <w:rsid w:val="002711B2"/>
    <w:rsid w:val="00273834"/>
    <w:rsid w:val="00277040"/>
    <w:rsid w:val="0028230E"/>
    <w:rsid w:val="00282DF8"/>
    <w:rsid w:val="0028497B"/>
    <w:rsid w:val="002855D8"/>
    <w:rsid w:val="002872B7"/>
    <w:rsid w:val="0028730D"/>
    <w:rsid w:val="00292C04"/>
    <w:rsid w:val="00294ECD"/>
    <w:rsid w:val="00295A1C"/>
    <w:rsid w:val="002A16C5"/>
    <w:rsid w:val="002A1D88"/>
    <w:rsid w:val="002A429C"/>
    <w:rsid w:val="002B0180"/>
    <w:rsid w:val="002B0802"/>
    <w:rsid w:val="002B2BE6"/>
    <w:rsid w:val="002B3D31"/>
    <w:rsid w:val="002B5B6E"/>
    <w:rsid w:val="002C0617"/>
    <w:rsid w:val="002C0E56"/>
    <w:rsid w:val="002C2376"/>
    <w:rsid w:val="002C27F2"/>
    <w:rsid w:val="002C6109"/>
    <w:rsid w:val="002D252F"/>
    <w:rsid w:val="002D303A"/>
    <w:rsid w:val="002D525F"/>
    <w:rsid w:val="002E20BB"/>
    <w:rsid w:val="002E28A8"/>
    <w:rsid w:val="002E411A"/>
    <w:rsid w:val="002E4589"/>
    <w:rsid w:val="002E52B7"/>
    <w:rsid w:val="002F2AD8"/>
    <w:rsid w:val="00311472"/>
    <w:rsid w:val="00311E2F"/>
    <w:rsid w:val="00312CC4"/>
    <w:rsid w:val="003157DE"/>
    <w:rsid w:val="003246EC"/>
    <w:rsid w:val="003248E2"/>
    <w:rsid w:val="00325272"/>
    <w:rsid w:val="00327CC3"/>
    <w:rsid w:val="003300E0"/>
    <w:rsid w:val="0033111A"/>
    <w:rsid w:val="003325BB"/>
    <w:rsid w:val="0034051D"/>
    <w:rsid w:val="00342431"/>
    <w:rsid w:val="00342DDE"/>
    <w:rsid w:val="00342E36"/>
    <w:rsid w:val="00346072"/>
    <w:rsid w:val="00347B67"/>
    <w:rsid w:val="0035220B"/>
    <w:rsid w:val="00352BEE"/>
    <w:rsid w:val="003538A0"/>
    <w:rsid w:val="003540B4"/>
    <w:rsid w:val="00354484"/>
    <w:rsid w:val="003548EA"/>
    <w:rsid w:val="00355D03"/>
    <w:rsid w:val="003643DD"/>
    <w:rsid w:val="00377003"/>
    <w:rsid w:val="0038198A"/>
    <w:rsid w:val="003843D5"/>
    <w:rsid w:val="00394809"/>
    <w:rsid w:val="0039518E"/>
    <w:rsid w:val="003A367D"/>
    <w:rsid w:val="003B2192"/>
    <w:rsid w:val="003B27A4"/>
    <w:rsid w:val="003B4FED"/>
    <w:rsid w:val="003C15F8"/>
    <w:rsid w:val="003C4FD9"/>
    <w:rsid w:val="003C70E6"/>
    <w:rsid w:val="003C76C3"/>
    <w:rsid w:val="003D028A"/>
    <w:rsid w:val="003D0B83"/>
    <w:rsid w:val="003D38D4"/>
    <w:rsid w:val="003D5C78"/>
    <w:rsid w:val="003E16F4"/>
    <w:rsid w:val="003E172D"/>
    <w:rsid w:val="003E2228"/>
    <w:rsid w:val="003E371F"/>
    <w:rsid w:val="003E7B4C"/>
    <w:rsid w:val="003F4DCB"/>
    <w:rsid w:val="003F5D9D"/>
    <w:rsid w:val="003F6733"/>
    <w:rsid w:val="003F7077"/>
    <w:rsid w:val="0040110C"/>
    <w:rsid w:val="004044A4"/>
    <w:rsid w:val="0040509F"/>
    <w:rsid w:val="004101A7"/>
    <w:rsid w:val="00410A63"/>
    <w:rsid w:val="0041419E"/>
    <w:rsid w:val="00415A2D"/>
    <w:rsid w:val="00415B8D"/>
    <w:rsid w:val="00420898"/>
    <w:rsid w:val="00422E8D"/>
    <w:rsid w:val="004234CC"/>
    <w:rsid w:val="004235F3"/>
    <w:rsid w:val="00423BF6"/>
    <w:rsid w:val="00424CAA"/>
    <w:rsid w:val="00425E3A"/>
    <w:rsid w:val="00425E89"/>
    <w:rsid w:val="0043069A"/>
    <w:rsid w:val="00437CBB"/>
    <w:rsid w:val="004403C0"/>
    <w:rsid w:val="00442336"/>
    <w:rsid w:val="0044282C"/>
    <w:rsid w:val="00443830"/>
    <w:rsid w:val="004453E2"/>
    <w:rsid w:val="004504C3"/>
    <w:rsid w:val="00460C81"/>
    <w:rsid w:val="00462CB6"/>
    <w:rsid w:val="00465343"/>
    <w:rsid w:val="004659C7"/>
    <w:rsid w:val="00466DF5"/>
    <w:rsid w:val="004711EA"/>
    <w:rsid w:val="00474672"/>
    <w:rsid w:val="00475FB4"/>
    <w:rsid w:val="0047704F"/>
    <w:rsid w:val="00477798"/>
    <w:rsid w:val="00480DAA"/>
    <w:rsid w:val="004847CE"/>
    <w:rsid w:val="00484FC0"/>
    <w:rsid w:val="00491192"/>
    <w:rsid w:val="00491DCF"/>
    <w:rsid w:val="00493984"/>
    <w:rsid w:val="00493C7F"/>
    <w:rsid w:val="004943DD"/>
    <w:rsid w:val="00495E75"/>
    <w:rsid w:val="00496646"/>
    <w:rsid w:val="00497512"/>
    <w:rsid w:val="004975AD"/>
    <w:rsid w:val="004979A6"/>
    <w:rsid w:val="00497F5E"/>
    <w:rsid w:val="004A03D6"/>
    <w:rsid w:val="004A20E8"/>
    <w:rsid w:val="004A594B"/>
    <w:rsid w:val="004A6199"/>
    <w:rsid w:val="004A7577"/>
    <w:rsid w:val="004B144F"/>
    <w:rsid w:val="004B2DE0"/>
    <w:rsid w:val="004B2F68"/>
    <w:rsid w:val="004B360B"/>
    <w:rsid w:val="004B4CED"/>
    <w:rsid w:val="004C05DC"/>
    <w:rsid w:val="004C3996"/>
    <w:rsid w:val="004C50F7"/>
    <w:rsid w:val="004D15C5"/>
    <w:rsid w:val="004D18D8"/>
    <w:rsid w:val="004D26E0"/>
    <w:rsid w:val="004D29E8"/>
    <w:rsid w:val="004D3BCA"/>
    <w:rsid w:val="004F0812"/>
    <w:rsid w:val="004F42ED"/>
    <w:rsid w:val="004F4730"/>
    <w:rsid w:val="004F4969"/>
    <w:rsid w:val="004F69E2"/>
    <w:rsid w:val="004F6F55"/>
    <w:rsid w:val="00500204"/>
    <w:rsid w:val="0050248A"/>
    <w:rsid w:val="00502B5C"/>
    <w:rsid w:val="00503B2A"/>
    <w:rsid w:val="00505446"/>
    <w:rsid w:val="00505BAF"/>
    <w:rsid w:val="00506A3A"/>
    <w:rsid w:val="005102D3"/>
    <w:rsid w:val="005108AF"/>
    <w:rsid w:val="00511C71"/>
    <w:rsid w:val="00512A25"/>
    <w:rsid w:val="005138E1"/>
    <w:rsid w:val="00513BA5"/>
    <w:rsid w:val="00516A6A"/>
    <w:rsid w:val="00517A24"/>
    <w:rsid w:val="00520DC0"/>
    <w:rsid w:val="00521FBE"/>
    <w:rsid w:val="00521FEF"/>
    <w:rsid w:val="0052294F"/>
    <w:rsid w:val="00523CB3"/>
    <w:rsid w:val="00524D57"/>
    <w:rsid w:val="00524E5B"/>
    <w:rsid w:val="0052519C"/>
    <w:rsid w:val="00526467"/>
    <w:rsid w:val="00527CDD"/>
    <w:rsid w:val="00527EB8"/>
    <w:rsid w:val="00532029"/>
    <w:rsid w:val="00532A24"/>
    <w:rsid w:val="0053363F"/>
    <w:rsid w:val="00533B02"/>
    <w:rsid w:val="00534D49"/>
    <w:rsid w:val="00535725"/>
    <w:rsid w:val="00536A90"/>
    <w:rsid w:val="00540503"/>
    <w:rsid w:val="00543177"/>
    <w:rsid w:val="00544537"/>
    <w:rsid w:val="00544C10"/>
    <w:rsid w:val="00547FA0"/>
    <w:rsid w:val="0055170D"/>
    <w:rsid w:val="00551D48"/>
    <w:rsid w:val="00553AE1"/>
    <w:rsid w:val="00554306"/>
    <w:rsid w:val="00561CCF"/>
    <w:rsid w:val="0056400A"/>
    <w:rsid w:val="00564388"/>
    <w:rsid w:val="005665F9"/>
    <w:rsid w:val="0057702E"/>
    <w:rsid w:val="00582B04"/>
    <w:rsid w:val="00584303"/>
    <w:rsid w:val="005862A1"/>
    <w:rsid w:val="00590B7F"/>
    <w:rsid w:val="005919BC"/>
    <w:rsid w:val="00591D8C"/>
    <w:rsid w:val="00594683"/>
    <w:rsid w:val="00594EEE"/>
    <w:rsid w:val="0059527B"/>
    <w:rsid w:val="00596546"/>
    <w:rsid w:val="0059685F"/>
    <w:rsid w:val="00596CFD"/>
    <w:rsid w:val="005B22BD"/>
    <w:rsid w:val="005B2475"/>
    <w:rsid w:val="005B455A"/>
    <w:rsid w:val="005B6165"/>
    <w:rsid w:val="005C1FCF"/>
    <w:rsid w:val="005C2475"/>
    <w:rsid w:val="005C344A"/>
    <w:rsid w:val="005C35D9"/>
    <w:rsid w:val="005C579D"/>
    <w:rsid w:val="005C5C6E"/>
    <w:rsid w:val="005D756B"/>
    <w:rsid w:val="005D79EF"/>
    <w:rsid w:val="005E09FA"/>
    <w:rsid w:val="005E55BB"/>
    <w:rsid w:val="005E5E29"/>
    <w:rsid w:val="005E759E"/>
    <w:rsid w:val="005F14AE"/>
    <w:rsid w:val="005F320F"/>
    <w:rsid w:val="005F469C"/>
    <w:rsid w:val="005F6561"/>
    <w:rsid w:val="005F6DDC"/>
    <w:rsid w:val="00604C84"/>
    <w:rsid w:val="00607E86"/>
    <w:rsid w:val="006203DE"/>
    <w:rsid w:val="006208AC"/>
    <w:rsid w:val="00621198"/>
    <w:rsid w:val="00621622"/>
    <w:rsid w:val="00621CAD"/>
    <w:rsid w:val="00626594"/>
    <w:rsid w:val="006270E7"/>
    <w:rsid w:val="00627CB0"/>
    <w:rsid w:val="00627ECB"/>
    <w:rsid w:val="006314EC"/>
    <w:rsid w:val="006353E7"/>
    <w:rsid w:val="00640805"/>
    <w:rsid w:val="00642874"/>
    <w:rsid w:val="00647151"/>
    <w:rsid w:val="00647920"/>
    <w:rsid w:val="006502C9"/>
    <w:rsid w:val="00651241"/>
    <w:rsid w:val="006524DF"/>
    <w:rsid w:val="00653285"/>
    <w:rsid w:val="006549CE"/>
    <w:rsid w:val="006557C2"/>
    <w:rsid w:val="0066269B"/>
    <w:rsid w:val="00674973"/>
    <w:rsid w:val="0067755A"/>
    <w:rsid w:val="00682208"/>
    <w:rsid w:val="00682FB4"/>
    <w:rsid w:val="0068342C"/>
    <w:rsid w:val="0068579B"/>
    <w:rsid w:val="00687E9B"/>
    <w:rsid w:val="00690C39"/>
    <w:rsid w:val="00692466"/>
    <w:rsid w:val="00692B35"/>
    <w:rsid w:val="006936EB"/>
    <w:rsid w:val="00695E9B"/>
    <w:rsid w:val="006A0129"/>
    <w:rsid w:val="006B3A11"/>
    <w:rsid w:val="006B63DA"/>
    <w:rsid w:val="006C1BF6"/>
    <w:rsid w:val="006C30EC"/>
    <w:rsid w:val="006C466D"/>
    <w:rsid w:val="006C6F8D"/>
    <w:rsid w:val="006C7080"/>
    <w:rsid w:val="006D36B0"/>
    <w:rsid w:val="006D3784"/>
    <w:rsid w:val="006D465B"/>
    <w:rsid w:val="006D5048"/>
    <w:rsid w:val="006D532E"/>
    <w:rsid w:val="006D7355"/>
    <w:rsid w:val="006E1390"/>
    <w:rsid w:val="006E1E36"/>
    <w:rsid w:val="006E2961"/>
    <w:rsid w:val="006E670A"/>
    <w:rsid w:val="006E7FFB"/>
    <w:rsid w:val="006F2792"/>
    <w:rsid w:val="006F3217"/>
    <w:rsid w:val="00701B4F"/>
    <w:rsid w:val="00704D90"/>
    <w:rsid w:val="007101B3"/>
    <w:rsid w:val="0071361D"/>
    <w:rsid w:val="007142E7"/>
    <w:rsid w:val="007147F3"/>
    <w:rsid w:val="00716894"/>
    <w:rsid w:val="00716B90"/>
    <w:rsid w:val="00721054"/>
    <w:rsid w:val="007228C4"/>
    <w:rsid w:val="00722A9B"/>
    <w:rsid w:val="007254CE"/>
    <w:rsid w:val="007267A2"/>
    <w:rsid w:val="00732205"/>
    <w:rsid w:val="0073607C"/>
    <w:rsid w:val="00736800"/>
    <w:rsid w:val="00736C6C"/>
    <w:rsid w:val="00736EB7"/>
    <w:rsid w:val="007378DA"/>
    <w:rsid w:val="0074487A"/>
    <w:rsid w:val="00746569"/>
    <w:rsid w:val="00750525"/>
    <w:rsid w:val="00750E1D"/>
    <w:rsid w:val="00753A07"/>
    <w:rsid w:val="00756879"/>
    <w:rsid w:val="00757C63"/>
    <w:rsid w:val="00757F52"/>
    <w:rsid w:val="007617EB"/>
    <w:rsid w:val="007619B6"/>
    <w:rsid w:val="0076213B"/>
    <w:rsid w:val="007639E3"/>
    <w:rsid w:val="00763A2F"/>
    <w:rsid w:val="007651B5"/>
    <w:rsid w:val="0076597F"/>
    <w:rsid w:val="0076646E"/>
    <w:rsid w:val="00770882"/>
    <w:rsid w:val="00770ABC"/>
    <w:rsid w:val="00770C45"/>
    <w:rsid w:val="0077521E"/>
    <w:rsid w:val="007771EB"/>
    <w:rsid w:val="00781DCD"/>
    <w:rsid w:val="007834FA"/>
    <w:rsid w:val="007841AD"/>
    <w:rsid w:val="007848EB"/>
    <w:rsid w:val="0078569C"/>
    <w:rsid w:val="00787C70"/>
    <w:rsid w:val="00791C4F"/>
    <w:rsid w:val="00797980"/>
    <w:rsid w:val="007A02A9"/>
    <w:rsid w:val="007A1BE2"/>
    <w:rsid w:val="007B1E1B"/>
    <w:rsid w:val="007B7503"/>
    <w:rsid w:val="007C4BC3"/>
    <w:rsid w:val="007C6AD6"/>
    <w:rsid w:val="007D1517"/>
    <w:rsid w:val="007D33EB"/>
    <w:rsid w:val="007D5A11"/>
    <w:rsid w:val="007D6A1D"/>
    <w:rsid w:val="007D731E"/>
    <w:rsid w:val="007D7368"/>
    <w:rsid w:val="007E4D34"/>
    <w:rsid w:val="007E5988"/>
    <w:rsid w:val="007E5F23"/>
    <w:rsid w:val="007E605F"/>
    <w:rsid w:val="007E633F"/>
    <w:rsid w:val="007F14C8"/>
    <w:rsid w:val="007F188C"/>
    <w:rsid w:val="0080251A"/>
    <w:rsid w:val="0080389B"/>
    <w:rsid w:val="00810541"/>
    <w:rsid w:val="00812DCB"/>
    <w:rsid w:val="008161BB"/>
    <w:rsid w:val="00820722"/>
    <w:rsid w:val="00820E56"/>
    <w:rsid w:val="0082170D"/>
    <w:rsid w:val="008319AA"/>
    <w:rsid w:val="00833452"/>
    <w:rsid w:val="00835236"/>
    <w:rsid w:val="00835602"/>
    <w:rsid w:val="0083622F"/>
    <w:rsid w:val="008400F6"/>
    <w:rsid w:val="00841AB0"/>
    <w:rsid w:val="00842CB8"/>
    <w:rsid w:val="0085090A"/>
    <w:rsid w:val="00852930"/>
    <w:rsid w:val="0086116A"/>
    <w:rsid w:val="00861E4D"/>
    <w:rsid w:val="008635AC"/>
    <w:rsid w:val="00864470"/>
    <w:rsid w:val="00867077"/>
    <w:rsid w:val="008715B2"/>
    <w:rsid w:val="00872354"/>
    <w:rsid w:val="00886490"/>
    <w:rsid w:val="00890844"/>
    <w:rsid w:val="00893840"/>
    <w:rsid w:val="00896C76"/>
    <w:rsid w:val="008A181F"/>
    <w:rsid w:val="008A2427"/>
    <w:rsid w:val="008A2EF4"/>
    <w:rsid w:val="008A3250"/>
    <w:rsid w:val="008A3492"/>
    <w:rsid w:val="008A6F34"/>
    <w:rsid w:val="008B3610"/>
    <w:rsid w:val="008B417B"/>
    <w:rsid w:val="008B6AEA"/>
    <w:rsid w:val="008C71D0"/>
    <w:rsid w:val="008C78A2"/>
    <w:rsid w:val="008D3530"/>
    <w:rsid w:val="008D47B6"/>
    <w:rsid w:val="008D5639"/>
    <w:rsid w:val="008D5F25"/>
    <w:rsid w:val="008D7C82"/>
    <w:rsid w:val="008E14D0"/>
    <w:rsid w:val="008E5215"/>
    <w:rsid w:val="008E7227"/>
    <w:rsid w:val="008F2144"/>
    <w:rsid w:val="008F2CEE"/>
    <w:rsid w:val="008F3169"/>
    <w:rsid w:val="008F336E"/>
    <w:rsid w:val="008F4887"/>
    <w:rsid w:val="008F4BD3"/>
    <w:rsid w:val="008F6658"/>
    <w:rsid w:val="00905F69"/>
    <w:rsid w:val="00914A65"/>
    <w:rsid w:val="00914A77"/>
    <w:rsid w:val="00916996"/>
    <w:rsid w:val="0091701D"/>
    <w:rsid w:val="00917536"/>
    <w:rsid w:val="00920367"/>
    <w:rsid w:val="009221AD"/>
    <w:rsid w:val="009249E8"/>
    <w:rsid w:val="00925DF4"/>
    <w:rsid w:val="00930015"/>
    <w:rsid w:val="0093044D"/>
    <w:rsid w:val="009367BA"/>
    <w:rsid w:val="0093684A"/>
    <w:rsid w:val="0093784B"/>
    <w:rsid w:val="00944887"/>
    <w:rsid w:val="009454E5"/>
    <w:rsid w:val="009503D2"/>
    <w:rsid w:val="009525BC"/>
    <w:rsid w:val="0095429F"/>
    <w:rsid w:val="00957B1C"/>
    <w:rsid w:val="00963F6E"/>
    <w:rsid w:val="00964130"/>
    <w:rsid w:val="0096565D"/>
    <w:rsid w:val="00966A0C"/>
    <w:rsid w:val="00967038"/>
    <w:rsid w:val="00970A31"/>
    <w:rsid w:val="00973938"/>
    <w:rsid w:val="00973A61"/>
    <w:rsid w:val="009770D5"/>
    <w:rsid w:val="00981176"/>
    <w:rsid w:val="0098203C"/>
    <w:rsid w:val="00983F79"/>
    <w:rsid w:val="00984720"/>
    <w:rsid w:val="009867D7"/>
    <w:rsid w:val="0098787E"/>
    <w:rsid w:val="00990FF5"/>
    <w:rsid w:val="00991611"/>
    <w:rsid w:val="00992329"/>
    <w:rsid w:val="0099411E"/>
    <w:rsid w:val="00997BE3"/>
    <w:rsid w:val="009A33B0"/>
    <w:rsid w:val="009A38C5"/>
    <w:rsid w:val="009B17F5"/>
    <w:rsid w:val="009B26AC"/>
    <w:rsid w:val="009B26D4"/>
    <w:rsid w:val="009B3EF9"/>
    <w:rsid w:val="009B59BA"/>
    <w:rsid w:val="009B6051"/>
    <w:rsid w:val="009B766C"/>
    <w:rsid w:val="009C03E6"/>
    <w:rsid w:val="009C1E0E"/>
    <w:rsid w:val="009C210E"/>
    <w:rsid w:val="009C517D"/>
    <w:rsid w:val="009C6989"/>
    <w:rsid w:val="009D1A06"/>
    <w:rsid w:val="009D1CBC"/>
    <w:rsid w:val="009D3526"/>
    <w:rsid w:val="009D50FF"/>
    <w:rsid w:val="009D5D6E"/>
    <w:rsid w:val="009D7662"/>
    <w:rsid w:val="009E0E94"/>
    <w:rsid w:val="009E48DD"/>
    <w:rsid w:val="009F19AB"/>
    <w:rsid w:val="009F3C9B"/>
    <w:rsid w:val="009F67E2"/>
    <w:rsid w:val="00A05901"/>
    <w:rsid w:val="00A06024"/>
    <w:rsid w:val="00A061D1"/>
    <w:rsid w:val="00A06C0E"/>
    <w:rsid w:val="00A108E7"/>
    <w:rsid w:val="00A11066"/>
    <w:rsid w:val="00A123DB"/>
    <w:rsid w:val="00A128EC"/>
    <w:rsid w:val="00A12A46"/>
    <w:rsid w:val="00A15027"/>
    <w:rsid w:val="00A16D2B"/>
    <w:rsid w:val="00A27161"/>
    <w:rsid w:val="00A30485"/>
    <w:rsid w:val="00A30915"/>
    <w:rsid w:val="00A3604B"/>
    <w:rsid w:val="00A36985"/>
    <w:rsid w:val="00A400B1"/>
    <w:rsid w:val="00A40646"/>
    <w:rsid w:val="00A407D8"/>
    <w:rsid w:val="00A41845"/>
    <w:rsid w:val="00A41ED2"/>
    <w:rsid w:val="00A428E0"/>
    <w:rsid w:val="00A457B4"/>
    <w:rsid w:val="00A46379"/>
    <w:rsid w:val="00A47EAD"/>
    <w:rsid w:val="00A54546"/>
    <w:rsid w:val="00A545E4"/>
    <w:rsid w:val="00A57DF4"/>
    <w:rsid w:val="00A61F0E"/>
    <w:rsid w:val="00A624FE"/>
    <w:rsid w:val="00A65AB8"/>
    <w:rsid w:val="00A66BBA"/>
    <w:rsid w:val="00A6772F"/>
    <w:rsid w:val="00A733FA"/>
    <w:rsid w:val="00A74C0B"/>
    <w:rsid w:val="00A74C97"/>
    <w:rsid w:val="00A76523"/>
    <w:rsid w:val="00A76904"/>
    <w:rsid w:val="00A76AE3"/>
    <w:rsid w:val="00A77D78"/>
    <w:rsid w:val="00A77F51"/>
    <w:rsid w:val="00A803DA"/>
    <w:rsid w:val="00A82509"/>
    <w:rsid w:val="00A86F4C"/>
    <w:rsid w:val="00A92212"/>
    <w:rsid w:val="00A92FDE"/>
    <w:rsid w:val="00A930B5"/>
    <w:rsid w:val="00A93299"/>
    <w:rsid w:val="00A962C4"/>
    <w:rsid w:val="00AA006C"/>
    <w:rsid w:val="00AA0BC8"/>
    <w:rsid w:val="00AA24CC"/>
    <w:rsid w:val="00AA6919"/>
    <w:rsid w:val="00AB04FD"/>
    <w:rsid w:val="00AB0777"/>
    <w:rsid w:val="00AC3020"/>
    <w:rsid w:val="00AC36E7"/>
    <w:rsid w:val="00AC6141"/>
    <w:rsid w:val="00AC7B8A"/>
    <w:rsid w:val="00AD4126"/>
    <w:rsid w:val="00AD6BE8"/>
    <w:rsid w:val="00AE0AC0"/>
    <w:rsid w:val="00AE48B4"/>
    <w:rsid w:val="00AE4F09"/>
    <w:rsid w:val="00AF7CED"/>
    <w:rsid w:val="00B0101C"/>
    <w:rsid w:val="00B026F1"/>
    <w:rsid w:val="00B10A63"/>
    <w:rsid w:val="00B133ED"/>
    <w:rsid w:val="00B1399D"/>
    <w:rsid w:val="00B20AD4"/>
    <w:rsid w:val="00B2314F"/>
    <w:rsid w:val="00B31E66"/>
    <w:rsid w:val="00B32FF1"/>
    <w:rsid w:val="00B33B4D"/>
    <w:rsid w:val="00B35713"/>
    <w:rsid w:val="00B3636A"/>
    <w:rsid w:val="00B369D6"/>
    <w:rsid w:val="00B42208"/>
    <w:rsid w:val="00B42779"/>
    <w:rsid w:val="00B4335D"/>
    <w:rsid w:val="00B44FDC"/>
    <w:rsid w:val="00B46B77"/>
    <w:rsid w:val="00B47AAB"/>
    <w:rsid w:val="00B53FB2"/>
    <w:rsid w:val="00B5526E"/>
    <w:rsid w:val="00B560F6"/>
    <w:rsid w:val="00B56A1E"/>
    <w:rsid w:val="00B6032D"/>
    <w:rsid w:val="00B6346D"/>
    <w:rsid w:val="00B70553"/>
    <w:rsid w:val="00B71736"/>
    <w:rsid w:val="00B756B4"/>
    <w:rsid w:val="00B75925"/>
    <w:rsid w:val="00B82D6F"/>
    <w:rsid w:val="00B8457B"/>
    <w:rsid w:val="00B86B5D"/>
    <w:rsid w:val="00B9008D"/>
    <w:rsid w:val="00BA5ED7"/>
    <w:rsid w:val="00BA6FE7"/>
    <w:rsid w:val="00BA777A"/>
    <w:rsid w:val="00BA785E"/>
    <w:rsid w:val="00BB08E5"/>
    <w:rsid w:val="00BB1311"/>
    <w:rsid w:val="00BB173E"/>
    <w:rsid w:val="00BB4465"/>
    <w:rsid w:val="00BB7287"/>
    <w:rsid w:val="00BC31A5"/>
    <w:rsid w:val="00BC72F6"/>
    <w:rsid w:val="00BD6C81"/>
    <w:rsid w:val="00BD6D0C"/>
    <w:rsid w:val="00BE019B"/>
    <w:rsid w:val="00BF0E5F"/>
    <w:rsid w:val="00BF600C"/>
    <w:rsid w:val="00C00CC6"/>
    <w:rsid w:val="00C11310"/>
    <w:rsid w:val="00C11379"/>
    <w:rsid w:val="00C118B1"/>
    <w:rsid w:val="00C16C3B"/>
    <w:rsid w:val="00C17224"/>
    <w:rsid w:val="00C22883"/>
    <w:rsid w:val="00C25548"/>
    <w:rsid w:val="00C2726C"/>
    <w:rsid w:val="00C2728B"/>
    <w:rsid w:val="00C27D43"/>
    <w:rsid w:val="00C35D1A"/>
    <w:rsid w:val="00C37BA1"/>
    <w:rsid w:val="00C41CDF"/>
    <w:rsid w:val="00C45D7F"/>
    <w:rsid w:val="00C54B16"/>
    <w:rsid w:val="00C6114A"/>
    <w:rsid w:val="00C62A54"/>
    <w:rsid w:val="00C64906"/>
    <w:rsid w:val="00C701A9"/>
    <w:rsid w:val="00C72682"/>
    <w:rsid w:val="00C746E2"/>
    <w:rsid w:val="00C7658D"/>
    <w:rsid w:val="00C77A57"/>
    <w:rsid w:val="00C8385B"/>
    <w:rsid w:val="00C92867"/>
    <w:rsid w:val="00C971FE"/>
    <w:rsid w:val="00CA223C"/>
    <w:rsid w:val="00CA6E44"/>
    <w:rsid w:val="00CB0FDA"/>
    <w:rsid w:val="00CB1FEA"/>
    <w:rsid w:val="00CB23D2"/>
    <w:rsid w:val="00CB289F"/>
    <w:rsid w:val="00CB4296"/>
    <w:rsid w:val="00CC0A99"/>
    <w:rsid w:val="00CC4E44"/>
    <w:rsid w:val="00CD19BB"/>
    <w:rsid w:val="00CD19F7"/>
    <w:rsid w:val="00CD2B5A"/>
    <w:rsid w:val="00CD639F"/>
    <w:rsid w:val="00CD6701"/>
    <w:rsid w:val="00CD67F1"/>
    <w:rsid w:val="00CE1E83"/>
    <w:rsid w:val="00CE289A"/>
    <w:rsid w:val="00CF05C2"/>
    <w:rsid w:val="00CF4A21"/>
    <w:rsid w:val="00CF5A6A"/>
    <w:rsid w:val="00D01010"/>
    <w:rsid w:val="00D03208"/>
    <w:rsid w:val="00D05DD4"/>
    <w:rsid w:val="00D07799"/>
    <w:rsid w:val="00D13B31"/>
    <w:rsid w:val="00D15F49"/>
    <w:rsid w:val="00D16867"/>
    <w:rsid w:val="00D22033"/>
    <w:rsid w:val="00D23183"/>
    <w:rsid w:val="00D2475E"/>
    <w:rsid w:val="00D27259"/>
    <w:rsid w:val="00D31B1C"/>
    <w:rsid w:val="00D3253F"/>
    <w:rsid w:val="00D34E4C"/>
    <w:rsid w:val="00D35758"/>
    <w:rsid w:val="00D36DB6"/>
    <w:rsid w:val="00D403E4"/>
    <w:rsid w:val="00D415D9"/>
    <w:rsid w:val="00D41B39"/>
    <w:rsid w:val="00D42A71"/>
    <w:rsid w:val="00D46B44"/>
    <w:rsid w:val="00D46F4E"/>
    <w:rsid w:val="00D5098F"/>
    <w:rsid w:val="00D538A6"/>
    <w:rsid w:val="00D5733A"/>
    <w:rsid w:val="00D6164D"/>
    <w:rsid w:val="00D62C65"/>
    <w:rsid w:val="00D64CD3"/>
    <w:rsid w:val="00D671AE"/>
    <w:rsid w:val="00D7330B"/>
    <w:rsid w:val="00D747E9"/>
    <w:rsid w:val="00D752CC"/>
    <w:rsid w:val="00D82710"/>
    <w:rsid w:val="00D8429F"/>
    <w:rsid w:val="00D900AB"/>
    <w:rsid w:val="00D92727"/>
    <w:rsid w:val="00D942F8"/>
    <w:rsid w:val="00D97322"/>
    <w:rsid w:val="00DA2739"/>
    <w:rsid w:val="00DA414C"/>
    <w:rsid w:val="00DA4EFF"/>
    <w:rsid w:val="00DA4FBF"/>
    <w:rsid w:val="00DA61D7"/>
    <w:rsid w:val="00DA7D22"/>
    <w:rsid w:val="00DB010F"/>
    <w:rsid w:val="00DB42FC"/>
    <w:rsid w:val="00DB527D"/>
    <w:rsid w:val="00DB6261"/>
    <w:rsid w:val="00DB6C33"/>
    <w:rsid w:val="00DB7640"/>
    <w:rsid w:val="00DC00F6"/>
    <w:rsid w:val="00DC017C"/>
    <w:rsid w:val="00DC0773"/>
    <w:rsid w:val="00DC0FB9"/>
    <w:rsid w:val="00DC1577"/>
    <w:rsid w:val="00DC27BB"/>
    <w:rsid w:val="00DC5F8C"/>
    <w:rsid w:val="00DC688F"/>
    <w:rsid w:val="00DD2A86"/>
    <w:rsid w:val="00DD2F0F"/>
    <w:rsid w:val="00DD4041"/>
    <w:rsid w:val="00DD4791"/>
    <w:rsid w:val="00DD4FBC"/>
    <w:rsid w:val="00DD5E69"/>
    <w:rsid w:val="00DD5EE4"/>
    <w:rsid w:val="00DE0FB7"/>
    <w:rsid w:val="00DE188C"/>
    <w:rsid w:val="00DE2E79"/>
    <w:rsid w:val="00DE655A"/>
    <w:rsid w:val="00DF1D5E"/>
    <w:rsid w:val="00E00223"/>
    <w:rsid w:val="00E017D3"/>
    <w:rsid w:val="00E01DC9"/>
    <w:rsid w:val="00E02AB2"/>
    <w:rsid w:val="00E04CFF"/>
    <w:rsid w:val="00E07382"/>
    <w:rsid w:val="00E10036"/>
    <w:rsid w:val="00E10163"/>
    <w:rsid w:val="00E106E2"/>
    <w:rsid w:val="00E147B6"/>
    <w:rsid w:val="00E156E0"/>
    <w:rsid w:val="00E24BE1"/>
    <w:rsid w:val="00E308C0"/>
    <w:rsid w:val="00E3221B"/>
    <w:rsid w:val="00E43332"/>
    <w:rsid w:val="00E43C7D"/>
    <w:rsid w:val="00E45F43"/>
    <w:rsid w:val="00E55757"/>
    <w:rsid w:val="00E563A7"/>
    <w:rsid w:val="00E71B76"/>
    <w:rsid w:val="00E7352A"/>
    <w:rsid w:val="00E76C2D"/>
    <w:rsid w:val="00E8142F"/>
    <w:rsid w:val="00E8186E"/>
    <w:rsid w:val="00E821AF"/>
    <w:rsid w:val="00E84D38"/>
    <w:rsid w:val="00E84E37"/>
    <w:rsid w:val="00E8656A"/>
    <w:rsid w:val="00E9118D"/>
    <w:rsid w:val="00E9145F"/>
    <w:rsid w:val="00E9153C"/>
    <w:rsid w:val="00E9320A"/>
    <w:rsid w:val="00E944AA"/>
    <w:rsid w:val="00E958E7"/>
    <w:rsid w:val="00E96D9D"/>
    <w:rsid w:val="00EA03FD"/>
    <w:rsid w:val="00EA08C1"/>
    <w:rsid w:val="00EA131F"/>
    <w:rsid w:val="00EA1609"/>
    <w:rsid w:val="00EA3498"/>
    <w:rsid w:val="00EA4037"/>
    <w:rsid w:val="00EA5AB5"/>
    <w:rsid w:val="00EA622A"/>
    <w:rsid w:val="00EA7F4E"/>
    <w:rsid w:val="00EB1702"/>
    <w:rsid w:val="00EB3731"/>
    <w:rsid w:val="00EC0F57"/>
    <w:rsid w:val="00EC11DC"/>
    <w:rsid w:val="00EC4C20"/>
    <w:rsid w:val="00EC647F"/>
    <w:rsid w:val="00EC70F3"/>
    <w:rsid w:val="00EC7AC5"/>
    <w:rsid w:val="00ED2308"/>
    <w:rsid w:val="00ED63F5"/>
    <w:rsid w:val="00EE5A49"/>
    <w:rsid w:val="00EE6D00"/>
    <w:rsid w:val="00EE7B9A"/>
    <w:rsid w:val="00EF1F84"/>
    <w:rsid w:val="00EF3A24"/>
    <w:rsid w:val="00EF4597"/>
    <w:rsid w:val="00EF4B19"/>
    <w:rsid w:val="00EF55E6"/>
    <w:rsid w:val="00F01888"/>
    <w:rsid w:val="00F027F4"/>
    <w:rsid w:val="00F02DCA"/>
    <w:rsid w:val="00F03D54"/>
    <w:rsid w:val="00F078C5"/>
    <w:rsid w:val="00F13A95"/>
    <w:rsid w:val="00F141FD"/>
    <w:rsid w:val="00F14445"/>
    <w:rsid w:val="00F14B0B"/>
    <w:rsid w:val="00F15C97"/>
    <w:rsid w:val="00F17938"/>
    <w:rsid w:val="00F17FC2"/>
    <w:rsid w:val="00F215EF"/>
    <w:rsid w:val="00F359AD"/>
    <w:rsid w:val="00F40105"/>
    <w:rsid w:val="00F40AB7"/>
    <w:rsid w:val="00F42DE1"/>
    <w:rsid w:val="00F46514"/>
    <w:rsid w:val="00F5062F"/>
    <w:rsid w:val="00F512FA"/>
    <w:rsid w:val="00F517C1"/>
    <w:rsid w:val="00F628E8"/>
    <w:rsid w:val="00F62935"/>
    <w:rsid w:val="00F6564E"/>
    <w:rsid w:val="00F7079C"/>
    <w:rsid w:val="00F714DF"/>
    <w:rsid w:val="00F728F8"/>
    <w:rsid w:val="00F72F01"/>
    <w:rsid w:val="00F7466A"/>
    <w:rsid w:val="00F75233"/>
    <w:rsid w:val="00F80C8C"/>
    <w:rsid w:val="00F822BB"/>
    <w:rsid w:val="00F84087"/>
    <w:rsid w:val="00F84AE9"/>
    <w:rsid w:val="00F85A0D"/>
    <w:rsid w:val="00F86982"/>
    <w:rsid w:val="00F90A79"/>
    <w:rsid w:val="00F91D6A"/>
    <w:rsid w:val="00F92428"/>
    <w:rsid w:val="00F9345F"/>
    <w:rsid w:val="00F9359C"/>
    <w:rsid w:val="00F95401"/>
    <w:rsid w:val="00FA37AD"/>
    <w:rsid w:val="00FA3EFB"/>
    <w:rsid w:val="00FA7A9C"/>
    <w:rsid w:val="00FB0023"/>
    <w:rsid w:val="00FB2EC8"/>
    <w:rsid w:val="00FB3E40"/>
    <w:rsid w:val="00FB42CD"/>
    <w:rsid w:val="00FC3966"/>
    <w:rsid w:val="00FC5609"/>
    <w:rsid w:val="00FC751B"/>
    <w:rsid w:val="00FD15B6"/>
    <w:rsid w:val="00FD2361"/>
    <w:rsid w:val="00FD2835"/>
    <w:rsid w:val="00FD32F9"/>
    <w:rsid w:val="00FD37A2"/>
    <w:rsid w:val="00FD5094"/>
    <w:rsid w:val="00FD6781"/>
    <w:rsid w:val="00FD7A5D"/>
    <w:rsid w:val="00FD7EE7"/>
    <w:rsid w:val="00FE0517"/>
    <w:rsid w:val="00FE20D4"/>
    <w:rsid w:val="00FE270F"/>
    <w:rsid w:val="00FE3BB7"/>
    <w:rsid w:val="00FE46AC"/>
    <w:rsid w:val="00FE4D92"/>
    <w:rsid w:val="00FF0EC2"/>
    <w:rsid w:val="00FF0F5C"/>
    <w:rsid w:val="00FF3BF6"/>
    <w:rsid w:val="00FF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4162E"/>
  <w15:docId w15:val="{CD1C7FB0-1FED-47F1-AF50-02647253E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locked="1" w:uiPriority="39" w:unhideWhenUsed="1" w:qFormat="1"/>
    <w:lsdException w:name="toc 5" w:locked="1" w:semiHidden="1" w:uiPriority="39" w:unhideWhenUsed="1" w:qFormat="1"/>
    <w:lsdException w:name="toc 6" w:locked="1" w:semiHidden="1" w:uiPriority="39" w:unhideWhenUsed="1" w:qFormat="1"/>
    <w:lsdException w:name="toc 7" w:locked="1" w:semiHidden="1" w:uiPriority="39" w:unhideWhenUsed="1" w:qFormat="1"/>
    <w:lsdException w:name="toc 8" w:locked="1" w:semiHidden="1" w:uiPriority="39" w:unhideWhenUsed="1" w:qFormat="1"/>
    <w:lsdException w:name="toc 9" w:locked="1" w:semiHidden="1" w:uiPriority="39" w:unhideWhenUsed="1" w:qFormat="1"/>
    <w:lsdException w:name="Normal Indent" w:locked="1" w:semiHidden="1" w:unhideWhenUsed="1"/>
    <w:lsdException w:name="footnote text" w:locked="1" w:semiHidden="1" w:unhideWhenUsed="1"/>
    <w:lsdException w:name="annotation text" w:locked="1" w:uiPriority="99" w:unhideWhenUsed="1" w:qFormat="1"/>
    <w:lsdException w:name="header" w:uiPriority="99" w:qFormat="1"/>
    <w:lsdException w:name="footer" w:uiPriority="99" w:qFormat="1"/>
    <w:lsdException w:name="index heading" w:locked="1" w:semiHidden="1" w:unhideWhenUsed="1"/>
    <w:lsdException w:name="caption" w:locked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uiPriority="99" w:unhideWhenUsed="1" w:qFormat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 w:qFormat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qFormat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uiPriority="99" w:qFormat="1"/>
    <w:lsdException w:name="FollowedHyperlink" w:locked="1" w:semiHidden="1" w:unhideWhenUsed="1" w:qFormat="1"/>
    <w:lsdException w:name="Strong" w:locked="1" w:uiPriority="22" w:qFormat="1"/>
    <w:lsdException w:name="Emphasis" w:locked="1" w:uiPriority="20" w:qFormat="1"/>
    <w:lsdException w:name="Document Map" w:semiHidden="1" w:uiPriority="99" w:qFormat="1"/>
    <w:lsdException w:name="Plain Text" w:locked="1" w:semiHidden="1" w:unhideWhenUsed="1"/>
    <w:lsdException w:name="E-mail Signature" w:locked="1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uiPriority="99" w:qFormat="1"/>
    <w:lsdException w:name="HTML Sample" w:locked="1" w:semiHidden="1" w:unhideWhenUsed="1"/>
    <w:lsdException w:name="HTML Typewriter" w:locked="1" w:semiHidden="1" w:uiPriority="99" w:unhideWhenUsed="1" w:qFormat="1"/>
    <w:lsdException w:name="HTML Variable" w:locked="1" w:semiHidden="1" w:unhideWhenUsed="1"/>
    <w:lsdException w:name="Normal Table" w:semiHidden="1" w:uiPriority="99" w:unhideWhenUsed="1" w:qFormat="1"/>
    <w:lsdException w:name="annotation subject" w:locked="1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Fibocom_正文_zh,Fibocom_正文"/>
    <w:qFormat/>
    <w:rsid w:val="007D6A1D"/>
    <w:pPr>
      <w:widowControl w:val="0"/>
      <w:wordWrap w:val="0"/>
      <w:spacing w:before="200" w:after="200" w:line="360" w:lineRule="exact"/>
    </w:pPr>
    <w:rPr>
      <w:rFonts w:ascii="Noto Sans Light" w:eastAsia="思源黑体 CN Light" w:hAnsi="Noto Sans Light" w:cstheme="minorBidi"/>
      <w:kern w:val="2"/>
      <w:sz w:val="21"/>
      <w:szCs w:val="22"/>
      <w:lang w:bidi="ar-SA"/>
    </w:rPr>
  </w:style>
  <w:style w:type="paragraph" w:styleId="1">
    <w:name w:val="heading 1"/>
    <w:aliases w:val="Fibocom_标题1_zh"/>
    <w:next w:val="a"/>
    <w:link w:val="10"/>
    <w:uiPriority w:val="9"/>
    <w:qFormat/>
    <w:rsid w:val="007D6A1D"/>
    <w:pPr>
      <w:keepNext/>
      <w:keepLines/>
      <w:pageBreakBefore/>
      <w:numPr>
        <w:numId w:val="2"/>
      </w:numPr>
      <w:spacing w:before="240" w:after="80" w:line="288" w:lineRule="auto"/>
      <w:jc w:val="right"/>
      <w:outlineLvl w:val="0"/>
    </w:pPr>
    <w:rPr>
      <w:rFonts w:ascii="思源黑体 CN Regular" w:eastAsia="思源黑体 CN Regular" w:hAnsi="思源黑体 CN Regular" w:cstheme="minorBidi"/>
      <w:bCs/>
      <w:color w:val="101010"/>
      <w:kern w:val="44"/>
      <w:sz w:val="44"/>
      <w:szCs w:val="44"/>
      <w:lang w:bidi="ar-SA"/>
    </w:rPr>
  </w:style>
  <w:style w:type="paragraph" w:styleId="2">
    <w:name w:val="heading 2"/>
    <w:aliases w:val="Fibocom_标题2_zh"/>
    <w:next w:val="a"/>
    <w:link w:val="20"/>
    <w:uiPriority w:val="9"/>
    <w:unhideWhenUsed/>
    <w:qFormat/>
    <w:rsid w:val="007D6A1D"/>
    <w:pPr>
      <w:keepNext/>
      <w:keepLines/>
      <w:numPr>
        <w:ilvl w:val="1"/>
        <w:numId w:val="2"/>
      </w:numPr>
      <w:spacing w:before="240" w:after="80" w:line="288" w:lineRule="auto"/>
      <w:outlineLvl w:val="1"/>
    </w:pPr>
    <w:rPr>
      <w:rFonts w:ascii="思源黑体 CN Regular" w:eastAsia="思源黑体 CN Regular" w:hAnsi="思源黑体 CN Regular" w:cstheme="majorBidi"/>
      <w:bCs/>
      <w:color w:val="101010"/>
      <w:kern w:val="2"/>
      <w:sz w:val="36"/>
      <w:szCs w:val="32"/>
      <w:lang w:bidi="ar-SA"/>
    </w:rPr>
  </w:style>
  <w:style w:type="paragraph" w:styleId="3">
    <w:name w:val="heading 3"/>
    <w:aliases w:val="Fibocom_标题3_zh"/>
    <w:next w:val="a"/>
    <w:link w:val="30"/>
    <w:uiPriority w:val="9"/>
    <w:unhideWhenUsed/>
    <w:qFormat/>
    <w:rsid w:val="007D6A1D"/>
    <w:pPr>
      <w:keepNext/>
      <w:keepLines/>
      <w:numPr>
        <w:ilvl w:val="2"/>
        <w:numId w:val="2"/>
      </w:numPr>
      <w:spacing w:before="240" w:after="80" w:line="288" w:lineRule="auto"/>
      <w:outlineLvl w:val="2"/>
    </w:pPr>
    <w:rPr>
      <w:rFonts w:ascii="思源黑体 CN Regular" w:eastAsia="思源黑体 CN Regular" w:hAnsi="思源黑体 CN Regular" w:cstheme="minorBidi"/>
      <w:bCs/>
      <w:color w:val="101010"/>
      <w:kern w:val="2"/>
      <w:sz w:val="32"/>
      <w:szCs w:val="32"/>
      <w:lang w:bidi="ar-SA"/>
    </w:rPr>
  </w:style>
  <w:style w:type="paragraph" w:styleId="4">
    <w:name w:val="heading 4"/>
    <w:aliases w:val="Fibocom_标题4_zh"/>
    <w:next w:val="a"/>
    <w:link w:val="40"/>
    <w:uiPriority w:val="9"/>
    <w:unhideWhenUsed/>
    <w:qFormat/>
    <w:rsid w:val="007D6A1D"/>
    <w:pPr>
      <w:keepNext/>
      <w:keepLines/>
      <w:numPr>
        <w:ilvl w:val="3"/>
        <w:numId w:val="2"/>
      </w:numPr>
      <w:spacing w:before="240" w:after="80" w:line="288" w:lineRule="auto"/>
      <w:outlineLvl w:val="3"/>
    </w:pPr>
    <w:rPr>
      <w:rFonts w:ascii="思源黑体 CN Regular" w:eastAsia="思源黑体 CN Regular" w:hAnsi="思源黑体 CN Regular" w:cstheme="majorBidi"/>
      <w:bCs/>
      <w:color w:val="101010"/>
      <w:kern w:val="2"/>
      <w:sz w:val="28"/>
      <w:szCs w:val="28"/>
      <w:lang w:bidi="ar-SA"/>
    </w:rPr>
  </w:style>
  <w:style w:type="paragraph" w:styleId="5">
    <w:name w:val="heading 5"/>
    <w:aliases w:val="Fibocom_标题5_zh"/>
    <w:next w:val="a"/>
    <w:link w:val="50"/>
    <w:uiPriority w:val="9"/>
    <w:unhideWhenUsed/>
    <w:qFormat/>
    <w:rsid w:val="007D6A1D"/>
    <w:pPr>
      <w:keepNext/>
      <w:keepLines/>
      <w:numPr>
        <w:ilvl w:val="4"/>
        <w:numId w:val="2"/>
      </w:numPr>
      <w:spacing w:before="80" w:after="240" w:line="288" w:lineRule="auto"/>
      <w:outlineLvl w:val="4"/>
    </w:pPr>
    <w:rPr>
      <w:rFonts w:ascii="Arial" w:eastAsia="思源黑体 CN Regular" w:hAnsi="Arial" w:cstheme="minorBidi"/>
      <w:b/>
      <w:bCs/>
      <w:color w:val="4D4D4D"/>
      <w:kern w:val="2"/>
      <w:sz w:val="24"/>
      <w:szCs w:val="28"/>
      <w:lang w:bidi="ar-SA"/>
    </w:rPr>
  </w:style>
  <w:style w:type="paragraph" w:styleId="6">
    <w:name w:val="heading 6"/>
    <w:basedOn w:val="a"/>
    <w:next w:val="a"/>
    <w:link w:val="60"/>
    <w:uiPriority w:val="9"/>
    <w:unhideWhenUsed/>
    <w:rsid w:val="007D6A1D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D6A1D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D6A1D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7D6A1D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  <w:rsid w:val="007D6A1D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7D6A1D"/>
  </w:style>
  <w:style w:type="character" w:styleId="a3">
    <w:name w:val="FollowedHyperlink"/>
    <w:basedOn w:val="a0"/>
    <w:semiHidden/>
    <w:unhideWhenUsed/>
    <w:qFormat/>
    <w:locked/>
    <w:rPr>
      <w:color w:val="800080" w:themeColor="followedHyperlink"/>
      <w:u w:val="single"/>
    </w:rPr>
  </w:style>
  <w:style w:type="character" w:styleId="HTML">
    <w:name w:val="HTML Typewriter"/>
    <w:basedOn w:val="a0"/>
    <w:uiPriority w:val="99"/>
    <w:semiHidden/>
    <w:unhideWhenUsed/>
    <w:qFormat/>
    <w:locked/>
    <w:rPr>
      <w:rFonts w:ascii="宋体" w:eastAsia="宋体" w:hAnsi="宋体" w:cs="宋体"/>
      <w:sz w:val="24"/>
      <w:szCs w:val="24"/>
    </w:rPr>
  </w:style>
  <w:style w:type="character" w:customStyle="1" w:styleId="InternetLink">
    <w:name w:val="Internet Link"/>
    <w:basedOn w:val="a0"/>
    <w:uiPriority w:val="99"/>
    <w:qFormat/>
    <w:rPr>
      <w:rFonts w:cs="Times New Roman"/>
      <w:color w:val="0000FF"/>
      <w:u w:val="single"/>
    </w:rPr>
  </w:style>
  <w:style w:type="character" w:styleId="a4">
    <w:name w:val="annotation reference"/>
    <w:basedOn w:val="a0"/>
    <w:uiPriority w:val="99"/>
    <w:unhideWhenUsed/>
    <w:qFormat/>
    <w:locked/>
    <w:rPr>
      <w:sz w:val="21"/>
      <w:szCs w:val="21"/>
    </w:rPr>
  </w:style>
  <w:style w:type="character" w:customStyle="1" w:styleId="20">
    <w:name w:val="标题 2 字符"/>
    <w:aliases w:val="Fibocom_标题2_zh 字符"/>
    <w:basedOn w:val="a0"/>
    <w:link w:val="2"/>
    <w:uiPriority w:val="9"/>
    <w:locked/>
    <w:rsid w:val="007D6A1D"/>
    <w:rPr>
      <w:rFonts w:ascii="思源黑体 CN Regular" w:eastAsia="思源黑体 CN Regular" w:hAnsi="思源黑体 CN Regular" w:cstheme="majorBidi"/>
      <w:bCs/>
      <w:color w:val="101010"/>
      <w:kern w:val="2"/>
      <w:sz w:val="36"/>
      <w:szCs w:val="32"/>
      <w:lang w:bidi="ar-SA"/>
    </w:rPr>
  </w:style>
  <w:style w:type="character" w:customStyle="1" w:styleId="30">
    <w:name w:val="标题 3 字符"/>
    <w:aliases w:val="Fibocom_标题3_zh 字符"/>
    <w:basedOn w:val="a0"/>
    <w:link w:val="3"/>
    <w:uiPriority w:val="9"/>
    <w:locked/>
    <w:rsid w:val="007D6A1D"/>
    <w:rPr>
      <w:rFonts w:ascii="思源黑体 CN Regular" w:eastAsia="思源黑体 CN Regular" w:hAnsi="思源黑体 CN Regular" w:cstheme="minorBidi"/>
      <w:bCs/>
      <w:color w:val="101010"/>
      <w:kern w:val="2"/>
      <w:sz w:val="32"/>
      <w:szCs w:val="32"/>
      <w:lang w:bidi="ar-SA"/>
    </w:rPr>
  </w:style>
  <w:style w:type="character" w:customStyle="1" w:styleId="40">
    <w:name w:val="标题 4 字符"/>
    <w:aliases w:val="Fibocom_标题4_zh 字符"/>
    <w:basedOn w:val="a0"/>
    <w:link w:val="4"/>
    <w:uiPriority w:val="9"/>
    <w:locked/>
    <w:rsid w:val="007D6A1D"/>
    <w:rPr>
      <w:rFonts w:ascii="思源黑体 CN Regular" w:eastAsia="思源黑体 CN Regular" w:hAnsi="思源黑体 CN Regular" w:cstheme="majorBidi"/>
      <w:bCs/>
      <w:color w:val="101010"/>
      <w:kern w:val="2"/>
      <w:sz w:val="28"/>
      <w:szCs w:val="28"/>
      <w:lang w:bidi="ar-SA"/>
    </w:rPr>
  </w:style>
  <w:style w:type="character" w:customStyle="1" w:styleId="11">
    <w:name w:val="标题 1 字符1"/>
    <w:basedOn w:val="a0"/>
    <w:uiPriority w:val="99"/>
    <w:qFormat/>
    <w:locked/>
    <w:rPr>
      <w:rFonts w:ascii="Arial" w:eastAsia="黑体" w:hAnsi="Arial" w:cs="Arial"/>
      <w:b/>
      <w:bCs/>
      <w:sz w:val="52"/>
      <w:szCs w:val="30"/>
    </w:rPr>
  </w:style>
  <w:style w:type="character" w:customStyle="1" w:styleId="50">
    <w:name w:val="标题 5 字符"/>
    <w:aliases w:val="Fibocom_标题5_zh 字符"/>
    <w:basedOn w:val="a0"/>
    <w:link w:val="5"/>
    <w:uiPriority w:val="9"/>
    <w:locked/>
    <w:rsid w:val="007D6A1D"/>
    <w:rPr>
      <w:rFonts w:ascii="Arial" w:eastAsia="思源黑体 CN Regular" w:hAnsi="Arial" w:cstheme="minorBidi"/>
      <w:b/>
      <w:bCs/>
      <w:color w:val="4D4D4D"/>
      <w:kern w:val="2"/>
      <w:sz w:val="24"/>
      <w:szCs w:val="28"/>
      <w:lang w:bidi="ar-SA"/>
    </w:rPr>
  </w:style>
  <w:style w:type="character" w:customStyle="1" w:styleId="60">
    <w:name w:val="标题 6 字符"/>
    <w:basedOn w:val="a0"/>
    <w:link w:val="6"/>
    <w:uiPriority w:val="9"/>
    <w:locked/>
    <w:rsid w:val="007D6A1D"/>
    <w:rPr>
      <w:rFonts w:asciiTheme="majorHAnsi" w:eastAsiaTheme="majorEastAsia" w:hAnsiTheme="majorHAnsi" w:cstheme="majorBidi"/>
      <w:b/>
      <w:bCs/>
      <w:kern w:val="2"/>
      <w:sz w:val="24"/>
      <w:szCs w:val="24"/>
      <w:lang w:bidi="ar-SA"/>
    </w:rPr>
  </w:style>
  <w:style w:type="character" w:customStyle="1" w:styleId="70">
    <w:name w:val="标题 7 字符"/>
    <w:basedOn w:val="a0"/>
    <w:link w:val="7"/>
    <w:uiPriority w:val="9"/>
    <w:locked/>
    <w:rsid w:val="007D6A1D"/>
    <w:rPr>
      <w:rFonts w:ascii="Noto Sans Light" w:eastAsia="思源黑体 CN Light" w:hAnsi="Noto Sans Light" w:cstheme="minorBidi"/>
      <w:b/>
      <w:bCs/>
      <w:kern w:val="2"/>
      <w:sz w:val="24"/>
      <w:szCs w:val="24"/>
      <w:lang w:bidi="ar-SA"/>
    </w:rPr>
  </w:style>
  <w:style w:type="character" w:customStyle="1" w:styleId="90">
    <w:name w:val="标题 9 字符"/>
    <w:basedOn w:val="a0"/>
    <w:link w:val="9"/>
    <w:uiPriority w:val="9"/>
    <w:locked/>
    <w:rsid w:val="007D6A1D"/>
    <w:rPr>
      <w:rFonts w:asciiTheme="majorHAnsi" w:eastAsiaTheme="majorEastAsia" w:hAnsiTheme="majorHAnsi" w:cstheme="majorBidi"/>
      <w:kern w:val="2"/>
      <w:sz w:val="21"/>
      <w:szCs w:val="21"/>
      <w:lang w:bidi="ar-SA"/>
    </w:rPr>
  </w:style>
  <w:style w:type="character" w:customStyle="1" w:styleId="80">
    <w:name w:val="标题 8 字符"/>
    <w:basedOn w:val="a0"/>
    <w:link w:val="8"/>
    <w:uiPriority w:val="9"/>
    <w:locked/>
    <w:rsid w:val="007D6A1D"/>
    <w:rPr>
      <w:rFonts w:asciiTheme="majorHAnsi" w:eastAsiaTheme="majorEastAsia" w:hAnsiTheme="majorHAnsi" w:cstheme="majorBidi"/>
      <w:kern w:val="2"/>
      <w:sz w:val="24"/>
      <w:szCs w:val="24"/>
      <w:lang w:bidi="ar-SA"/>
    </w:rPr>
  </w:style>
  <w:style w:type="character" w:customStyle="1" w:styleId="a5">
    <w:name w:val="页脚 字符"/>
    <w:basedOn w:val="a0"/>
    <w:link w:val="a6"/>
    <w:uiPriority w:val="99"/>
    <w:locked/>
    <w:rsid w:val="007D6A1D"/>
    <w:rPr>
      <w:rFonts w:ascii="Noto Sans Light" w:eastAsia="思源黑体 CN Light" w:hAnsi="Noto Sans Light" w:cstheme="minorBidi"/>
      <w:kern w:val="2"/>
      <w:sz w:val="18"/>
      <w:szCs w:val="18"/>
      <w:lang w:bidi="ar-SA"/>
    </w:rPr>
  </w:style>
  <w:style w:type="character" w:customStyle="1" w:styleId="a7">
    <w:name w:val="页眉 字符"/>
    <w:basedOn w:val="a0"/>
    <w:link w:val="a8"/>
    <w:uiPriority w:val="99"/>
    <w:locked/>
    <w:rsid w:val="007D6A1D"/>
    <w:rPr>
      <w:rFonts w:ascii="Noto Sans Light" w:eastAsia="思源黑体 CN Light" w:hAnsi="Noto Sans Light" w:cstheme="minorBidi"/>
      <w:kern w:val="2"/>
      <w:sz w:val="18"/>
      <w:szCs w:val="18"/>
      <w:lang w:bidi="ar-SA"/>
    </w:rPr>
  </w:style>
  <w:style w:type="character" w:customStyle="1" w:styleId="21">
    <w:name w:val="正文文本 2 字符"/>
    <w:basedOn w:val="a0"/>
    <w:uiPriority w:val="99"/>
    <w:qFormat/>
    <w:locked/>
    <w:rPr>
      <w:rFonts w:ascii="Arial" w:eastAsia="宋体" w:hAnsi="Arial" w:cs="Arial"/>
      <w:sz w:val="21"/>
      <w:szCs w:val="21"/>
    </w:rPr>
  </w:style>
  <w:style w:type="character" w:customStyle="1" w:styleId="2Char">
    <w:name w:val="正文文本 2 Char"/>
    <w:basedOn w:val="a0"/>
    <w:qFormat/>
    <w:locked/>
    <w:rPr>
      <w:rFonts w:ascii="Arial" w:eastAsia="宋体" w:hAnsi="Arial" w:cs="Arial"/>
      <w:sz w:val="21"/>
      <w:szCs w:val="21"/>
    </w:rPr>
  </w:style>
  <w:style w:type="character" w:customStyle="1" w:styleId="a9">
    <w:name w:val="批注框文本 字符"/>
    <w:basedOn w:val="a0"/>
    <w:uiPriority w:val="99"/>
    <w:semiHidden/>
    <w:qFormat/>
    <w:locked/>
    <w:rPr>
      <w:rFonts w:ascii="Arial" w:eastAsia="宋体" w:hAnsi="Arial" w:cs="Arial"/>
      <w:sz w:val="18"/>
      <w:szCs w:val="18"/>
    </w:rPr>
  </w:style>
  <w:style w:type="character" w:customStyle="1" w:styleId="HTML0">
    <w:name w:val="HTML 预设格式 字符"/>
    <w:basedOn w:val="a0"/>
    <w:uiPriority w:val="99"/>
    <w:qFormat/>
    <w:locked/>
    <w:rPr>
      <w:rFonts w:ascii="Arial" w:eastAsia="宋体" w:hAnsi="Arial" w:cs="Arial"/>
      <w:sz w:val="21"/>
      <w:szCs w:val="21"/>
    </w:rPr>
  </w:style>
  <w:style w:type="character" w:customStyle="1" w:styleId="CharChar4">
    <w:name w:val="Char Char4"/>
    <w:basedOn w:val="a0"/>
    <w:uiPriority w:val="99"/>
    <w:qFormat/>
    <w:locked/>
    <w:rPr>
      <w:rFonts w:ascii="Arial" w:hAnsi="Arial" w:cs="Arial"/>
      <w:sz w:val="21"/>
      <w:szCs w:val="21"/>
    </w:rPr>
  </w:style>
  <w:style w:type="character" w:customStyle="1" w:styleId="12">
    <w:name w:val="不明显参考1"/>
    <w:basedOn w:val="a0"/>
    <w:uiPriority w:val="99"/>
    <w:qFormat/>
    <w:rPr>
      <w:rFonts w:cs="Times New Roman"/>
      <w:smallCaps/>
      <w:color w:val="C0504D"/>
      <w:u w:val="single"/>
    </w:rPr>
  </w:style>
  <w:style w:type="character" w:customStyle="1" w:styleId="aa">
    <w:name w:val="文档结构图 字符"/>
    <w:basedOn w:val="a0"/>
    <w:link w:val="13"/>
    <w:uiPriority w:val="99"/>
    <w:semiHidden/>
    <w:qFormat/>
    <w:locked/>
    <w:rPr>
      <w:rFonts w:ascii="Times New Roman" w:hAnsi="Times New Roman" w:cs="Arial"/>
      <w:sz w:val="2"/>
    </w:rPr>
  </w:style>
  <w:style w:type="character" w:customStyle="1" w:styleId="ab">
    <w:name w:val="批注文字 字符"/>
    <w:basedOn w:val="a0"/>
    <w:link w:val="14"/>
    <w:uiPriority w:val="99"/>
    <w:qFormat/>
    <w:rPr>
      <w:rFonts w:ascii="Arial" w:hAnsi="Arial" w:cs="Arial"/>
      <w:sz w:val="21"/>
      <w:szCs w:val="21"/>
    </w:rPr>
  </w:style>
  <w:style w:type="character" w:customStyle="1" w:styleId="ac">
    <w:name w:val="批注主题 字符"/>
    <w:basedOn w:val="ab"/>
    <w:uiPriority w:val="99"/>
    <w:semiHidden/>
    <w:qFormat/>
    <w:rPr>
      <w:rFonts w:ascii="Arial" w:hAnsi="Arial" w:cs="Arial"/>
      <w:b/>
      <w:bCs/>
      <w:sz w:val="21"/>
      <w:szCs w:val="21"/>
    </w:rPr>
  </w:style>
  <w:style w:type="character" w:customStyle="1" w:styleId="ad">
    <w:name w:val="标题 字符"/>
    <w:basedOn w:val="a0"/>
    <w:qFormat/>
    <w:rPr>
      <w:rFonts w:ascii="Cambria" w:hAnsi="Cambria"/>
      <w:b/>
      <w:bCs/>
      <w:sz w:val="32"/>
      <w:szCs w:val="32"/>
    </w:rPr>
  </w:style>
  <w:style w:type="character" w:customStyle="1" w:styleId="atn">
    <w:name w:val="atn"/>
    <w:basedOn w:val="a0"/>
    <w:qFormat/>
  </w:style>
  <w:style w:type="character" w:customStyle="1" w:styleId="hps">
    <w:name w:val="hps"/>
    <w:basedOn w:val="a0"/>
    <w:qFormat/>
  </w:style>
  <w:style w:type="character" w:customStyle="1" w:styleId="opdicttext2">
    <w:name w:val="op_dict_text2"/>
    <w:basedOn w:val="a0"/>
    <w:qFormat/>
  </w:style>
  <w:style w:type="character" w:customStyle="1" w:styleId="Char">
    <w:name w:val="批注文字 Char"/>
    <w:uiPriority w:val="99"/>
    <w:qFormat/>
    <w:rPr>
      <w:rFonts w:ascii="Arial" w:hAnsi="Arial"/>
      <w:sz w:val="21"/>
      <w:szCs w:val="24"/>
    </w:rPr>
  </w:style>
  <w:style w:type="character" w:customStyle="1" w:styleId="10">
    <w:name w:val="标题 1 字符"/>
    <w:aliases w:val="Fibocom_标题1_zh 字符"/>
    <w:basedOn w:val="a0"/>
    <w:link w:val="1"/>
    <w:uiPriority w:val="9"/>
    <w:rsid w:val="007D6A1D"/>
    <w:rPr>
      <w:rFonts w:ascii="思源黑体 CN Regular" w:eastAsia="思源黑体 CN Regular" w:hAnsi="思源黑体 CN Regular" w:cstheme="minorBidi"/>
      <w:bCs/>
      <w:color w:val="101010"/>
      <w:kern w:val="44"/>
      <w:sz w:val="44"/>
      <w:szCs w:val="44"/>
      <w:lang w:bidi="ar-SA"/>
    </w:rPr>
  </w:style>
  <w:style w:type="character" w:customStyle="1" w:styleId="ListLabel1">
    <w:name w:val="ListLabel 1"/>
    <w:qFormat/>
    <w:rPr>
      <w:rFonts w:cs="Times New Roman"/>
      <w:sz w:val="44"/>
    </w:rPr>
  </w:style>
  <w:style w:type="character" w:customStyle="1" w:styleId="ListLabel2">
    <w:name w:val="ListLabel 2"/>
    <w:qFormat/>
    <w:rPr>
      <w:rFonts w:cs="Times New Roman"/>
      <w:sz w:val="36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  <w:sz w:val="36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color w:val="00000A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e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e">
    <w:name w:val="Body Text"/>
    <w:basedOn w:val="a"/>
    <w:pPr>
      <w:spacing w:after="140" w:line="288" w:lineRule="auto"/>
    </w:pPr>
  </w:style>
  <w:style w:type="paragraph" w:styleId="af">
    <w:name w:val="List"/>
    <w:basedOn w:val="ae"/>
    <w:rPr>
      <w:rFonts w:cs="FreeSans"/>
    </w:rPr>
  </w:style>
  <w:style w:type="paragraph" w:styleId="af0">
    <w:name w:val="caption"/>
    <w:basedOn w:val="a"/>
    <w:next w:val="a"/>
    <w:link w:val="af1"/>
    <w:uiPriority w:val="35"/>
    <w:unhideWhenUsed/>
    <w:locked/>
    <w:rsid w:val="007D6A1D"/>
    <w:rPr>
      <w:rFonts w:asciiTheme="majorHAnsi" w:eastAsia="黑体" w:hAnsiTheme="majorHAnsi" w:cstheme="majorBidi"/>
      <w:sz w:val="20"/>
      <w:szCs w:val="20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71">
    <w:name w:val="toc 7"/>
    <w:basedOn w:val="a"/>
    <w:next w:val="a"/>
    <w:autoRedefine/>
    <w:uiPriority w:val="39"/>
    <w:semiHidden/>
    <w:unhideWhenUsed/>
    <w:locked/>
    <w:rsid w:val="007D6A1D"/>
    <w:pPr>
      <w:ind w:leftChars="1200" w:left="2520"/>
    </w:pPr>
  </w:style>
  <w:style w:type="paragraph" w:styleId="af2">
    <w:name w:val="Document Map"/>
    <w:basedOn w:val="a"/>
    <w:uiPriority w:val="99"/>
    <w:semiHidden/>
    <w:qFormat/>
    <w:pPr>
      <w:shd w:val="clear" w:color="auto" w:fill="000080"/>
    </w:pPr>
  </w:style>
  <w:style w:type="paragraph" w:styleId="af3">
    <w:name w:val="annotation text"/>
    <w:basedOn w:val="a"/>
    <w:uiPriority w:val="99"/>
    <w:unhideWhenUsed/>
    <w:qFormat/>
    <w:locked/>
  </w:style>
  <w:style w:type="paragraph" w:styleId="51">
    <w:name w:val="toc 5"/>
    <w:basedOn w:val="a"/>
    <w:next w:val="a"/>
    <w:autoRedefine/>
    <w:uiPriority w:val="39"/>
    <w:semiHidden/>
    <w:unhideWhenUsed/>
    <w:locked/>
    <w:rsid w:val="007D6A1D"/>
    <w:pPr>
      <w:spacing w:after="0"/>
      <w:ind w:leftChars="800" w:left="800"/>
    </w:pPr>
  </w:style>
  <w:style w:type="paragraph" w:styleId="31">
    <w:name w:val="toc 3"/>
    <w:basedOn w:val="a"/>
    <w:next w:val="a"/>
    <w:autoRedefine/>
    <w:uiPriority w:val="39"/>
    <w:unhideWhenUsed/>
    <w:rsid w:val="007D6A1D"/>
    <w:pPr>
      <w:spacing w:before="0" w:after="0" w:line="400" w:lineRule="exact"/>
      <w:ind w:left="601"/>
    </w:pPr>
    <w:rPr>
      <w:rFonts w:ascii="思源黑体 CN Light" w:hAnsi="思源黑体 CN Light" w:cs="思源黑体 CN Light"/>
    </w:rPr>
  </w:style>
  <w:style w:type="paragraph" w:styleId="81">
    <w:name w:val="toc 8"/>
    <w:basedOn w:val="a"/>
    <w:uiPriority w:val="39"/>
    <w:semiHidden/>
    <w:unhideWhenUsed/>
    <w:qFormat/>
    <w:locked/>
    <w:pPr>
      <w:ind w:left="2940"/>
    </w:pPr>
  </w:style>
  <w:style w:type="paragraph" w:styleId="af4">
    <w:name w:val="Balloon Text"/>
    <w:basedOn w:val="a"/>
    <w:uiPriority w:val="99"/>
    <w:semiHidden/>
    <w:qFormat/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rsid w:val="007D6A1D"/>
    <w:pPr>
      <w:pBdr>
        <w:top w:val="single" w:sz="4" w:space="1" w:color="DDDDDD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rsid w:val="007D6A1D"/>
    <w:pPr>
      <w:pBdr>
        <w:bottom w:val="single" w:sz="4" w:space="1" w:color="DDDDDD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a"/>
    <w:next w:val="a"/>
    <w:autoRedefine/>
    <w:uiPriority w:val="39"/>
    <w:unhideWhenUsed/>
    <w:rsid w:val="007D6A1D"/>
    <w:pPr>
      <w:spacing w:before="0" w:after="0" w:line="400" w:lineRule="exact"/>
      <w:ind w:left="198"/>
    </w:pPr>
    <w:rPr>
      <w:rFonts w:ascii="思源黑体 CN Regular" w:eastAsia="思源黑体 CN Regular" w:hAnsi="思源黑体 CN Regular" w:cs="思源黑体 CN Regular"/>
      <w:sz w:val="24"/>
    </w:rPr>
  </w:style>
  <w:style w:type="paragraph" w:styleId="41">
    <w:name w:val="toc 4"/>
    <w:basedOn w:val="a"/>
    <w:next w:val="a"/>
    <w:autoRedefine/>
    <w:uiPriority w:val="39"/>
    <w:unhideWhenUsed/>
    <w:locked/>
    <w:rsid w:val="007D6A1D"/>
    <w:pPr>
      <w:spacing w:before="0" w:after="0" w:line="400" w:lineRule="exact"/>
      <w:ind w:left="799"/>
    </w:pPr>
    <w:rPr>
      <w:rFonts w:ascii="思源黑体 CN Light" w:hAnsi="思源黑体 CN Light" w:cs="思源黑体 CN Light"/>
    </w:rPr>
  </w:style>
  <w:style w:type="paragraph" w:styleId="61">
    <w:name w:val="toc 6"/>
    <w:basedOn w:val="a"/>
    <w:uiPriority w:val="39"/>
    <w:semiHidden/>
    <w:unhideWhenUsed/>
    <w:qFormat/>
    <w:locked/>
    <w:pPr>
      <w:ind w:left="2100"/>
    </w:pPr>
  </w:style>
  <w:style w:type="paragraph" w:styleId="22">
    <w:name w:val="toc 2"/>
    <w:basedOn w:val="a"/>
    <w:next w:val="a"/>
    <w:autoRedefine/>
    <w:uiPriority w:val="39"/>
    <w:unhideWhenUsed/>
    <w:rsid w:val="007D6A1D"/>
    <w:pPr>
      <w:spacing w:before="0" w:after="0" w:line="400" w:lineRule="exact"/>
      <w:ind w:left="403"/>
    </w:pPr>
    <w:rPr>
      <w:rFonts w:ascii="思源黑体 CN Light" w:hAnsi="思源黑体 CN Light"/>
      <w:sz w:val="22"/>
    </w:rPr>
  </w:style>
  <w:style w:type="paragraph" w:styleId="91">
    <w:name w:val="toc 9"/>
    <w:basedOn w:val="a"/>
    <w:uiPriority w:val="39"/>
    <w:semiHidden/>
    <w:unhideWhenUsed/>
    <w:qFormat/>
    <w:locked/>
    <w:pPr>
      <w:ind w:left="3360"/>
    </w:pPr>
  </w:style>
  <w:style w:type="paragraph" w:styleId="23">
    <w:name w:val="Body Text 2"/>
    <w:basedOn w:val="a"/>
    <w:qFormat/>
    <w:pPr>
      <w:ind w:left="200" w:firstLine="200"/>
    </w:pPr>
  </w:style>
  <w:style w:type="paragraph" w:styleId="HTML1">
    <w:name w:val="HTML Preformatted"/>
    <w:basedOn w:val="a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</w:style>
  <w:style w:type="paragraph" w:styleId="af5">
    <w:name w:val="Title"/>
    <w:basedOn w:val="a"/>
    <w:qFormat/>
    <w:locked/>
    <w:pPr>
      <w:spacing w:before="240" w:after="60" w:line="240" w:lineRule="auto"/>
      <w:ind w:firstLine="20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6">
    <w:name w:val="annotation subject"/>
    <w:basedOn w:val="af3"/>
    <w:uiPriority w:val="99"/>
    <w:unhideWhenUsed/>
    <w:qFormat/>
    <w:locked/>
    <w:rPr>
      <w:b/>
      <w:bCs/>
    </w:rPr>
  </w:style>
  <w:style w:type="paragraph" w:customStyle="1" w:styleId="13">
    <w:name w:val="列出段落1"/>
    <w:basedOn w:val="a"/>
    <w:link w:val="aa"/>
    <w:uiPriority w:val="34"/>
    <w:qFormat/>
    <w:pPr>
      <w:ind w:firstLine="420"/>
    </w:pPr>
  </w:style>
  <w:style w:type="paragraph" w:customStyle="1" w:styleId="Default">
    <w:name w:val="Default"/>
    <w:qFormat/>
    <w:pPr>
      <w:widowControl w:val="0"/>
    </w:pPr>
    <w:rPr>
      <w:rFonts w:cs="Calibri"/>
      <w:color w:val="000000"/>
      <w:sz w:val="24"/>
      <w:szCs w:val="24"/>
      <w:lang w:bidi="ar-SA"/>
    </w:rPr>
  </w:style>
  <w:style w:type="paragraph" w:customStyle="1" w:styleId="af7">
    <w:name w:val="表格标题"/>
    <w:basedOn w:val="a"/>
    <w:uiPriority w:val="99"/>
    <w:qFormat/>
    <w:pPr>
      <w:spacing w:line="240" w:lineRule="auto"/>
      <w:ind w:firstLine="200"/>
    </w:pPr>
    <w:rPr>
      <w:b/>
      <w:bCs/>
      <w:szCs w:val="24"/>
    </w:rPr>
  </w:style>
  <w:style w:type="paragraph" w:customStyle="1" w:styleId="font5">
    <w:name w:val="font5"/>
    <w:basedOn w:val="a"/>
    <w:qFormat/>
    <w:pPr>
      <w:widowControl/>
      <w:spacing w:beforeAutospacing="1" w:afterAutospacing="1" w:line="240" w:lineRule="auto"/>
    </w:pPr>
    <w:rPr>
      <w:rFonts w:ascii="宋体" w:hAnsi="宋体" w:cs="宋体"/>
      <w:sz w:val="18"/>
      <w:szCs w:val="18"/>
    </w:rPr>
  </w:style>
  <w:style w:type="paragraph" w:customStyle="1" w:styleId="font6">
    <w:name w:val="font6"/>
    <w:basedOn w:val="a"/>
    <w:qFormat/>
    <w:pPr>
      <w:widowControl/>
      <w:spacing w:beforeAutospacing="1" w:afterAutospacing="1" w:line="240" w:lineRule="auto"/>
    </w:pPr>
    <w:rPr>
      <w:b/>
      <w:bCs/>
      <w:color w:val="000000"/>
    </w:rPr>
  </w:style>
  <w:style w:type="paragraph" w:customStyle="1" w:styleId="font7">
    <w:name w:val="font7"/>
    <w:basedOn w:val="a"/>
    <w:qFormat/>
    <w:pPr>
      <w:widowControl/>
      <w:spacing w:beforeAutospacing="1" w:afterAutospacing="1" w:line="240" w:lineRule="auto"/>
    </w:pPr>
    <w:rPr>
      <w:rFonts w:ascii="宋体" w:hAnsi="宋体" w:cs="宋体"/>
      <w:b/>
      <w:bCs/>
      <w:color w:val="000000"/>
    </w:rPr>
  </w:style>
  <w:style w:type="paragraph" w:customStyle="1" w:styleId="font8">
    <w:name w:val="font8"/>
    <w:basedOn w:val="a"/>
    <w:qFormat/>
    <w:pPr>
      <w:widowControl/>
      <w:spacing w:beforeAutospacing="1" w:afterAutospacing="1" w:line="240" w:lineRule="auto"/>
    </w:pPr>
    <w:rPr>
      <w:color w:val="000000"/>
    </w:rPr>
  </w:style>
  <w:style w:type="paragraph" w:customStyle="1" w:styleId="font9">
    <w:name w:val="font9"/>
    <w:basedOn w:val="a"/>
    <w:qFormat/>
    <w:pPr>
      <w:widowControl/>
      <w:spacing w:beforeAutospacing="1" w:afterAutospacing="1" w:line="240" w:lineRule="auto"/>
    </w:pPr>
    <w:rPr>
      <w:rFonts w:ascii="宋体" w:hAnsi="宋体" w:cs="宋体"/>
      <w:color w:val="000000"/>
    </w:rPr>
  </w:style>
  <w:style w:type="paragraph" w:customStyle="1" w:styleId="font10">
    <w:name w:val="font10"/>
    <w:basedOn w:val="a"/>
    <w:qFormat/>
    <w:pPr>
      <w:widowControl/>
      <w:spacing w:beforeAutospacing="1" w:afterAutospacing="1" w:line="240" w:lineRule="auto"/>
    </w:pPr>
    <w:rPr>
      <w:b/>
      <w:bCs/>
      <w:color w:val="000000"/>
    </w:rPr>
  </w:style>
  <w:style w:type="paragraph" w:customStyle="1" w:styleId="xl63">
    <w:name w:val="xl63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pacing w:beforeAutospacing="1" w:afterAutospacing="1" w:line="240" w:lineRule="auto"/>
    </w:pPr>
  </w:style>
  <w:style w:type="paragraph" w:customStyle="1" w:styleId="xl64">
    <w:name w:val="xl64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pacing w:beforeAutospacing="1" w:afterAutospacing="1" w:line="240" w:lineRule="auto"/>
    </w:pPr>
    <w:rPr>
      <w:rFonts w:ascii="宋体" w:hAnsi="宋体" w:cs="宋体"/>
    </w:rPr>
  </w:style>
  <w:style w:type="paragraph" w:customStyle="1" w:styleId="xl65">
    <w:name w:val="xl65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FFFFFF"/>
      <w:spacing w:beforeAutospacing="1" w:afterAutospacing="1" w:line="240" w:lineRule="auto"/>
    </w:pPr>
  </w:style>
  <w:style w:type="paragraph" w:customStyle="1" w:styleId="xl66">
    <w:name w:val="xl66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BFBFBF"/>
      <w:spacing w:beforeAutospacing="1" w:afterAutospacing="1" w:line="240" w:lineRule="auto"/>
      <w:jc w:val="center"/>
    </w:pPr>
    <w:rPr>
      <w:b/>
      <w:bCs/>
    </w:rPr>
  </w:style>
  <w:style w:type="paragraph" w:customStyle="1" w:styleId="xl67">
    <w:name w:val="xl67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pacing w:beforeAutospacing="1" w:afterAutospacing="1" w:line="240" w:lineRule="auto"/>
      <w:jc w:val="center"/>
    </w:pPr>
  </w:style>
  <w:style w:type="paragraph" w:customStyle="1" w:styleId="xl68">
    <w:name w:val="xl68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FFFFFF"/>
      <w:spacing w:beforeAutospacing="1" w:afterAutospacing="1" w:line="240" w:lineRule="auto"/>
      <w:jc w:val="center"/>
    </w:pPr>
  </w:style>
  <w:style w:type="paragraph" w:customStyle="1" w:styleId="xl69">
    <w:name w:val="xl69"/>
    <w:basedOn w:val="a"/>
    <w:qFormat/>
    <w:pPr>
      <w:widowControl/>
      <w:spacing w:beforeAutospacing="1" w:afterAutospacing="1" w:line="240" w:lineRule="auto"/>
      <w:jc w:val="center"/>
    </w:pPr>
    <w:rPr>
      <w:rFonts w:ascii="宋体" w:hAnsi="宋体" w:cs="宋体"/>
      <w:sz w:val="24"/>
      <w:szCs w:val="24"/>
    </w:rPr>
  </w:style>
  <w:style w:type="paragraph" w:customStyle="1" w:styleId="xl70">
    <w:name w:val="xl70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BFBFBF"/>
      <w:spacing w:beforeAutospacing="1" w:afterAutospacing="1" w:line="240" w:lineRule="auto"/>
      <w:jc w:val="center"/>
    </w:pPr>
    <w:rPr>
      <w:rFonts w:ascii="宋体" w:hAnsi="宋体" w:cs="宋体"/>
      <w:b/>
      <w:bCs/>
    </w:rPr>
  </w:style>
  <w:style w:type="paragraph" w:customStyle="1" w:styleId="xl71">
    <w:name w:val="xl71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FFFF00"/>
      <w:spacing w:beforeAutospacing="1" w:afterAutospacing="1" w:line="240" w:lineRule="auto"/>
    </w:pPr>
    <w:rPr>
      <w:rFonts w:ascii="宋体" w:hAnsi="宋体" w:cs="宋体"/>
    </w:rPr>
  </w:style>
  <w:style w:type="paragraph" w:customStyle="1" w:styleId="xl72">
    <w:name w:val="xl72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FFFF00"/>
      <w:spacing w:beforeAutospacing="1" w:afterAutospacing="1" w:line="240" w:lineRule="auto"/>
      <w:jc w:val="center"/>
    </w:pPr>
  </w:style>
  <w:style w:type="paragraph" w:customStyle="1" w:styleId="xl73">
    <w:name w:val="xl73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FFFF00"/>
      <w:spacing w:beforeAutospacing="1" w:afterAutospacing="1" w:line="240" w:lineRule="auto"/>
    </w:pPr>
  </w:style>
  <w:style w:type="paragraph" w:customStyle="1" w:styleId="xl74">
    <w:name w:val="xl74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FFFF00"/>
      <w:spacing w:beforeAutospacing="1" w:afterAutospacing="1" w:line="240" w:lineRule="auto"/>
      <w:jc w:val="center"/>
    </w:pPr>
    <w:rPr>
      <w:sz w:val="24"/>
      <w:szCs w:val="24"/>
    </w:rPr>
  </w:style>
  <w:style w:type="paragraph" w:customStyle="1" w:styleId="xl75">
    <w:name w:val="xl75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00B0F0"/>
      <w:spacing w:beforeAutospacing="1" w:afterAutospacing="1" w:line="240" w:lineRule="auto"/>
      <w:jc w:val="center"/>
    </w:pPr>
  </w:style>
  <w:style w:type="paragraph" w:customStyle="1" w:styleId="xl76">
    <w:name w:val="xl76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D9D9D9"/>
      <w:spacing w:beforeAutospacing="1" w:afterAutospacing="1" w:line="240" w:lineRule="auto"/>
    </w:pPr>
    <w:rPr>
      <w:b/>
      <w:bCs/>
    </w:rPr>
  </w:style>
  <w:style w:type="paragraph" w:customStyle="1" w:styleId="xl77">
    <w:name w:val="xl77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hd w:val="clear" w:color="000000" w:fill="D9D9D9"/>
      <w:spacing w:beforeAutospacing="1" w:afterAutospacing="1" w:line="240" w:lineRule="auto"/>
    </w:pPr>
    <w:rPr>
      <w:rFonts w:ascii="宋体" w:hAnsi="宋体" w:cs="宋体"/>
      <w:b/>
      <w:bCs/>
    </w:rPr>
  </w:style>
  <w:style w:type="paragraph" w:customStyle="1" w:styleId="xl78">
    <w:name w:val="xl78"/>
    <w:basedOn w:val="a"/>
    <w:qFormat/>
    <w:pPr>
      <w:widowControl/>
      <w:pBdr>
        <w:top w:val="single" w:sz="4" w:space="0" w:color="00000A"/>
        <w:left w:val="single" w:sz="4" w:space="0" w:color="00000A"/>
        <w:bottom w:val="single" w:sz="4" w:space="0" w:color="00000A"/>
        <w:right w:val="single" w:sz="4" w:space="0" w:color="00000A"/>
      </w:pBdr>
      <w:spacing w:beforeAutospacing="1" w:afterAutospacing="1" w:line="240" w:lineRule="auto"/>
    </w:pPr>
    <w:rPr>
      <w:rFonts w:ascii="宋体" w:hAnsi="宋体" w:cs="宋体"/>
    </w:rPr>
  </w:style>
  <w:style w:type="paragraph" w:customStyle="1" w:styleId="TOC1">
    <w:name w:val="TOC 标题1"/>
    <w:basedOn w:val="1"/>
    <w:uiPriority w:val="39"/>
    <w:unhideWhenUsed/>
    <w:qFormat/>
    <w:pPr>
      <w:spacing w:before="340" w:after="330" w:line="578" w:lineRule="atLeast"/>
    </w:pPr>
    <w:rPr>
      <w:rFonts w:eastAsia="微软雅黑"/>
    </w:rPr>
  </w:style>
  <w:style w:type="paragraph" w:styleId="af8">
    <w:name w:val="List Paragraph"/>
    <w:basedOn w:val="a"/>
    <w:uiPriority w:val="34"/>
    <w:qFormat/>
    <w:pPr>
      <w:ind w:firstLine="420"/>
    </w:pPr>
  </w:style>
  <w:style w:type="paragraph" w:customStyle="1" w:styleId="TOC2">
    <w:name w:val="TOC 标题2"/>
    <w:basedOn w:val="1"/>
    <w:uiPriority w:val="39"/>
    <w:unhideWhenUsed/>
    <w:qFormat/>
    <w:pPr>
      <w:spacing w:after="0" w:line="259" w:lineRule="auto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32"/>
      <w:szCs w:val="32"/>
    </w:rPr>
  </w:style>
  <w:style w:type="paragraph" w:customStyle="1" w:styleId="14">
    <w:name w:val="修订1"/>
    <w:link w:val="ab"/>
    <w:uiPriority w:val="99"/>
    <w:semiHidden/>
    <w:qFormat/>
    <w:rPr>
      <w:rFonts w:ascii="Arial" w:eastAsia="微软雅黑" w:hAnsi="Arial" w:cs="Arial"/>
      <w:sz w:val="21"/>
      <w:szCs w:val="21"/>
      <w:lang w:bidi="ar-SA"/>
    </w:rPr>
  </w:style>
  <w:style w:type="paragraph" w:customStyle="1" w:styleId="FrameContents">
    <w:name w:val="Frame Contents"/>
    <w:basedOn w:val="a"/>
    <w:qFormat/>
  </w:style>
  <w:style w:type="table" w:styleId="af9">
    <w:name w:val="Table Grid"/>
    <w:basedOn w:val="a1"/>
    <w:uiPriority w:val="39"/>
    <w:rsid w:val="007D6A1D"/>
    <w:rPr>
      <w:rFonts w:asciiTheme="minorHAnsi" w:eastAsiaTheme="minorEastAsia" w:hAnsiTheme="minorHAnsi" w:cstheme="minorBidi"/>
      <w:kern w:val="2"/>
      <w:sz w:val="21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0"/>
    <w:uiPriority w:val="99"/>
    <w:unhideWhenUsed/>
    <w:rsid w:val="007D6A1D"/>
    <w:rPr>
      <w:color w:val="0000FF" w:themeColor="hyperlink"/>
      <w:u w:val="single"/>
    </w:rPr>
  </w:style>
  <w:style w:type="paragraph" w:customStyle="1" w:styleId="Fibocom">
    <w:name w:val="Fibocom_封面版本日期"/>
    <w:basedOn w:val="a"/>
    <w:autoRedefine/>
    <w:qFormat/>
    <w:rsid w:val="00746569"/>
    <w:pPr>
      <w:spacing w:line="360" w:lineRule="auto"/>
    </w:pPr>
    <w:rPr>
      <w:rFonts w:eastAsia="黑体"/>
      <w:color w:val="1E5096"/>
      <w:sz w:val="24"/>
      <w:szCs w:val="24"/>
    </w:rPr>
  </w:style>
  <w:style w:type="paragraph" w:customStyle="1" w:styleId="Fibocom0">
    <w:name w:val="Fibocom_封面文档标题"/>
    <w:basedOn w:val="a"/>
    <w:autoRedefine/>
    <w:qFormat/>
    <w:rsid w:val="00E45F43"/>
    <w:pPr>
      <w:autoSpaceDE w:val="0"/>
      <w:autoSpaceDN w:val="0"/>
      <w:adjustRightInd w:val="0"/>
      <w:spacing w:line="216" w:lineRule="auto"/>
    </w:pPr>
    <w:rPr>
      <w:rFonts w:ascii="思源黑体 CN Light" w:hAnsi="思源黑体 CN Light"/>
      <w:bCs/>
      <w:color w:val="000000" w:themeColor="text1"/>
      <w:spacing w:val="-2"/>
      <w:sz w:val="64"/>
      <w:szCs w:val="56"/>
    </w:rPr>
  </w:style>
  <w:style w:type="paragraph" w:customStyle="1" w:styleId="111">
    <w:name w:val="1.1.1"/>
    <w:basedOn w:val="a"/>
    <w:link w:val="1110"/>
    <w:qFormat/>
    <w:rsid w:val="0043069A"/>
  </w:style>
  <w:style w:type="character" w:customStyle="1" w:styleId="1110">
    <w:name w:val="1.1.1 字符"/>
    <w:basedOn w:val="a0"/>
    <w:link w:val="111"/>
    <w:rsid w:val="0043069A"/>
    <w:rPr>
      <w:rFonts w:ascii="Arial" w:eastAsia="微软雅黑" w:hAnsi="Arial" w:cs="Arial"/>
      <w:sz w:val="21"/>
      <w:szCs w:val="21"/>
      <w:lang w:bidi="ar-SA"/>
    </w:rPr>
  </w:style>
  <w:style w:type="paragraph" w:customStyle="1" w:styleId="Fibocomzh3">
    <w:name w:val="Fibocom_图片_zh"/>
    <w:basedOn w:val="a"/>
    <w:link w:val="Fibocomzh4"/>
    <w:qFormat/>
    <w:rsid w:val="007D6A1D"/>
    <w:pPr>
      <w:keepNext/>
      <w:spacing w:after="0" w:line="480" w:lineRule="auto"/>
      <w:jc w:val="center"/>
    </w:pPr>
    <w:rPr>
      <w:noProof/>
    </w:rPr>
  </w:style>
  <w:style w:type="character" w:styleId="afb">
    <w:name w:val="Emphasis"/>
    <w:basedOn w:val="a0"/>
    <w:uiPriority w:val="20"/>
    <w:locked/>
    <w:rsid w:val="007D6A1D"/>
    <w:rPr>
      <w:i/>
      <w:iCs/>
    </w:rPr>
  </w:style>
  <w:style w:type="paragraph" w:customStyle="1" w:styleId="Fibocomzh5">
    <w:name w:val="Fibocom_图题_zh"/>
    <w:basedOn w:val="af0"/>
    <w:next w:val="a"/>
    <w:link w:val="Fibocomzh6"/>
    <w:qFormat/>
    <w:rsid w:val="007D6A1D"/>
    <w:pPr>
      <w:spacing w:before="120" w:after="320"/>
      <w:jc w:val="center"/>
    </w:pPr>
    <w:rPr>
      <w:rFonts w:ascii="思源黑体 CN Regular" w:eastAsia="思源黑体 CN Regular" w:hAnsi="思源黑体 CN Regular"/>
      <w:sz w:val="21"/>
    </w:rPr>
  </w:style>
  <w:style w:type="character" w:styleId="afc">
    <w:name w:val="Intense Reference"/>
    <w:basedOn w:val="a0"/>
    <w:uiPriority w:val="32"/>
    <w:rsid w:val="007D6A1D"/>
    <w:rPr>
      <w:b/>
      <w:bCs/>
      <w:smallCaps/>
      <w:color w:val="4F81BD" w:themeColor="accent1"/>
      <w:spacing w:val="5"/>
    </w:rPr>
  </w:style>
  <w:style w:type="character" w:styleId="afd">
    <w:name w:val="Placeholder Text"/>
    <w:basedOn w:val="a0"/>
    <w:uiPriority w:val="99"/>
    <w:semiHidden/>
    <w:rsid w:val="007D6A1D"/>
    <w:rPr>
      <w:color w:val="808080"/>
    </w:rPr>
  </w:style>
  <w:style w:type="paragraph" w:customStyle="1" w:styleId="Fibocomzh7">
    <w:name w:val="Fibocom_封面文档标题_zh"/>
    <w:basedOn w:val="a"/>
    <w:link w:val="Fibocomzh8"/>
    <w:qFormat/>
    <w:rsid w:val="007D6A1D"/>
    <w:pPr>
      <w:widowControl/>
      <w:wordWrap/>
      <w:snapToGrid w:val="0"/>
      <w:spacing w:before="0" w:after="0" w:line="216" w:lineRule="auto"/>
    </w:pPr>
    <w:rPr>
      <w:rFonts w:eastAsia="思源黑体 CN Regular"/>
      <w:color w:val="4D4D4D"/>
      <w:sz w:val="64"/>
    </w:rPr>
  </w:style>
  <w:style w:type="character" w:customStyle="1" w:styleId="Fibocomzh4">
    <w:name w:val="Fibocom_图片_zh 字符"/>
    <w:basedOn w:val="a0"/>
    <w:link w:val="Fibocomzh3"/>
    <w:rsid w:val="007D6A1D"/>
    <w:rPr>
      <w:rFonts w:ascii="Noto Sans Light" w:eastAsia="思源黑体 CN Light" w:hAnsi="Noto Sans Light" w:cstheme="minorBidi"/>
      <w:noProof/>
      <w:kern w:val="2"/>
      <w:sz w:val="21"/>
      <w:szCs w:val="22"/>
      <w:lang w:bidi="ar-SA"/>
    </w:rPr>
  </w:style>
  <w:style w:type="paragraph" w:customStyle="1" w:styleId="Fibocomzh9">
    <w:name w:val="Fibocom_封面文档版本_zh"/>
    <w:basedOn w:val="a"/>
    <w:link w:val="Fibocomzha"/>
    <w:qFormat/>
    <w:rsid w:val="007D6A1D"/>
    <w:pPr>
      <w:spacing w:before="600" w:after="312" w:line="360" w:lineRule="auto"/>
    </w:pPr>
    <w:rPr>
      <w:rFonts w:ascii="思源黑体 CN Light" w:hAnsi="思源黑体 CN Light" w:cs="Arial"/>
      <w:iCs/>
      <w:color w:val="4D4D4D"/>
      <w:sz w:val="40"/>
      <w:szCs w:val="28"/>
    </w:rPr>
  </w:style>
  <w:style w:type="character" w:customStyle="1" w:styleId="af1">
    <w:name w:val="题注 字符"/>
    <w:basedOn w:val="a0"/>
    <w:link w:val="af0"/>
    <w:uiPriority w:val="35"/>
    <w:rsid w:val="007D6A1D"/>
    <w:rPr>
      <w:rFonts w:asciiTheme="majorHAnsi" w:eastAsia="黑体" w:hAnsiTheme="majorHAnsi" w:cstheme="majorBidi"/>
      <w:kern w:val="2"/>
      <w:lang w:bidi="ar-SA"/>
    </w:rPr>
  </w:style>
  <w:style w:type="character" w:customStyle="1" w:styleId="Fibocomzh6">
    <w:name w:val="Fibocom_图题_zh 字符"/>
    <w:basedOn w:val="af1"/>
    <w:link w:val="Fibocomzh5"/>
    <w:rsid w:val="007D6A1D"/>
    <w:rPr>
      <w:rFonts w:ascii="思源黑体 CN Regular" w:eastAsia="思源黑体 CN Regular" w:hAnsi="思源黑体 CN Regular" w:cstheme="majorBidi"/>
      <w:kern w:val="2"/>
      <w:sz w:val="21"/>
      <w:lang w:bidi="ar-SA"/>
    </w:rPr>
  </w:style>
  <w:style w:type="paragraph" w:customStyle="1" w:styleId="Fibocomzhb">
    <w:name w:val="Fibocom_表格_zh"/>
    <w:basedOn w:val="a"/>
    <w:link w:val="Fibocomzhc"/>
    <w:qFormat/>
    <w:rsid w:val="007D6A1D"/>
    <w:pPr>
      <w:spacing w:before="40" w:after="100"/>
    </w:pPr>
  </w:style>
  <w:style w:type="paragraph" w:customStyle="1" w:styleId="Fibocomzhd">
    <w:name w:val="Fibocom_表题_zh"/>
    <w:basedOn w:val="af0"/>
    <w:link w:val="Fibocomzhe"/>
    <w:qFormat/>
    <w:rsid w:val="007D6A1D"/>
    <w:pPr>
      <w:keepNext/>
      <w:spacing w:before="320" w:after="120"/>
      <w:jc w:val="center"/>
    </w:pPr>
    <w:rPr>
      <w:rFonts w:ascii="思源黑体 CN Regular" w:eastAsia="思源黑体 CN Regular" w:hAnsi="思源黑体 CN Regular"/>
      <w:sz w:val="21"/>
    </w:rPr>
  </w:style>
  <w:style w:type="character" w:customStyle="1" w:styleId="Fibocomzhc">
    <w:name w:val="Fibocom_表格_zh 字符"/>
    <w:basedOn w:val="a0"/>
    <w:link w:val="Fibocomzhb"/>
    <w:rsid w:val="007D6A1D"/>
    <w:rPr>
      <w:rFonts w:ascii="Noto Sans Light" w:eastAsia="思源黑体 CN Light" w:hAnsi="Noto Sans Light" w:cstheme="minorBidi"/>
      <w:kern w:val="2"/>
      <w:sz w:val="21"/>
      <w:szCs w:val="22"/>
      <w:lang w:bidi="ar-SA"/>
    </w:rPr>
  </w:style>
  <w:style w:type="paragraph" w:customStyle="1" w:styleId="Fibocomzhf">
    <w:name w:val="Fibocom_目录_zh"/>
    <w:basedOn w:val="a"/>
    <w:link w:val="Fibocomzhf0"/>
    <w:qFormat/>
    <w:rsid w:val="007D6A1D"/>
    <w:pPr>
      <w:tabs>
        <w:tab w:val="left" w:pos="6073"/>
        <w:tab w:val="right" w:pos="9752"/>
      </w:tabs>
      <w:spacing w:before="240" w:after="240" w:line="360" w:lineRule="auto"/>
      <w:jc w:val="right"/>
    </w:pPr>
    <w:rPr>
      <w:rFonts w:ascii="思源黑体 CN Regular" w:eastAsia="思源黑体 CN Regular" w:hAnsi="思源黑体 CN Regular"/>
      <w:color w:val="101010"/>
      <w:sz w:val="44"/>
    </w:rPr>
  </w:style>
  <w:style w:type="character" w:customStyle="1" w:styleId="Fibocomzhe">
    <w:name w:val="Fibocom_表题_zh 字符"/>
    <w:basedOn w:val="af1"/>
    <w:link w:val="Fibocomzhd"/>
    <w:rsid w:val="007D6A1D"/>
    <w:rPr>
      <w:rFonts w:ascii="思源黑体 CN Regular" w:eastAsia="思源黑体 CN Regular" w:hAnsi="思源黑体 CN Regular" w:cstheme="majorBidi"/>
      <w:kern w:val="2"/>
      <w:sz w:val="21"/>
      <w:lang w:bidi="ar-SA"/>
    </w:rPr>
  </w:style>
  <w:style w:type="character" w:customStyle="1" w:styleId="Fibocomzh8">
    <w:name w:val="Fibocom_封面文档标题_zh 字符"/>
    <w:basedOn w:val="a0"/>
    <w:link w:val="Fibocomzh7"/>
    <w:rsid w:val="007D6A1D"/>
    <w:rPr>
      <w:rFonts w:ascii="Noto Sans Light" w:eastAsia="思源黑体 CN Regular" w:hAnsi="Noto Sans Light" w:cstheme="minorBidi"/>
      <w:color w:val="4D4D4D"/>
      <w:kern w:val="2"/>
      <w:sz w:val="64"/>
      <w:szCs w:val="22"/>
      <w:lang w:bidi="ar-SA"/>
    </w:rPr>
  </w:style>
  <w:style w:type="paragraph" w:customStyle="1" w:styleId="Fibocomzh1">
    <w:name w:val="Fibocom_步骤_zh"/>
    <w:basedOn w:val="a"/>
    <w:link w:val="Fibocomzhf1"/>
    <w:qFormat/>
    <w:rsid w:val="007D6A1D"/>
    <w:pPr>
      <w:numPr>
        <w:numId w:val="3"/>
      </w:numPr>
      <w:wordWrap/>
      <w:ind w:left="0" w:firstLine="0"/>
      <w:jc w:val="both"/>
    </w:pPr>
    <w:rPr>
      <w:rFonts w:cs="Arial"/>
    </w:rPr>
  </w:style>
  <w:style w:type="character" w:customStyle="1" w:styleId="Fibocomzhf0">
    <w:name w:val="Fibocom_目录_zh 字符"/>
    <w:basedOn w:val="a0"/>
    <w:link w:val="Fibocomzhf"/>
    <w:rsid w:val="007D6A1D"/>
    <w:rPr>
      <w:rFonts w:ascii="思源黑体 CN Regular" w:eastAsia="思源黑体 CN Regular" w:hAnsi="思源黑体 CN Regular" w:cstheme="minorBidi"/>
      <w:color w:val="101010"/>
      <w:kern w:val="2"/>
      <w:sz w:val="44"/>
      <w:szCs w:val="22"/>
      <w:lang w:bidi="ar-SA"/>
    </w:rPr>
  </w:style>
  <w:style w:type="paragraph" w:customStyle="1" w:styleId="Fibocomzh0">
    <w:name w:val="Fibocom_子步骤_zh"/>
    <w:basedOn w:val="a"/>
    <w:link w:val="Fibocomzhf2"/>
    <w:qFormat/>
    <w:rsid w:val="007D6A1D"/>
    <w:pPr>
      <w:numPr>
        <w:numId w:val="4"/>
      </w:numPr>
      <w:wordWrap/>
      <w:ind w:leftChars="200" w:left="200" w:firstLine="0"/>
      <w:jc w:val="both"/>
    </w:pPr>
    <w:rPr>
      <w:rFonts w:cs="Arial"/>
    </w:rPr>
  </w:style>
  <w:style w:type="character" w:customStyle="1" w:styleId="Fibocomzhf1">
    <w:name w:val="Fibocom_步骤_zh 字符"/>
    <w:basedOn w:val="a0"/>
    <w:link w:val="Fibocomzh1"/>
    <w:rsid w:val="007D6A1D"/>
    <w:rPr>
      <w:rFonts w:ascii="Noto Sans Light" w:eastAsia="思源黑体 CN Light" w:hAnsi="Noto Sans Light" w:cs="Arial"/>
      <w:kern w:val="2"/>
      <w:sz w:val="21"/>
      <w:szCs w:val="22"/>
      <w:lang w:bidi="ar-SA"/>
    </w:rPr>
  </w:style>
  <w:style w:type="paragraph" w:customStyle="1" w:styleId="Fibocomzh">
    <w:name w:val="Fibocom_项目_zh"/>
    <w:basedOn w:val="a"/>
    <w:link w:val="Fibocomzhf3"/>
    <w:qFormat/>
    <w:rsid w:val="007D6A1D"/>
    <w:pPr>
      <w:numPr>
        <w:numId w:val="6"/>
      </w:numPr>
    </w:pPr>
    <w:rPr>
      <w:rFonts w:ascii="思源黑体 CN Light" w:hAnsi="思源黑体 CN Light"/>
    </w:rPr>
  </w:style>
  <w:style w:type="character" w:customStyle="1" w:styleId="Fibocomzhf2">
    <w:name w:val="Fibocom_子步骤_zh 字符"/>
    <w:basedOn w:val="a0"/>
    <w:link w:val="Fibocomzh0"/>
    <w:rsid w:val="007D6A1D"/>
    <w:rPr>
      <w:rFonts w:ascii="Noto Sans Light" w:eastAsia="思源黑体 CN Light" w:hAnsi="Noto Sans Light" w:cs="Arial"/>
      <w:kern w:val="2"/>
      <w:sz w:val="21"/>
      <w:szCs w:val="22"/>
      <w:lang w:bidi="ar-SA"/>
    </w:rPr>
  </w:style>
  <w:style w:type="paragraph" w:customStyle="1" w:styleId="Fibocomzh2">
    <w:name w:val="Fibocom_子项目_zh"/>
    <w:basedOn w:val="a"/>
    <w:link w:val="Fibocomzhf4"/>
    <w:qFormat/>
    <w:rsid w:val="007D6A1D"/>
    <w:pPr>
      <w:numPr>
        <w:ilvl w:val="1"/>
        <w:numId w:val="5"/>
      </w:numPr>
      <w:ind w:leftChars="200" w:left="420" w:firstLine="0"/>
    </w:pPr>
    <w:rPr>
      <w:rFonts w:ascii="思源黑体 CN Light" w:hAnsi="思源黑体 CN Light"/>
    </w:rPr>
  </w:style>
  <w:style w:type="character" w:customStyle="1" w:styleId="Fibocomzhf3">
    <w:name w:val="Fibocom_项目_zh 字符"/>
    <w:basedOn w:val="a0"/>
    <w:link w:val="Fibocomzh"/>
    <w:rsid w:val="007D6A1D"/>
    <w:rPr>
      <w:rFonts w:ascii="思源黑体 CN Light" w:eastAsia="思源黑体 CN Light" w:hAnsi="思源黑体 CN Light" w:cstheme="minorBidi"/>
      <w:kern w:val="2"/>
      <w:sz w:val="21"/>
      <w:szCs w:val="22"/>
      <w:lang w:bidi="ar-SA"/>
    </w:rPr>
  </w:style>
  <w:style w:type="paragraph" w:customStyle="1" w:styleId="Fibocomzhf5">
    <w:name w:val="Fibocom_命令、代码、回显_zh"/>
    <w:basedOn w:val="a"/>
    <w:link w:val="Fibocomzhf6"/>
    <w:qFormat/>
    <w:rsid w:val="007D6A1D"/>
    <w:pPr>
      <w:shd w:val="clear" w:color="auto" w:fill="F8F8F8"/>
      <w:spacing w:before="60" w:after="60"/>
    </w:pPr>
  </w:style>
  <w:style w:type="character" w:customStyle="1" w:styleId="Fibocomzhf4">
    <w:name w:val="Fibocom_子项目_zh 字符"/>
    <w:basedOn w:val="a0"/>
    <w:link w:val="Fibocomzh2"/>
    <w:rsid w:val="007D6A1D"/>
    <w:rPr>
      <w:rFonts w:ascii="思源黑体 CN Light" w:eastAsia="思源黑体 CN Light" w:hAnsi="思源黑体 CN Light" w:cstheme="minorBidi"/>
      <w:kern w:val="2"/>
      <w:sz w:val="21"/>
      <w:szCs w:val="22"/>
      <w:lang w:bidi="ar-SA"/>
    </w:rPr>
  </w:style>
  <w:style w:type="character" w:customStyle="1" w:styleId="Fibocomzhf6">
    <w:name w:val="Fibocom_命令、代码、回显_zh 字符"/>
    <w:basedOn w:val="a0"/>
    <w:link w:val="Fibocomzhf5"/>
    <w:rsid w:val="007D6A1D"/>
    <w:rPr>
      <w:rFonts w:ascii="Noto Sans Light" w:eastAsia="思源黑体 CN Light" w:hAnsi="Noto Sans Light" w:cstheme="minorBidi"/>
      <w:kern w:val="2"/>
      <w:sz w:val="21"/>
      <w:szCs w:val="22"/>
      <w:shd w:val="clear" w:color="auto" w:fill="F8F8F8"/>
      <w:lang w:bidi="ar-SA"/>
    </w:rPr>
  </w:style>
  <w:style w:type="paragraph" w:customStyle="1" w:styleId="Fibocomzhf7">
    <w:name w:val="Fibocom_表头_zh"/>
    <w:basedOn w:val="a"/>
    <w:link w:val="Fibocomzhf8"/>
    <w:qFormat/>
    <w:rsid w:val="007D6A1D"/>
    <w:pPr>
      <w:spacing w:before="40" w:after="100"/>
    </w:pPr>
    <w:rPr>
      <w:rFonts w:ascii="思源黑体 CN Light" w:hAnsi="思源黑体 CN Light"/>
    </w:rPr>
  </w:style>
  <w:style w:type="character" w:customStyle="1" w:styleId="Fibocomzha">
    <w:name w:val="Fibocom_封面文档版本_zh 字符"/>
    <w:basedOn w:val="a0"/>
    <w:link w:val="Fibocomzh9"/>
    <w:rsid w:val="007D6A1D"/>
    <w:rPr>
      <w:rFonts w:ascii="思源黑体 CN Light" w:eastAsia="思源黑体 CN Light" w:hAnsi="思源黑体 CN Light" w:cs="Arial"/>
      <w:iCs/>
      <w:color w:val="4D4D4D"/>
      <w:kern w:val="2"/>
      <w:sz w:val="40"/>
      <w:szCs w:val="28"/>
      <w:lang w:bidi="ar-SA"/>
    </w:rPr>
  </w:style>
  <w:style w:type="character" w:customStyle="1" w:styleId="Fibocomzhf8">
    <w:name w:val="Fibocom_表头_zh 字符"/>
    <w:basedOn w:val="a0"/>
    <w:link w:val="Fibocomzhf7"/>
    <w:rsid w:val="007D6A1D"/>
    <w:rPr>
      <w:rFonts w:ascii="思源黑体 CN Light" w:eastAsia="思源黑体 CN Light" w:hAnsi="思源黑体 CN Light" w:cstheme="minorBidi"/>
      <w:kern w:val="2"/>
      <w:sz w:val="21"/>
      <w:szCs w:val="22"/>
      <w:lang w:bidi="ar-SA"/>
    </w:rPr>
  </w:style>
  <w:style w:type="paragraph" w:customStyle="1" w:styleId="Fibocomen">
    <w:name w:val="Fibocom_表头_en"/>
    <w:basedOn w:val="a"/>
    <w:link w:val="Fibocomen0"/>
    <w:qFormat/>
    <w:rsid w:val="007D6A1D"/>
    <w:pPr>
      <w:wordWrap/>
      <w:spacing w:before="40" w:after="100" w:line="440" w:lineRule="exact"/>
    </w:pPr>
    <w:rPr>
      <w:rFonts w:eastAsia="思源黑体 CN Regular"/>
      <w:sz w:val="24"/>
    </w:rPr>
  </w:style>
  <w:style w:type="paragraph" w:customStyle="1" w:styleId="Fibocomen1">
    <w:name w:val="Fibocom_表格_en"/>
    <w:basedOn w:val="a"/>
    <w:link w:val="Fibocomen2"/>
    <w:qFormat/>
    <w:rsid w:val="007D6A1D"/>
    <w:pPr>
      <w:wordWrap/>
      <w:spacing w:before="40" w:after="100" w:line="440" w:lineRule="exact"/>
    </w:pPr>
    <w:rPr>
      <w:rFonts w:eastAsia="Noto Sans Light"/>
      <w:sz w:val="24"/>
    </w:rPr>
  </w:style>
  <w:style w:type="character" w:customStyle="1" w:styleId="Fibocomen0">
    <w:name w:val="Fibocom_表头_en 字符"/>
    <w:basedOn w:val="a0"/>
    <w:link w:val="Fibocomen"/>
    <w:rsid w:val="007D6A1D"/>
    <w:rPr>
      <w:rFonts w:ascii="Noto Sans Light" w:eastAsia="思源黑体 CN Regular" w:hAnsi="Noto Sans Light" w:cstheme="minorBidi"/>
      <w:kern w:val="2"/>
      <w:sz w:val="24"/>
      <w:szCs w:val="22"/>
      <w:lang w:bidi="ar-SA"/>
    </w:rPr>
  </w:style>
  <w:style w:type="character" w:customStyle="1" w:styleId="Fibocomen2">
    <w:name w:val="Fibocom_表格_en 字符"/>
    <w:basedOn w:val="a0"/>
    <w:link w:val="Fibocomen1"/>
    <w:rsid w:val="007D6A1D"/>
    <w:rPr>
      <w:rFonts w:ascii="Noto Sans Light" w:eastAsia="Noto Sans Light" w:hAnsi="Noto Sans Light" w:cstheme="minorBidi"/>
      <w:kern w:val="2"/>
      <w:sz w:val="24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8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6.png"/><Relationship Id="rId42" Type="http://schemas.openxmlformats.org/officeDocument/2006/relationships/image" Target="media/image19.png"/><Relationship Id="rId47" Type="http://schemas.openxmlformats.org/officeDocument/2006/relationships/footer" Target="footer9.xml"/><Relationship Id="rId63" Type="http://schemas.openxmlformats.org/officeDocument/2006/relationships/header" Target="header13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header" Target="header6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footer" Target="footer8.xml"/><Relationship Id="rId45" Type="http://schemas.openxmlformats.org/officeDocument/2006/relationships/image" Target="media/image22.png"/><Relationship Id="rId53" Type="http://schemas.openxmlformats.org/officeDocument/2006/relationships/footer" Target="footer10.xml"/><Relationship Id="rId58" Type="http://schemas.openxmlformats.org/officeDocument/2006/relationships/image" Target="media/image29.png"/><Relationship Id="rId66" Type="http://schemas.openxmlformats.org/officeDocument/2006/relationships/header" Target="header15.xml"/><Relationship Id="rId5" Type="http://schemas.openxmlformats.org/officeDocument/2006/relationships/settings" Target="settings.xml"/><Relationship Id="rId61" Type="http://schemas.openxmlformats.org/officeDocument/2006/relationships/hyperlink" Target="http://www.baidu.com" TargetMode="External"/><Relationship Id="rId1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footer" Target="footer6.xml"/><Relationship Id="rId35" Type="http://schemas.openxmlformats.org/officeDocument/2006/relationships/footer" Target="footer7.xml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footer" Target="footer11.xml"/><Relationship Id="rId64" Type="http://schemas.openxmlformats.org/officeDocument/2006/relationships/header" Target="header14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eader" Target="header9.xml"/><Relationship Id="rId59" Type="http://schemas.openxmlformats.org/officeDocument/2006/relationships/header" Target="header12.xml"/><Relationship Id="rId67" Type="http://schemas.openxmlformats.org/officeDocument/2006/relationships/footer" Target="footer14.xml"/><Relationship Id="rId20" Type="http://schemas.openxmlformats.org/officeDocument/2006/relationships/image" Target="media/image5.png"/><Relationship Id="rId41" Type="http://schemas.openxmlformats.org/officeDocument/2006/relationships/image" Target="media/image18.png"/><Relationship Id="rId54" Type="http://schemas.openxmlformats.org/officeDocument/2006/relationships/image" Target="media/image27.png"/><Relationship Id="rId62" Type="http://schemas.openxmlformats.org/officeDocument/2006/relationships/hyperlink" Target="http://www.baidu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4.png"/><Relationship Id="rId57" Type="http://schemas.openxmlformats.org/officeDocument/2006/relationships/image" Target="media/image28.png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header" Target="header10.xml"/><Relationship Id="rId60" Type="http://schemas.openxmlformats.org/officeDocument/2006/relationships/footer" Target="footer12.xml"/><Relationship Id="rId65" Type="http://schemas.openxmlformats.org/officeDocument/2006/relationships/footer" Target="footer1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header" Target="header8.xml"/><Relationship Id="rId34" Type="http://schemas.openxmlformats.org/officeDocument/2006/relationships/header" Target="header7.xml"/><Relationship Id="rId50" Type="http://schemas.openxmlformats.org/officeDocument/2006/relationships/image" Target="media/image25.png"/><Relationship Id="rId55" Type="http://schemas.openxmlformats.org/officeDocument/2006/relationships/header" Target="header11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Fibocom_ZH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9"/>
    <customShpInfo spid="_x0000_s2078"/>
    <customShpInfo spid="_x0000_s207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49BC37-3DCA-4636-B347-993468C62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Fibocom_ZH.dotx</Template>
  <TotalTime>21</TotalTime>
  <Pages>36</Pages>
  <Words>2652</Words>
  <Characters>15122</Characters>
  <Application>Microsoft Office Word</Application>
  <DocSecurity>0</DocSecurity>
  <Lines>126</Lines>
  <Paragraphs>35</Paragraphs>
  <ScaleCrop>false</ScaleCrop>
  <Company>Lenovo</Company>
  <LinksUpToDate>false</LinksUpToDate>
  <CharactersWithSpaces>17739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</dc:title>
  <dc:subject/>
  <dc:creator>fangs</dc:creator>
  <cp:keywords/>
  <dc:description/>
  <cp:lastModifiedBy>Administrator</cp:lastModifiedBy>
  <cp:revision>10</cp:revision>
  <cp:lastPrinted>2021-11-03T09:40:00Z</cp:lastPrinted>
  <dcterms:created xsi:type="dcterms:W3CDTF">2021-11-02T02:18:00Z</dcterms:created>
  <dcterms:modified xsi:type="dcterms:W3CDTF">2021-11-03T09:40:00Z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Lenovo</vt:lpwstr>
  </property>
  <property fmtid="{D5CDD505-2E9C-101B-9397-08002B2CF9AE}" pid="3" name="DocSecurity">
    <vt:i4>0</vt:i4>
  </property>
  <property fmtid="{D5CDD505-2E9C-101B-9397-08002B2CF9AE}" pid="4" name="KSOProductBuildVer">
    <vt:lpwstr>2052-11.1.0.9141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